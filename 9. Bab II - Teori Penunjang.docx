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523CB6" w:rsidRDefault="00165D7D" w:rsidP="00C15C35">
      <w:pPr>
        <w:pStyle w:val="STTSBlankSpace"/>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Word Embedding</w:t>
      </w:r>
      <w:r w:rsidR="006A40CF" w:rsidRPr="00523CB6">
        <w:t xml:space="preserve">), adapun teori </w:t>
      </w:r>
      <w:r w:rsidR="006A40CF" w:rsidRPr="00523CB6">
        <w:rPr>
          <w:i/>
          <w:iCs/>
        </w:rPr>
        <w:t>machine learning</w:t>
      </w:r>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lainnya adalah NER, Transformer (Self Attention, Cross Attention), Hungarian Match,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Word Embedding</w:t>
      </w:r>
    </w:p>
    <w:bookmarkEnd w:id="0"/>
    <w:p w14:paraId="0037F0B2" w14:textId="4E5CABAC" w:rsidR="00170F0D" w:rsidRPr="00523CB6" w:rsidRDefault="00635119" w:rsidP="00DC39F6">
      <w:r w:rsidRPr="00523CB6">
        <w:t xml:space="preserve">Word </w:t>
      </w:r>
      <w:r w:rsidR="006927E7" w:rsidRPr="00523CB6">
        <w:t>e</w:t>
      </w:r>
      <w:r w:rsidRPr="00523CB6">
        <w:t>mbedding</w:t>
      </w:r>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 xml:space="preserve">. </w:t>
      </w:r>
      <w:r w:rsidR="006950A8" w:rsidRPr="00523CB6">
        <w:rPr>
          <w:rStyle w:val="FootnoteReference"/>
        </w:rPr>
        <w:footnoteReference w:id="1"/>
      </w:r>
      <w:r w:rsidR="006D0E0A" w:rsidRPr="00523CB6">
        <w:t xml:space="preserve"> </w:t>
      </w:r>
      <w:r w:rsidR="00AD7FDD" w:rsidRPr="00523CB6">
        <w:t xml:space="preserve">Word </w:t>
      </w:r>
      <w:r w:rsidR="006927E7" w:rsidRPr="00523CB6">
        <w:t>e</w:t>
      </w:r>
      <w:r w:rsidR="00AD7FDD" w:rsidRPr="00523CB6">
        <w:t xml:space="preserve">mbedding membantu komputer untuk menerima kata-kata/huruf menjadi angka agar dapat diolah dengan mudah. </w:t>
      </w:r>
      <w:r w:rsidR="005B7D66" w:rsidRPr="00523CB6">
        <w:t>Secara visualisasi, hasil dari word embedding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embedding ini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r w:rsidR="00E11AD6" w:rsidRPr="00523CB6">
        <w:rPr>
          <w:i/>
          <w:iCs/>
        </w:rPr>
        <w:t>dense</w:t>
      </w:r>
      <w:r w:rsidR="00E11AD6" w:rsidRPr="00523CB6">
        <w:t xml:space="preserve"> (elemen </w:t>
      </w:r>
      <w:r w:rsidR="00E11AD6" w:rsidRPr="00523CB6">
        <w:rPr>
          <w:i/>
          <w:iCs/>
        </w:rPr>
        <w:t>non-zero</w:t>
      </w:r>
      <w:r w:rsidR="00E11AD6" w:rsidRPr="00523CB6">
        <w:t xml:space="preserve">), sedangkan teknik selain word embedding contohnya </w:t>
      </w:r>
      <w:r w:rsidR="007D7588" w:rsidRPr="00523CB6">
        <w:rPr>
          <w:i/>
          <w:iCs/>
        </w:rPr>
        <w:t>Bag of Words</w:t>
      </w:r>
      <w:r w:rsidR="008B4542" w:rsidRPr="00523CB6">
        <w:t>,</w:t>
      </w:r>
      <w:r w:rsidR="00E11AD6" w:rsidRPr="00523CB6">
        <w:t xml:space="preserve"> </w:t>
      </w:r>
      <w:r w:rsidR="007D7588" w:rsidRPr="00523CB6">
        <w:t xml:space="preserve">yang menghasilkan </w:t>
      </w:r>
      <w:r w:rsidR="008B4542" w:rsidRPr="00523CB6">
        <w:t xml:space="preserve">representasi kata </w:t>
      </w:r>
      <w:r w:rsidR="008B4542" w:rsidRPr="00523CB6">
        <w:rPr>
          <w:i/>
          <w:iCs/>
        </w:rPr>
        <w:t>sparse</w:t>
      </w:r>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Contoh Visualisasi Bag of Words dan Word Embedding</w:t>
      </w:r>
    </w:p>
    <w:p w14:paraId="3D20EA7B" w14:textId="77777777" w:rsidR="00DC39F6" w:rsidRPr="00523CB6" w:rsidRDefault="00DC39F6" w:rsidP="00DC39F6"/>
    <w:p w14:paraId="32D037DE" w14:textId="2A8B935F" w:rsidR="00DC39F6" w:rsidRPr="00523CB6" w:rsidRDefault="00DC39F6" w:rsidP="00DC39F6">
      <w:r w:rsidRPr="00523CB6">
        <w:t xml:space="preserve">Contoh kasus perbandingan representasi kata Bag of Words dengan </w:t>
      </w:r>
      <w:r w:rsidR="00D261C4" w:rsidRPr="00523CB6">
        <w:t>w</w:t>
      </w:r>
      <w:r w:rsidRPr="00523CB6">
        <w:t xml:space="preserve">ord </w:t>
      </w:r>
      <w:r w:rsidR="002D78AA" w:rsidRPr="00523CB6">
        <w:t>e</w:t>
      </w:r>
      <w:r w:rsidRPr="00523CB6">
        <w:t xml:space="preserve">mbedding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r w:rsidRPr="00523CB6">
        <w:rPr>
          <w:i/>
          <w:iCs/>
        </w:rPr>
        <w:t xml:space="preserve">encode </w:t>
      </w:r>
      <w:r w:rsidRPr="00523CB6">
        <w:t>adalah “</w:t>
      </w:r>
      <w:r w:rsidR="00032C9C" w:rsidRPr="00523CB6">
        <w:t>anjing itu</w:t>
      </w:r>
      <w:r w:rsidRPr="00523CB6">
        <w:t xml:space="preserve">”. Jika kita representasikan tiap kata dengan satu dimensi dan memiliki panjang sebanyak kata yang ada dalam satu kosakata dataset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Juga jika menggunakan representasi yang umum seperti </w:t>
      </w:r>
      <w:r w:rsidR="0053569E" w:rsidRPr="00523CB6">
        <w:rPr>
          <w:i/>
          <w:iCs/>
        </w:rPr>
        <w:t>One Hot Encoding</w:t>
      </w:r>
      <w:r w:rsidR="0053569E" w:rsidRPr="00523CB6">
        <w:t>, maka dimensi yang besar akan memiliki nilai nol yang banyak</w:t>
      </w:r>
      <w:r w:rsidRPr="00523CB6">
        <w:t xml:space="preserve">. </w:t>
      </w:r>
      <w:r w:rsidR="007C196D" w:rsidRPr="00523CB6">
        <w:t>Sebuah vektor yang mayoritas adalah bernilai nol adalah representasi sparse</w:t>
      </w:r>
      <w:r w:rsidR="00BF1497" w:rsidRPr="00523CB6">
        <w:t xml:space="preserve">. </w:t>
      </w:r>
      <w:r w:rsidR="001B302C" w:rsidRPr="00523CB6">
        <w:t xml:space="preserve">Sedangkan word embedding akan memiliki </w:t>
      </w:r>
      <w:r w:rsidR="00C846C8" w:rsidRPr="00523CB6">
        <w:t>p</w:t>
      </w:r>
      <w:r w:rsidR="001B302C" w:rsidRPr="00523CB6">
        <w:t>anjang dimensi yang tidak bergantungan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Contoh Nilai Semantik Tersimpan dari Word Embedding</w:t>
      </w:r>
    </w:p>
    <w:p w14:paraId="4647DF9E" w14:textId="47BFED66"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dense dari word embedding</w:t>
      </w:r>
      <w:r w:rsidR="003E1312" w:rsidRPr="00523CB6">
        <w:t xml:space="preserve"> </w:t>
      </w:r>
      <w:r w:rsidR="003378EB" w:rsidRPr="00523CB6">
        <w:t>memiliki arti</w:t>
      </w:r>
      <w:r w:rsidR="003E1312" w:rsidRPr="00523CB6">
        <w:t xml:space="preserve"> dan informasi yang berbeda-beda</w:t>
      </w:r>
      <w:r w:rsidR="003378EB" w:rsidRPr="00523CB6">
        <w:t xml:space="preserve">. Salah satu yang bisa dicontohkan adalah nilai </w:t>
      </w:r>
      <w:r w:rsidR="0040716E" w:rsidRPr="00523CB6">
        <w:t>semantik</w:t>
      </w:r>
      <w:r w:rsidR="003378EB" w:rsidRPr="00523CB6">
        <w:t xml:space="preserve"> antar kata lainnya. Dari</w:t>
      </w:r>
      <w:r w:rsidR="007A3077" w:rsidRPr="00523CB6">
        <w:t xml:space="preserve"> </w:t>
      </w:r>
      <w:r w:rsidR="007A3077" w:rsidRPr="00523CB6">
        <w:fldChar w:fldCharType="begin"/>
      </w:r>
      <w:r w:rsidR="007A3077" w:rsidRPr="00523CB6">
        <w:instrText xml:space="preserve"> REF _Ref104189421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2</w:t>
      </w:r>
      <w:r w:rsidR="007A3077" w:rsidRPr="00523CB6">
        <w:fldChar w:fldCharType="end"/>
      </w:r>
      <w:r w:rsidR="003378EB" w:rsidRPr="00523CB6">
        <w:t xml:space="preserve"> menggambarkan visualisasi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437DC7" w:rsidRPr="00523CB6">
        <w:t>Ba</w:t>
      </w:r>
      <w:r w:rsidR="009061B3" w:rsidRPr="00523CB6">
        <w:t xml:space="preserve">hkan juga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r w:rsidRPr="00523CB6">
        <w:t>Named Entity Recognition</w:t>
      </w:r>
      <w:r w:rsidR="00900EA9" w:rsidRPr="00523CB6">
        <w:t xml:space="preserve"> (NER)</w:t>
      </w:r>
    </w:p>
    <w:p w14:paraId="121E57B0" w14:textId="400FC9F0" w:rsidR="00680EFD" w:rsidRPr="00523CB6" w:rsidRDefault="00680EFD" w:rsidP="00680EFD">
      <w:r w:rsidRPr="00523CB6">
        <w:t xml:space="preserve">Named Entity Recognition (NER) merupakan task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r w:rsidR="007A3077" w:rsidRPr="00523CB6">
        <w:t>Penggambaran hasil dari task NER dapat dilihat dari gambar dibawah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r w:rsidRPr="00523CB6">
        <w:lastRenderedPageBreak/>
        <w:t>Transformer</w:t>
      </w:r>
    </w:p>
    <w:p w14:paraId="3088B16A" w14:textId="42C95099" w:rsidR="005D2A77" w:rsidRPr="00523CB6" w:rsidRDefault="005D2A77" w:rsidP="005D2A77">
      <w:r w:rsidRPr="00523CB6">
        <w:t>Konsep adanya Transformer</w:t>
      </w:r>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r w:rsidRPr="00523CB6">
        <w:rPr>
          <w:i/>
          <w:iCs/>
        </w:rPr>
        <w:t>sequence-to-sequence</w:t>
      </w:r>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sebuah sequence</w:t>
      </w:r>
      <w:r w:rsidR="008372E2" w:rsidRPr="00523CB6">
        <w:t xml:space="preserve"> (urutan) dan memberikan hasil output sebuah sequence juga</w:t>
      </w:r>
      <w:r w:rsidR="00211DE1" w:rsidRPr="00523CB6">
        <w:t>. C</w:t>
      </w:r>
      <w:r w:rsidRPr="00523CB6">
        <w:t xml:space="preserve">ontohnya adalah penerjemahan bahasa dari Inggris ke Indonesia. Model ini melakukan tugasnya dengan baik tetapi ada kesulitan dalam nilai ketergantungan yang berjangka lama. Transformer memiliki cara kerja yang berbeda dengan seq2seq, </w:t>
      </w:r>
      <w:r w:rsidR="00393B66" w:rsidRPr="00523CB6">
        <w:t>di mana</w:t>
      </w:r>
      <w:r w:rsidRPr="00523CB6">
        <w:t xml:space="preserve"> encoder dan decodernya seq2seq </w:t>
      </w:r>
      <w:r w:rsidR="008D2E1A" w:rsidRPr="00523CB6">
        <w:t xml:space="preserve">yang </w:t>
      </w:r>
      <w:r w:rsidRPr="00523CB6">
        <w:t xml:space="preserve">menggunakan urutan selaras RNN, Transformer bergantung pada penggunaan </w:t>
      </w:r>
      <w:r w:rsidR="00E51657" w:rsidRPr="00523CB6">
        <w:rPr>
          <w:i/>
          <w:iCs/>
        </w:rPr>
        <w:t>a</w:t>
      </w:r>
      <w:r w:rsidRPr="00523CB6">
        <w:rPr>
          <w:i/>
          <w:iCs/>
        </w:rPr>
        <w:t>ttention</w:t>
      </w:r>
      <w:r w:rsidRPr="00523CB6">
        <w:t xml:space="preserve"> untuk menghitung representasi input dan output</w:t>
      </w:r>
      <w:r w:rsidR="00CF0C41" w:rsidRPr="00523CB6">
        <w:t xml:space="preserve"> </w:t>
      </w:r>
      <w:r w:rsidRPr="00523CB6">
        <w:t>nya.</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Arsitektur Transformers</w:t>
      </w:r>
      <w:r w:rsidR="003339A0" w:rsidRPr="00523CB6">
        <w:rPr>
          <w:rStyle w:val="FootnoteReference"/>
        </w:rPr>
        <w:footnoteReference w:id="4"/>
      </w:r>
    </w:p>
    <w:p w14:paraId="10EBC5F4" w14:textId="77777777" w:rsidR="000E603F" w:rsidRPr="00523CB6" w:rsidRDefault="000E603F" w:rsidP="005D2A77"/>
    <w:p w14:paraId="121DCBA7" w14:textId="606E9FAA" w:rsidR="005D2A77" w:rsidRPr="00523CB6" w:rsidRDefault="005D2A77" w:rsidP="005D2A77">
      <w:r w:rsidRPr="00523CB6">
        <w:t xml:space="preserve">Arsitektur dari Transformer berorientasi hanya pada encoder dan decoder yang bisa juga diatur jumlahnya. Isi dari </w:t>
      </w:r>
      <w:r w:rsidR="004B762C" w:rsidRPr="00523CB6">
        <w:t xml:space="preserve">bagian </w:t>
      </w:r>
      <w:r w:rsidRPr="00523CB6">
        <w:t xml:space="preserve">encoder dan decoder </w:t>
      </w:r>
      <w:r w:rsidR="004B762C" w:rsidRPr="00523CB6">
        <w:t xml:space="preserve">Transformer </w:t>
      </w:r>
      <w:r w:rsidRPr="00523CB6">
        <w:t>adalah encoder dan decoder yang berjumlah banyak (yang merupakan parameter yang bisa diatur</w:t>
      </w:r>
      <w:r w:rsidR="00CB246E" w:rsidRPr="00523CB6">
        <w:t xml:space="preserve"> </w:t>
      </w:r>
      <w:r w:rsidR="00863E35" w:rsidRPr="00523CB6">
        <w:t xml:space="preserve">namun </w:t>
      </w:r>
      <w:r w:rsidR="00CB246E" w:rsidRPr="00523CB6">
        <w:t>yang ditetapkan pada paper “</w:t>
      </w:r>
      <w:r w:rsidR="00540FF4" w:rsidRPr="00523CB6">
        <w:t xml:space="preserve">Attention is </w:t>
      </w:r>
      <w:r w:rsidR="00CB246E" w:rsidRPr="00523CB6">
        <w:t>All You Need”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Encoder memiliki Multi-Head Attention kemudian diikuti Feed Forward Neural Network. Bagian dari </w:t>
      </w:r>
      <w:r w:rsidR="00690079" w:rsidRPr="00523CB6">
        <w:t>satu</w:t>
      </w:r>
      <w:r w:rsidR="004B762C" w:rsidRPr="00523CB6">
        <w:t xml:space="preserve"> decoder memiliki layer yang sama dengan </w:t>
      </w:r>
      <w:r w:rsidR="004B762C" w:rsidRPr="00523CB6">
        <w:lastRenderedPageBreak/>
        <w:t>encoder tetapi ditambahkan dengan Masked Multi-Head Attention.</w:t>
      </w:r>
      <w:r w:rsidR="001E25DF" w:rsidRPr="00523CB6">
        <w:t xml:space="preserve"> </w:t>
      </w:r>
      <w:r w:rsidR="00216371" w:rsidRPr="00523CB6">
        <w:t>Untuk penjelasan lebih rinci mengenai arsitektur Transformer, dapat dilihat pada subbab berikut mengenai bagian encoder dan decoder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Transformer </w:t>
      </w:r>
      <w:r w:rsidR="004B762C" w:rsidRPr="00523CB6">
        <w:t>bagian</w:t>
      </w:r>
      <w:r w:rsidRPr="00523CB6">
        <w:t xml:space="preserve"> Encoder Decoder</w:t>
      </w:r>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r w:rsidR="002C6C9C" w:rsidRPr="00523CB6">
        <w:t>Encoder</w:t>
      </w:r>
    </w:p>
    <w:p w14:paraId="3F89D4A3" w14:textId="0A198254" w:rsidR="00295DCD" w:rsidRPr="00523CB6" w:rsidRDefault="00CD0F97" w:rsidP="00EF00F9">
      <w:r w:rsidRPr="00523CB6">
        <w:t xml:space="preserve">Bagian encoder memiliki peran untuk merubah urutan input menjadi representasi baru yang memegang informasi dari input tersebut. </w:t>
      </w:r>
      <w:r w:rsidR="00314BA0" w:rsidRPr="00523CB6">
        <w:t xml:space="preserve">Struktur bagian ini memiliki 2 bagian besar, </w:t>
      </w:r>
      <w:r w:rsidR="00314BA0" w:rsidRPr="00523CB6">
        <w:rPr>
          <w:i/>
          <w:iCs/>
        </w:rPr>
        <w:t>multi-head attention</w:t>
      </w:r>
      <w:r w:rsidR="00314BA0" w:rsidRPr="00523CB6">
        <w:t xml:space="preserve"> dan </w:t>
      </w:r>
      <w:r w:rsidR="00314BA0" w:rsidRPr="00523CB6">
        <w:rPr>
          <w:i/>
          <w:iCs/>
        </w:rPr>
        <w:t>feed forward network</w:t>
      </w:r>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r w:rsidR="008465C6" w:rsidRPr="00523CB6">
        <w:rPr>
          <w:i/>
          <w:iCs/>
        </w:rPr>
        <w:t>residual connection</w:t>
      </w:r>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encoder ini adalah </w:t>
      </w:r>
      <w:r w:rsidR="006E5A76" w:rsidRPr="00523CB6">
        <w:t>multi-headed attention</w:t>
      </w:r>
      <w:r w:rsidR="00DF7140" w:rsidRPr="00523CB6">
        <w:t xml:space="preserve">, bagian ini mengaplikasikan ilmu self-attention. </w:t>
      </w:r>
      <w:r w:rsidR="00DE3A04" w:rsidRPr="00523CB6">
        <w:t xml:space="preserve">Self-attention adalah mekanisme dari ilmu attention dimana </w:t>
      </w:r>
      <w:r w:rsidR="00DE3A04" w:rsidRPr="00523CB6">
        <w:rPr>
          <w:i/>
          <w:iCs/>
        </w:rPr>
        <w:t>model</w:t>
      </w:r>
      <w:r w:rsidR="00DE3A04" w:rsidRPr="00523CB6">
        <w:t xml:space="preserve"> dalam machine learning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295DCD" w:rsidRPr="00523CB6">
        <w:t xml:space="preserve">Untuk memperjelas, self-attention akan dijelaskan dengan langkah-langkah sebagai berikut: </w:t>
      </w:r>
    </w:p>
    <w:p w14:paraId="7AD64021" w14:textId="43863F15" w:rsidR="00295DCD" w:rsidRPr="00523CB6" w:rsidRDefault="00932277" w:rsidP="009130EC">
      <w:pPr>
        <w:pStyle w:val="ListParagraph"/>
        <w:numPr>
          <w:ilvl w:val="0"/>
          <w:numId w:val="27"/>
        </w:numPr>
      </w:pPr>
      <w:r w:rsidRPr="00523CB6">
        <w:t xml:space="preserve">Membuat vektor </w:t>
      </w:r>
      <w:r w:rsidRPr="00523CB6">
        <w:rPr>
          <w:i/>
          <w:iCs/>
        </w:rPr>
        <w:t>Query</w:t>
      </w:r>
      <w:r w:rsidR="00177920" w:rsidRPr="00523CB6">
        <w:rPr>
          <w:i/>
          <w:iCs/>
        </w:rPr>
        <w:t xml:space="preserve"> </w:t>
      </w:r>
      <w:r w:rsidR="00177920" w:rsidRPr="00523CB6">
        <w:t>(Q)</w:t>
      </w:r>
      <w:r w:rsidRPr="00523CB6">
        <w:t xml:space="preserve">, </w:t>
      </w:r>
      <w:r w:rsidRPr="00523CB6">
        <w:rPr>
          <w:i/>
          <w:iCs/>
        </w:rPr>
        <w:t>Key</w:t>
      </w:r>
      <w:r w:rsidRPr="00523CB6">
        <w:t xml:space="preserve"> </w:t>
      </w:r>
      <w:r w:rsidR="00177920" w:rsidRPr="00523CB6">
        <w:t xml:space="preserve">(K) </w:t>
      </w:r>
      <w:r w:rsidRPr="00523CB6">
        <w:t xml:space="preserve">dan </w:t>
      </w:r>
      <w:r w:rsidRPr="00523CB6">
        <w:rPr>
          <w:i/>
          <w:iCs/>
        </w:rPr>
        <w:t>Value</w:t>
      </w:r>
      <w:r w:rsidR="00177920" w:rsidRPr="00523CB6">
        <w:rPr>
          <w:i/>
          <w:iCs/>
        </w:rPr>
        <w:t xml:space="preserve"> </w:t>
      </w:r>
      <w:r w:rsidR="00177920" w:rsidRPr="00523CB6">
        <w:t>(V)</w:t>
      </w:r>
    </w:p>
    <w:p w14:paraId="68ECF062" w14:textId="3C893DB3" w:rsidR="00932277" w:rsidRPr="00523CB6" w:rsidRDefault="003734D7" w:rsidP="009130EC">
      <w:pPr>
        <w:pStyle w:val="ListParagraph"/>
        <w:numPr>
          <w:ilvl w:val="0"/>
          <w:numId w:val="27"/>
        </w:numPr>
      </w:pPr>
      <w:r w:rsidRPr="00523CB6">
        <w:t xml:space="preserve">Membuat matriks </w:t>
      </w:r>
      <w:r w:rsidRPr="00523CB6">
        <w:rPr>
          <w:i/>
          <w:iCs/>
        </w:rPr>
        <w:t>score</w:t>
      </w:r>
    </w:p>
    <w:p w14:paraId="7810CA79" w14:textId="3B568CB4" w:rsidR="003734D7" w:rsidRPr="00523CB6" w:rsidRDefault="002872A9" w:rsidP="009130EC">
      <w:pPr>
        <w:pStyle w:val="ListParagraph"/>
        <w:numPr>
          <w:ilvl w:val="0"/>
          <w:numId w:val="27"/>
        </w:numPr>
      </w:pPr>
      <w:r w:rsidRPr="00523CB6">
        <w:t>Membagi nilai matriks score dengan akar pangkat dimensi vektor key</w:t>
      </w:r>
      <w:r w:rsidR="00BD1051" w:rsidRPr="00523CB6">
        <w:t xml:space="preserve">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BD1051" w:rsidRPr="00523CB6">
        <w:t>)</w:t>
      </w:r>
    </w:p>
    <w:p w14:paraId="6ABAF2D4" w14:textId="77398ADF" w:rsidR="002872A9" w:rsidRPr="00523CB6" w:rsidRDefault="005947A2" w:rsidP="009130EC">
      <w:pPr>
        <w:pStyle w:val="ListParagraph"/>
        <w:numPr>
          <w:ilvl w:val="0"/>
          <w:numId w:val="27"/>
        </w:numPr>
      </w:pPr>
      <w:r w:rsidRPr="00523CB6">
        <w:lastRenderedPageBreak/>
        <w:t xml:space="preserve">Matriks score dilewatkan pada fungsi aktivasi </w:t>
      </w:r>
      <w:r w:rsidRPr="00523CB6">
        <w:rPr>
          <w:i/>
          <w:iCs/>
        </w:rPr>
        <w:t>softmax</w:t>
      </w:r>
    </w:p>
    <w:p w14:paraId="7591892A" w14:textId="5CFE9D88" w:rsidR="005947A2" w:rsidRPr="00523CB6" w:rsidRDefault="00E87521" w:rsidP="009130EC">
      <w:pPr>
        <w:pStyle w:val="ListParagraph"/>
        <w:numPr>
          <w:ilvl w:val="0"/>
          <w:numId w:val="27"/>
        </w:numPr>
      </w:pPr>
      <w:r w:rsidRPr="00523CB6">
        <w:t xml:space="preserve">Mengalikan matriks </w:t>
      </w:r>
      <w:r w:rsidR="00C35B4C" w:rsidRPr="00523CB6">
        <w:t xml:space="preserve">score dengan vektor value </w:t>
      </w:r>
    </w:p>
    <w:p w14:paraId="2EEE40A6" w14:textId="2E74ACCA" w:rsidR="00C35B4C" w:rsidRPr="00523CB6" w:rsidRDefault="00C35B4C" w:rsidP="009130EC">
      <w:pPr>
        <w:pStyle w:val="ListParagraph"/>
        <w:numPr>
          <w:ilvl w:val="0"/>
          <w:numId w:val="27"/>
        </w:numPr>
      </w:pPr>
      <w:r w:rsidRPr="00523CB6">
        <w:t xml:space="preserve">Menjumlahkan seluruh </w:t>
      </w:r>
      <w:r w:rsidR="00104FC5" w:rsidRPr="00523CB6">
        <w:t xml:space="preserve">matriks </w:t>
      </w:r>
      <w:r w:rsidRPr="00523CB6">
        <w:t>yang dihitung</w:t>
      </w:r>
    </w:p>
    <w:p w14:paraId="3B8A8A61" w14:textId="3BC9CE8C" w:rsidR="00E7373E" w:rsidRPr="00523CB6" w:rsidRDefault="00E7373E" w:rsidP="008465C6">
      <w:r w:rsidRPr="00523CB6">
        <w:t xml:space="preserve">Self-attention menggunakan 3 vektor penting yang bernama </w:t>
      </w:r>
      <w:r w:rsidRPr="00523CB6">
        <w:rPr>
          <w:i/>
          <w:iCs/>
        </w:rPr>
        <w:t>Query</w:t>
      </w:r>
      <w:r w:rsidRPr="00523CB6">
        <w:t xml:space="preserve">, </w:t>
      </w:r>
      <w:r w:rsidRPr="00523CB6">
        <w:rPr>
          <w:i/>
          <w:iCs/>
        </w:rPr>
        <w:t>Key</w:t>
      </w:r>
      <w:r w:rsidRPr="00523CB6">
        <w:t xml:space="preserve"> dan </w:t>
      </w:r>
      <w:r w:rsidRPr="00523CB6">
        <w:rPr>
          <w:i/>
          <w:iCs/>
        </w:rPr>
        <w:t>Value</w:t>
      </w:r>
      <w:r w:rsidRPr="00523CB6">
        <w:t>. Vektor-vektor ini memiliki konsep yang mirip dengan s</w:t>
      </w:r>
      <w:r w:rsidR="008E096C" w:rsidRPr="00523CB6">
        <w:t>i</w:t>
      </w:r>
      <w:r w:rsidRPr="00523CB6">
        <w:t xml:space="preserve">stem pengambilan data. Contoh kasus pada website </w:t>
      </w:r>
      <w:r w:rsidRPr="00523CB6">
        <w:rPr>
          <w:i/>
          <w:iCs/>
        </w:rPr>
        <w:t>Youtube</w:t>
      </w:r>
      <w:r w:rsidRPr="00523CB6">
        <w:t xml:space="preserve">, jika ingin mencari suatu video user akan </w:t>
      </w:r>
      <w:r w:rsidR="00D1121A" w:rsidRPr="00523CB6">
        <w:t>memasukkan</w:t>
      </w:r>
      <w:r w:rsidRPr="00523CB6">
        <w:t xml:space="preserve"> sebuah query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query tersebut dengan kumpulan set yang ada (seperti detail video yaitu judul, deskripsi, dsb). Kemudian hasil dari pencarian tersebut akan dikembalikan dalam sebuah nilai (value).</w:t>
      </w:r>
      <w:r w:rsidR="00F876F8" w:rsidRPr="00523CB6">
        <w:t xml:space="preserve"> Nilai vektor-vektor tersebut diambil dari hasil perkalian word embedding dari input dengan matriks yang dimiliki query, key and value masing-masing yang telah dilewatkan proses training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score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Contoh Isi dari Matriks Score</w:t>
      </w:r>
    </w:p>
    <w:p w14:paraId="5796CAF5" w14:textId="77777777" w:rsidR="00987A81" w:rsidRPr="00523CB6" w:rsidRDefault="00987A81" w:rsidP="0037685B"/>
    <w:p w14:paraId="728A68C7" w14:textId="1C1782DD" w:rsidR="0037685B" w:rsidRPr="00523CB6" w:rsidRDefault="00D61B2C" w:rsidP="0037685B">
      <w:r w:rsidRPr="00523CB6">
        <w:t xml:space="preserve">Selain ketiga vektor itu, ada matriks </w:t>
      </w:r>
      <w:r w:rsidRPr="00523CB6">
        <w:rPr>
          <w:i/>
          <w:iCs/>
        </w:rPr>
        <w:t>score</w:t>
      </w:r>
      <w:r w:rsidRPr="00523CB6">
        <w:t xml:space="preserve"> yang dibutuhkan self-attention, matriks ini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r w:rsidR="00A2771A" w:rsidRPr="00523CB6">
        <w:t>disekitar kata yang difokuskan tersebut</w:t>
      </w:r>
      <w:r w:rsidRPr="00523CB6">
        <w:t xml:space="preserve">. </w:t>
      </w:r>
      <w:r w:rsidR="00734619" w:rsidRPr="00523CB6">
        <w:t xml:space="preserve">Semakin tinggi nilainya, semakin besar fokus yang diberikan. </w:t>
      </w:r>
      <w:r w:rsidR="0080600E" w:rsidRPr="00523CB6">
        <w:t xml:space="preserve">Dan matriks score didapatkan dari perkalian </w:t>
      </w:r>
      <w:r w:rsidR="0080600E" w:rsidRPr="00523CB6">
        <w:rPr>
          <w:i/>
          <w:iCs/>
        </w:rPr>
        <w:t>dot product</w:t>
      </w:r>
      <w:r w:rsidR="0080600E" w:rsidRPr="00523CB6">
        <w:t xml:space="preserve"> antara vektor query dan vektor key. </w:t>
      </w:r>
    </w:p>
    <w:p w14:paraId="4F084E6D" w14:textId="77D27AB0" w:rsidR="00B72843" w:rsidRPr="00523CB6" w:rsidRDefault="00F724A1" w:rsidP="004C1716">
      <w:r w:rsidRPr="00523CB6">
        <w:t>Jika m</w:t>
      </w:r>
      <w:r w:rsidR="001D29FD" w:rsidRPr="00523CB6">
        <w:t xml:space="preserve">atriks score dibiarkan dengan nilai yang </w:t>
      </w:r>
      <w:r w:rsidRPr="00523CB6">
        <w:t>relatif</w:t>
      </w:r>
      <w:r w:rsidR="001D29FD" w:rsidRPr="00523CB6">
        <w:t xml:space="preserve"> tinggi, akan menyebabkan </w:t>
      </w:r>
      <w:r w:rsidR="004C7779" w:rsidRPr="00523CB6">
        <w:t xml:space="preserve">permasalahan </w:t>
      </w:r>
      <w:r w:rsidR="001D29FD" w:rsidRPr="00523CB6">
        <w:t xml:space="preserve">seperti </w:t>
      </w:r>
      <w:r w:rsidR="001D29FD" w:rsidRPr="00523CB6">
        <w:rPr>
          <w:i/>
          <w:iCs/>
        </w:rPr>
        <w:t>exploding gradients</w:t>
      </w:r>
      <w:r w:rsidR="001D29FD" w:rsidRPr="00523CB6">
        <w:t xml:space="preserve"> (permasalahan saat </w:t>
      </w:r>
      <w:r w:rsidR="001D29FD" w:rsidRPr="00523CB6">
        <w:lastRenderedPageBreak/>
        <w:t>training model, di</w:t>
      </w:r>
      <w:r w:rsidR="009D1B5E" w:rsidRPr="00523CB6">
        <w:t xml:space="preserve"> </w:t>
      </w:r>
      <w:r w:rsidR="001D29FD" w:rsidRPr="00523CB6">
        <w:t xml:space="preserve">mana model akan memiliki network yang tidak stabil, </w:t>
      </w:r>
      <w:r w:rsidR="001D29FD" w:rsidRPr="00523CB6">
        <w:rPr>
          <w:i/>
          <w:iCs/>
        </w:rPr>
        <w:t>weight</w:t>
      </w:r>
      <w:r w:rsidR="001D29FD" w:rsidRPr="00523CB6">
        <w:t xml:space="preserve"> dari model memiliki nilai yang terlalu besar sehingga terjadi </w:t>
      </w:r>
      <w:r w:rsidR="001D29FD" w:rsidRPr="00523CB6">
        <w:rPr>
          <w:i/>
          <w:iCs/>
        </w:rPr>
        <w:t>overflow</w:t>
      </w:r>
      <w:r w:rsidR="001D29FD" w:rsidRPr="00523CB6">
        <w:t xml:space="preserve"> bahkan sampai nilai NaN). Karena ini matriks score perlu diturunkan nilainya dengan </w:t>
      </w:r>
      <w:r w:rsidR="00745825" w:rsidRPr="00523CB6">
        <w:t xml:space="preserve">dibagi dengan akar pangkat panjang dimensi vektor key. </w:t>
      </w:r>
      <w:r w:rsidR="006432A5" w:rsidRPr="00523CB6">
        <w:t xml:space="preserve">Nilai matriks score yang baru ini akan membantu untuk menghasilkan nilai gradien yang lebih stabil. </w:t>
      </w:r>
      <w:r w:rsidR="00287D5C" w:rsidRPr="00523CB6">
        <w:t>Langkah selanjutnya adalah matriks score yang baru akan dilewatkan fungsi aktivasi softmax</w:t>
      </w:r>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aktivasi</w:t>
      </w:r>
      <w:r w:rsidR="00287D5C" w:rsidRPr="00523CB6">
        <w:t xml:space="preserve"> adalah memuncakkan nilai yang tinggi dan merendahkan nilai yang kecil</w:t>
      </w:r>
      <w:r w:rsidR="003F7D87" w:rsidRPr="00523CB6">
        <w:t xml:space="preserve">, dengan representasi tiap nilai antara 0 dan 1. </w:t>
      </w:r>
      <w:r w:rsidR="000D349B" w:rsidRPr="00523CB6">
        <w:t>Hasil akhir dari softmax akan dipanggil</w:t>
      </w:r>
      <w:r w:rsidR="00C26590" w:rsidRPr="00523CB6">
        <w:t xml:space="preserve"> sebagai</w:t>
      </w:r>
      <w:r w:rsidR="000D349B" w:rsidRPr="00523CB6">
        <w:t xml:space="preserve"> </w:t>
      </w:r>
      <w:r w:rsidR="000D349B" w:rsidRPr="00523CB6">
        <w:rPr>
          <w:i/>
          <w:iCs/>
        </w:rPr>
        <w:t>attention weights</w:t>
      </w:r>
      <w:r w:rsidR="000D349B" w:rsidRPr="00523CB6">
        <w:t xml:space="preserve">. </w:t>
      </w:r>
      <w:r w:rsidR="009323FA" w:rsidRPr="00523CB6">
        <w:t>Attention weights tersebut akan dikalikan dengan ve</w:t>
      </w:r>
      <w:r w:rsidR="00AE727E" w:rsidRPr="00523CB6">
        <w:t>k</w:t>
      </w:r>
      <w:r w:rsidR="009323FA" w:rsidRPr="00523CB6">
        <w:t xml:space="preserve">tor value yang menjadi output </w:t>
      </w:r>
      <w:r w:rsidR="00AE727E" w:rsidRPr="00523CB6">
        <w:t xml:space="preserve">vektor </w:t>
      </w:r>
      <w:r w:rsidR="009323FA" w:rsidRPr="00523CB6">
        <w:t>dari bagian encoder ini</w:t>
      </w:r>
      <w:r w:rsidR="005C6228" w:rsidRPr="00523CB6">
        <w:t>. Dengan output terakhir ini</w:t>
      </w:r>
      <w:r w:rsidR="006E4224" w:rsidRPr="00523CB6">
        <w:t xml:space="preserve">, </w:t>
      </w:r>
      <w:r w:rsidR="001C7494" w:rsidRPr="00523CB6">
        <w:t xml:space="preserve">nilai tinggi dari attention weights (output softmax) tadi akan memberi dampak tinggi pada kata-kata yang berarti, dan menurunkan nilai/dampak pada kata-kata yang tidak relevan. </w:t>
      </w:r>
    </w:p>
    <w:p w14:paraId="1DCC63E6" w14:textId="4B52BC94" w:rsidR="00CD0F97" w:rsidRPr="00523CB6" w:rsidRDefault="0038394F" w:rsidP="00E94A82">
      <w:r w:rsidRPr="00523CB6">
        <w:t xml:space="preserve">Agar dapat diimplementasikan kepada multi-head attention, tiap operasi self-attention ini (yang disebut juga sebagai </w:t>
      </w:r>
      <w:r w:rsidRPr="00523CB6">
        <w:rPr>
          <w:i/>
          <w:iCs/>
        </w:rPr>
        <w:t>head</w:t>
      </w:r>
      <w:r w:rsidRPr="00523CB6">
        <w:t xml:space="preserve">) akan </w:t>
      </w:r>
      <w:r w:rsidR="00FA5454" w:rsidRPr="00523CB6">
        <w:t xml:space="preserve">terjadi sebanyak N kali dan untuk tiap head </w:t>
      </w:r>
      <w:r w:rsidRPr="00523CB6">
        <w:t>mendapatkan vektor query, key dan value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r w:rsidR="008E7C57" w:rsidRPr="00523CB6">
        <w:t xml:space="preserve">Output untuk setiap head akan disambung menjadi </w:t>
      </w:r>
      <w:r w:rsidR="00423B2D" w:rsidRPr="00523CB6">
        <w:t xml:space="preserve">satu </w:t>
      </w:r>
      <w:r w:rsidR="008E7C57" w:rsidRPr="00523CB6">
        <w:t>ve</w:t>
      </w:r>
      <w:r w:rsidR="00FD6D81" w:rsidRPr="00523CB6">
        <w:t>k</w:t>
      </w:r>
      <w:r w:rsidR="008E7C57" w:rsidRPr="00523CB6">
        <w:t xml:space="preserve">tor yang sama. Secara teori, dengan tiap head/self-attention melakukan perhitungan yang berbeda, maka informasi yang didapatkan untuk melakukan </w:t>
      </w:r>
      <w:r w:rsidR="008E7C57" w:rsidRPr="00523CB6">
        <w:rPr>
          <w:i/>
          <w:iCs/>
        </w:rPr>
        <w:t>decoding</w:t>
      </w:r>
      <w:r w:rsidR="008E7C57" w:rsidRPr="00523CB6">
        <w:t xml:space="preserve"> akan menjadi lebih banyak/besar</w:t>
      </w:r>
      <w:r w:rsidR="00960328" w:rsidRPr="00523CB6">
        <w:t xml:space="preserve">. </w:t>
      </w:r>
      <w:r w:rsidR="00EA1FDF" w:rsidRPr="00523CB6">
        <w:t xml:space="preserve">Dapat disimpulkan multi-head attention adalah self-attention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multi-head memiliki rumus yang mudah dimengerti dapat 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self-attention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D9090DD" w:rsidR="000017AB" w:rsidRPr="00523CB6" w:rsidRDefault="000017AB" w:rsidP="000017AB">
      <w:pPr>
        <w:pStyle w:val="STTSRumus"/>
        <w:tabs>
          <w:tab w:val="clear" w:pos="2552"/>
          <w:tab w:val="left" w:pos="5529"/>
          <w:tab w:val="left" w:pos="6237"/>
        </w:tabs>
      </w:pPr>
    </w:p>
    <w:p w14:paraId="7E12311E" w14:textId="37A9D992" w:rsidR="000017AB" w:rsidRPr="00523CB6" w:rsidRDefault="004F0C3F" w:rsidP="009C34F1">
      <w:pPr>
        <w:pStyle w:val="STTSRumus"/>
        <w:tabs>
          <w:tab w:val="clear" w:pos="2552"/>
          <w:tab w:val="left" w:pos="4820"/>
          <w:tab w:val="left" w:pos="5529"/>
        </w:tabs>
      </w:pPr>
      <w:r w:rsidRPr="00523CB6">
        <w:lastRenderedPageBreak/>
        <w:t xml:space="preserve">Sebelum lanjut kepada bagian kedua yaitu FFN, perlu diketahui adanya sublayer setelah multi-head attention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sublayer</w:t>
      </w:r>
      <w:r w:rsidR="006D6B9A" w:rsidRPr="00523CB6">
        <w:t xml:space="preserve"> </w:t>
      </w:r>
      <w:r w:rsidR="00BA6F17" w:rsidRPr="00523CB6">
        <w:rPr>
          <w:i/>
          <w:iCs/>
        </w:rPr>
        <w:t>residual connection</w:t>
      </w:r>
      <w:r w:rsidR="00BA6F17" w:rsidRPr="00523CB6">
        <w:t xml:space="preserve"> </w:t>
      </w:r>
      <w:r w:rsidR="00131F9F" w:rsidRPr="00523CB6">
        <w:t xml:space="preserve"> dan normalisasi. </w:t>
      </w:r>
      <w:r w:rsidR="00256E71" w:rsidRPr="00523CB6">
        <w:t>Residual connection adalah proses men</w:t>
      </w:r>
      <w:r w:rsidR="00131F9F" w:rsidRPr="00523CB6">
        <w:t xml:space="preserve">ambahkan </w:t>
      </w:r>
      <w:r w:rsidR="00131F9F" w:rsidRPr="00523CB6">
        <w:rPr>
          <w:i/>
          <w:iCs/>
        </w:rPr>
        <w:t>positional encoding</w:t>
      </w:r>
      <w:r w:rsidR="00256E71" w:rsidRPr="00523CB6">
        <w:t xml:space="preserve"> dengan input</w:t>
      </w:r>
      <w:r w:rsidR="00EF3A94" w:rsidRPr="00523CB6">
        <w:t>.</w:t>
      </w:r>
      <w:r w:rsidR="00131F9F" w:rsidRPr="00523CB6">
        <w:t xml:space="preserve"> </w:t>
      </w:r>
      <w:r w:rsidR="003157D6" w:rsidRPr="00523CB6">
        <w:t>P</w:t>
      </w:r>
      <w:r w:rsidR="006F439E" w:rsidRPr="00523CB6">
        <w:t xml:space="preserve">ositional encoding dapat ditemukan saat sebelum word embedding input dimasukkan kepada </w:t>
      </w:r>
      <w:r w:rsidR="00075C7F" w:rsidRPr="00523CB6">
        <w:t xml:space="preserve">multi-head attention. </w:t>
      </w:r>
      <w:r w:rsidR="00DA4DC3" w:rsidRPr="00523CB6">
        <w:t xml:space="preserve">Gunanya positional encoding ini adalah </w:t>
      </w:r>
      <w:r w:rsidR="00291A11" w:rsidRPr="00523CB6">
        <w:t>memberi informasi posisi dari input embedding nya</w:t>
      </w:r>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cos, sedangkan untuk yang genap akan dibuat dengan rumus sin.  </w:t>
      </w:r>
      <w:r w:rsidR="00306ED3" w:rsidRPr="00523CB6">
        <w:t xml:space="preserve">Setelah residual connection, hasil itu dilanjutkan kepada normalisasi atau LayerNorm.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2FD4796D" w:rsidR="00A75E75" w:rsidRPr="00523CB6" w:rsidRDefault="008A6D00" w:rsidP="0040307B">
      <w:pPr>
        <w:pStyle w:val="STTSRumus"/>
        <w:tabs>
          <w:tab w:val="clear" w:pos="2552"/>
          <w:tab w:val="left" w:pos="4820"/>
          <w:tab w:val="left" w:pos="5529"/>
        </w:tabs>
      </w:pPr>
      <w:r w:rsidRPr="00523CB6">
        <w:t>Setelah multi-head attention, kemudian residual connection dan normalisasi, selanjutnya adalah layer FFN</w:t>
      </w:r>
      <w:r w:rsidR="00F6638F" w:rsidRPr="00523CB6">
        <w:t>.</w:t>
      </w:r>
      <w:r w:rsidR="002B36E7" w:rsidRPr="00523CB6">
        <w:t xml:space="preserve"> Input dari FFN </w:t>
      </w:r>
      <w:r w:rsidR="00767C57" w:rsidRPr="00523CB6">
        <w:t xml:space="preserve">didapatkan dari </w:t>
      </w:r>
      <w:r w:rsidR="008B6FE4" w:rsidRPr="00523CB6">
        <w:t>residual connection dan LayerNorm</w:t>
      </w:r>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ReLU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output </w:t>
      </w:r>
      <w:r w:rsidR="00DA6B6D" w:rsidRPr="00523CB6">
        <w:t xml:space="preserve">dari layer </w:t>
      </w:r>
      <w:r w:rsidR="00841124" w:rsidRPr="00523CB6">
        <w:t xml:space="preserve">tersebut dilewatkan proses residual connection dan LayerNorm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Representasi Tiap Layer Dari Arsitektur Transformer</w:t>
      </w:r>
      <w:r w:rsidRPr="00523CB6">
        <w:rPr>
          <w:rStyle w:val="FootnoteReference"/>
        </w:rPr>
        <w:footnoteReference w:id="6"/>
      </w:r>
    </w:p>
    <w:p w14:paraId="16B6D7AF" w14:textId="7864EE44" w:rsidR="00696290" w:rsidRPr="00523CB6" w:rsidRDefault="00477C79" w:rsidP="00E21C61">
      <w:pPr>
        <w:pStyle w:val="STTSRumus"/>
        <w:tabs>
          <w:tab w:val="clear" w:pos="2552"/>
          <w:tab w:val="left" w:pos="4820"/>
          <w:tab w:val="left" w:pos="5529"/>
        </w:tabs>
      </w:pPr>
      <w:r w:rsidRPr="00523CB6">
        <w:lastRenderedPageBreak/>
        <w:t>E</w:t>
      </w:r>
      <w:r w:rsidR="008C21A7" w:rsidRPr="00523CB6">
        <w:t xml:space="preserve">ncoder merupakan bagian yang menghasilkan representasi kata yang baru dengan informasi dari mekanisme attention. Hal ini membantu decoder untuk </w:t>
      </w:r>
      <w:r w:rsidR="00794B1F" w:rsidRPr="00523CB6">
        <w:t>fokus</w:t>
      </w:r>
      <w:r w:rsidR="008C21A7" w:rsidRPr="00523CB6">
        <w:t xml:space="preserve"> kepada kata-kata penting yang menjadi input. </w:t>
      </w:r>
      <w:r w:rsidR="00186D6C" w:rsidRPr="00523CB6">
        <w:t>Dengan banyaknya encoder yang ditumpuk, tiap encoder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 xml:space="preserve">Multi-head attention berguna untuk mencari informasi dengan </w:t>
      </w:r>
      <w:r w:rsidR="007761F0" w:rsidRPr="00523CB6">
        <w:t xml:space="preserve">bantuan </w:t>
      </w:r>
      <w:r w:rsidR="00B25A8C" w:rsidRPr="00523CB6">
        <w:t xml:space="preserve">penghitungan </w:t>
      </w:r>
      <w:r w:rsidR="002470BD" w:rsidRPr="00523CB6">
        <w:t xml:space="preserve">attention, residual </w:t>
      </w:r>
      <w:r w:rsidR="00946017" w:rsidRPr="00523CB6">
        <w:t xml:space="preserve">connection </w:t>
      </w:r>
      <w:r w:rsidR="00B53024" w:rsidRPr="00523CB6">
        <w:t>m</w:t>
      </w:r>
      <w:r w:rsidR="002470BD" w:rsidRPr="00523CB6">
        <w:t xml:space="preserve">embantu training model </w:t>
      </w:r>
      <w:r w:rsidR="004C2B89" w:rsidRPr="00523CB6">
        <w:t xml:space="preserve">agar </w:t>
      </w:r>
      <w:r w:rsidR="002470BD" w:rsidRPr="00523CB6">
        <w:t xml:space="preserve">gradien </w:t>
      </w:r>
      <w:r w:rsidR="004C2B89" w:rsidRPr="00523CB6">
        <w:t xml:space="preserve">dapat melewati </w:t>
      </w:r>
      <w:r w:rsidR="002470BD" w:rsidRPr="00523CB6">
        <w:t xml:space="preserve">network dengan </w:t>
      </w:r>
      <w:r w:rsidR="004C2B89" w:rsidRPr="00523CB6">
        <w:t>tanpa memberikan efek samping seperti exploding gradient</w:t>
      </w:r>
      <w:r w:rsidR="004152C1" w:rsidRPr="00523CB6">
        <w:t xml:space="preserve">. </w:t>
      </w:r>
      <w:r w:rsidR="00970904" w:rsidRPr="00523CB6">
        <w:t xml:space="preserve">LayerNorm digunakan untuk </w:t>
      </w:r>
      <w:r w:rsidR="00A8077D" w:rsidRPr="00523CB6">
        <w:t xml:space="preserve">menormalisasikan nila-nilai agar </w:t>
      </w:r>
      <w:r w:rsidR="00970904" w:rsidRPr="00523CB6">
        <w:t>network</w:t>
      </w:r>
      <w:r w:rsidR="00A8077D" w:rsidRPr="00523CB6">
        <w:t xml:space="preserve"> menghitung nilai-nilainya dapat bernilai stabil</w:t>
      </w:r>
      <w:r w:rsidR="003263C8" w:rsidRPr="00523CB6">
        <w:t>, d</w:t>
      </w:r>
      <w:r w:rsidR="00012685" w:rsidRPr="00523CB6">
        <w:t xml:space="preserve">an FFN </w:t>
      </w:r>
      <w:r w:rsidR="0038671E" w:rsidRPr="00523CB6">
        <w:t>melakukan proyeksi/analisa terhadap input</w:t>
      </w:r>
      <w:r w:rsidR="00A13440" w:rsidRPr="00523CB6">
        <w:t xml:space="preserve"> </w:t>
      </w:r>
      <w:r w:rsidR="0038671E" w:rsidRPr="00523CB6">
        <w:t xml:space="preserve">nya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secara detail mengenai layer encoder dan decoder. </w:t>
      </w:r>
    </w:p>
    <w:p w14:paraId="41BEBE38" w14:textId="77777777" w:rsidR="00583CDA" w:rsidRPr="00523CB6" w:rsidRDefault="00583CDA" w:rsidP="00583CDA"/>
    <w:p w14:paraId="355930AC" w14:textId="0A032404" w:rsidR="00BB0790" w:rsidRPr="00523CB6" w:rsidRDefault="00524182" w:rsidP="00BB0790">
      <w:pPr>
        <w:pStyle w:val="Heading3"/>
      </w:pPr>
      <w:r w:rsidRPr="00523CB6">
        <w:t>Bagian Decoder</w:t>
      </w:r>
    </w:p>
    <w:p w14:paraId="402B5070" w14:textId="16296A4D" w:rsidR="00536ACC" w:rsidRPr="00523CB6" w:rsidRDefault="00380DEB" w:rsidP="00536ACC">
      <w:r w:rsidRPr="00523CB6">
        <w:t xml:space="preserve">Decoder </w:t>
      </w:r>
      <w:r w:rsidR="00693227" w:rsidRPr="00523CB6">
        <w:t>s</w:t>
      </w:r>
      <w:r w:rsidR="005B463A" w:rsidRPr="00523CB6">
        <w:t xml:space="preserve">trukturnya mirip dengan encoder namun diantara multi-head attention dengan FFN terdapat satu multi-head attention lagi </w:t>
      </w:r>
      <w:r w:rsidR="00517EC7" w:rsidRPr="00523CB6">
        <w:t xml:space="preserve">tetapi dengan mekanisme </w:t>
      </w:r>
      <w:r w:rsidR="00517EC7" w:rsidRPr="00523CB6">
        <w:rPr>
          <w:i/>
          <w:iCs/>
        </w:rPr>
        <w:t>masking</w:t>
      </w:r>
      <w:r w:rsidR="00517EC7" w:rsidRPr="00523CB6">
        <w:t xml:space="preserve"> ditambahkan, </w:t>
      </w:r>
      <w:r w:rsidR="005B463A" w:rsidRPr="00523CB6">
        <w:t>sublayer residual connection dan normalisasi</w:t>
      </w:r>
      <w:r w:rsidR="00DE00FC" w:rsidRPr="00523CB6">
        <w:t xml:space="preserve"> juga tetap diberikan seperti sebelumnya</w:t>
      </w:r>
      <w:r w:rsidR="005B463A" w:rsidRPr="00523CB6">
        <w:t xml:space="preserve">. </w:t>
      </w:r>
      <w:r w:rsidR="004F63B4" w:rsidRPr="00523CB6">
        <w:t xml:space="preserve">Dan pada akhir dari decoder yaitu setelah FFN dan sublayer terakhirnya, diberikan layer linear sebagai </w:t>
      </w:r>
      <w:r w:rsidR="004F63B4" w:rsidRPr="00523CB6">
        <w:rPr>
          <w:i/>
          <w:iCs/>
        </w:rPr>
        <w:t xml:space="preserve">classifier </w:t>
      </w:r>
      <w:r w:rsidR="004F63B4" w:rsidRPr="00523CB6">
        <w:t xml:space="preserve">dan fungsi </w:t>
      </w:r>
      <w:r w:rsidR="00624DA7" w:rsidRPr="00523CB6">
        <w:t xml:space="preserve">aktivasi jenis </w:t>
      </w:r>
      <w:r w:rsidR="004F63B4" w:rsidRPr="00523CB6">
        <w:t>softmax untuk mendapatkan probabilitas kata</w:t>
      </w:r>
      <w:r w:rsidR="00614D23" w:rsidRPr="00523CB6">
        <w:t xml:space="preserve"> yang diprediksikan</w:t>
      </w:r>
      <w:r w:rsidR="004F63B4" w:rsidRPr="00523CB6">
        <w:t xml:space="preserve">. </w:t>
      </w:r>
      <w:r w:rsidR="00517EC7" w:rsidRPr="00523CB6">
        <w:t xml:space="preserve">Dalam Transformer, bagian decoder ini bersifat </w:t>
      </w:r>
      <w:r w:rsidR="00517EC7" w:rsidRPr="00523CB6">
        <w:rPr>
          <w:i/>
          <w:iCs/>
        </w:rPr>
        <w:t>autoregressive</w:t>
      </w:r>
      <w:r w:rsidR="00B213D5" w:rsidRPr="00523CB6">
        <w:t>,</w:t>
      </w:r>
      <w:r w:rsidR="00517EC7" w:rsidRPr="00523CB6">
        <w:t xml:space="preserve"> </w:t>
      </w:r>
      <w:r w:rsidR="00447B69" w:rsidRPr="00523CB6">
        <w:t xml:space="preserve">hal ini bermaskud bahwa decoder tersebut menggunakan metode </w:t>
      </w:r>
      <w:r w:rsidR="00B213D5" w:rsidRPr="00523CB6">
        <w:t>masking dalam salah satu multi-head attentionnya. Tetapi karena pada paper yang dirujuk oleh tugas akhir ini</w:t>
      </w:r>
      <w:r w:rsidR="00C95BF4" w:rsidRPr="00523CB6">
        <w:t xml:space="preserve"> menggunakan decoder yang </w:t>
      </w:r>
      <w:r w:rsidR="00C95BF4" w:rsidRPr="00523CB6">
        <w:rPr>
          <w:i/>
          <w:iCs/>
        </w:rPr>
        <w:t>non-autoregressive</w:t>
      </w:r>
      <w:r w:rsidR="00B213D5" w:rsidRPr="00523CB6">
        <w:t xml:space="preserve">, masked multi-head attention tidak akan dibahas. </w:t>
      </w:r>
    </w:p>
    <w:p w14:paraId="67B78659" w14:textId="013A12DB" w:rsidR="00687353" w:rsidRPr="00523CB6" w:rsidRDefault="009D699F" w:rsidP="00536ACC">
      <w:r w:rsidRPr="00523CB6">
        <w:t xml:space="preserve">Bagian decoder dimulai dari </w:t>
      </w:r>
      <w:r w:rsidR="008D7A46" w:rsidRPr="00523CB6">
        <w:t>i</w:t>
      </w:r>
      <w:r w:rsidR="007D1E9B" w:rsidRPr="00523CB6">
        <w:t xml:space="preserve">nput kata akan dirubah menjadi word embedding, yang kemudian akan ditambahkan dengan positional embedding. </w:t>
      </w:r>
      <w:r w:rsidR="006C1A18" w:rsidRPr="00523CB6">
        <w:t xml:space="preserve">Embedding tersebut akan dimasukkan ke layer multi-head pertama </w:t>
      </w:r>
      <w:r w:rsidR="001C60EF" w:rsidRPr="00523CB6">
        <w:t xml:space="preserve">dan </w:t>
      </w:r>
      <w:r w:rsidR="00660F56" w:rsidRPr="00523CB6">
        <w:t xml:space="preserve">dilakukan </w:t>
      </w:r>
      <w:r w:rsidR="006C1A18" w:rsidRPr="00523CB6">
        <w:t xml:space="preserve">pembuatan vektor query, key dan value juga </w:t>
      </w:r>
      <w:r w:rsidR="00AE727E" w:rsidRPr="00523CB6">
        <w:t xml:space="preserve">matriks </w:t>
      </w:r>
      <w:r w:rsidR="006C1A18" w:rsidRPr="00523CB6">
        <w:t xml:space="preserve">score. </w:t>
      </w:r>
      <w:r w:rsidR="00AE727E" w:rsidRPr="00523CB6">
        <w:t xml:space="preserve">Kemudian matriks score </w:t>
      </w:r>
      <w:r w:rsidR="00B96DD5" w:rsidRPr="00523CB6">
        <w:t>dilewatkan fungsi pengaktifan softmax</w:t>
      </w:r>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r w:rsidR="00AE727E" w:rsidRPr="00523CB6">
        <w:t xml:space="preserve">value dan menghasilkan </w:t>
      </w:r>
      <w:r w:rsidR="00B96DD5" w:rsidRPr="00523CB6">
        <w:t>output terakhir multi-head attention</w:t>
      </w:r>
      <w:r w:rsidR="00B75857" w:rsidRPr="00523CB6">
        <w:t xml:space="preserve"> yang pertama</w:t>
      </w:r>
      <w:r w:rsidR="00B96DD5" w:rsidRPr="00523CB6">
        <w:t xml:space="preserve">. </w:t>
      </w:r>
    </w:p>
    <w:p w14:paraId="1A621FC4" w14:textId="49579238" w:rsidR="002C6CD3" w:rsidRPr="00523CB6" w:rsidRDefault="00D641D2" w:rsidP="00536ACC">
      <w:r w:rsidRPr="00523CB6">
        <w:lastRenderedPageBreak/>
        <w:t>Sebenarnya dalam paper “All You Need is Attention”, seperti yang disebut diawal subbab ini, terdapat masked multi-head attention</w:t>
      </w:r>
      <w:r w:rsidR="00F703A4" w:rsidRPr="00523CB6">
        <w:t xml:space="preserve">. </w:t>
      </w:r>
      <w:r w:rsidR="00E949C4" w:rsidRPr="00523CB6">
        <w:t>Di</w:t>
      </w:r>
      <w:r w:rsidR="00DC451F" w:rsidRPr="00523CB6">
        <w:t xml:space="preserve"> </w:t>
      </w:r>
      <w:r w:rsidR="00E949C4" w:rsidRPr="00523CB6">
        <w:t>mana output dari multi-head attention ini terdapat nilai yang masked bertujuan karena sifat autoregressive decoder</w:t>
      </w:r>
      <w:r w:rsidR="00DD755D" w:rsidRPr="00523CB6">
        <w:t xml:space="preserve"> </w:t>
      </w:r>
      <w:r w:rsidR="00E949C4" w:rsidRPr="00523CB6">
        <w:t>nya, sehingga membutuhkan solusi untuk menghindari informasi yang bocor (</w:t>
      </w:r>
      <w:r w:rsidR="00E949C4" w:rsidRPr="00523CB6">
        <w:rPr>
          <w:i/>
          <w:iCs/>
        </w:rPr>
        <w:t>leakage</w:t>
      </w:r>
      <w:r w:rsidR="00F508C3" w:rsidRPr="00523CB6">
        <w:t>)</w:t>
      </w:r>
      <w:r w:rsidR="00523912" w:rsidRPr="00523CB6">
        <w:t xml:space="preserve"> </w:t>
      </w:r>
      <w:r w:rsidR="001157F0" w:rsidRPr="00523CB6">
        <w:t xml:space="preserve">sehingga </w:t>
      </w:r>
      <w:r w:rsidR="00523912" w:rsidRPr="00523CB6">
        <w:t>dapat dilihat decoder untuk membantu dirinya sendiri dalam prediksi</w:t>
      </w:r>
      <w:r w:rsidR="00F508C3" w:rsidRPr="00523CB6">
        <w:t xml:space="preserve">. </w:t>
      </w:r>
      <w:r w:rsidR="00BA654F" w:rsidRPr="00523CB6">
        <w:t>Karena paper yang dirujuk pada tugas akhir</w:t>
      </w:r>
      <w:r w:rsidR="00A13CFA" w:rsidRPr="00523CB6">
        <w:t xml:space="preserve"> ini</w:t>
      </w:r>
      <w:r w:rsidR="00BA654F" w:rsidRPr="00523CB6">
        <w:t xml:space="preserve"> dibuat dengan sifat non-autoregressive decoder,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sehingga decoder Sequence-to-</w:t>
      </w:r>
      <w:r w:rsidR="006010A0" w:rsidRPr="00523CB6">
        <w:t>S</w:t>
      </w:r>
      <w:r w:rsidR="00874DDA" w:rsidRPr="00523CB6">
        <w:t xml:space="preserve">et </w:t>
      </w:r>
      <w:r w:rsidR="00ED4A6C" w:rsidRPr="00523CB6">
        <w:t xml:space="preserve">dilakukan </w:t>
      </w:r>
      <w:r w:rsidR="00BA654F" w:rsidRPr="00523CB6">
        <w:t xml:space="preserve">tanpa masking decoder </w:t>
      </w:r>
      <w:r w:rsidR="00873422" w:rsidRPr="00523CB6">
        <w:t xml:space="preserve">sehingga </w:t>
      </w:r>
      <w:r w:rsidR="00BA654F" w:rsidRPr="00523CB6">
        <w:t xml:space="preserve">bisa mendapatkan nilai ketergantungan antar entity nya. </w:t>
      </w:r>
    </w:p>
    <w:p w14:paraId="48E11C47" w14:textId="15391910" w:rsidR="00217F01" w:rsidRPr="00523CB6" w:rsidRDefault="00217F01" w:rsidP="00536ACC">
      <w:r w:rsidRPr="00523CB6">
        <w:t>Setelah multi-head pertama</w:t>
      </w:r>
      <w:r w:rsidR="00832284" w:rsidRPr="00523CB6">
        <w:t xml:space="preserve"> ada</w:t>
      </w:r>
      <w:r w:rsidRPr="00523CB6">
        <w:t xml:space="preserve"> sublayer residual connection dan normalisasi. Kemudian dilanjutkan dengan satu multi-head attention tetapi bagian ini menggunakan mekanisme bukan self-attention namun </w:t>
      </w:r>
      <w:r w:rsidRPr="00523CB6">
        <w:rPr>
          <w:i/>
          <w:iCs/>
        </w:rPr>
        <w:t>cross-attention</w:t>
      </w:r>
      <w:r w:rsidRPr="00523CB6">
        <w:t xml:space="preserve">. </w:t>
      </w:r>
      <w:r w:rsidR="00247E4B" w:rsidRPr="00523CB6">
        <w:t xml:space="preserve">Perbedaan dari self-attention dan cross-attention ini </w:t>
      </w:r>
      <w:r w:rsidRPr="00523CB6">
        <w:t xml:space="preserve"> </w:t>
      </w:r>
      <w:r w:rsidR="00247E4B" w:rsidRPr="00523CB6">
        <w:t>hanya berada di pembuata</w:t>
      </w:r>
      <w:r w:rsidR="007A7EFA" w:rsidRPr="00523CB6">
        <w:t>n</w:t>
      </w:r>
      <w:r w:rsidR="00247E4B" w:rsidRPr="00523CB6">
        <w:t xml:space="preserve"> </w:t>
      </w:r>
      <w:r w:rsidR="007A7EFA" w:rsidRPr="00523CB6">
        <w:t xml:space="preserve">vektor </w:t>
      </w:r>
      <w:r w:rsidR="00247E4B" w:rsidRPr="00523CB6">
        <w:t xml:space="preserve">query, key dan value. </w:t>
      </w:r>
      <w:r w:rsidR="007A7EFA" w:rsidRPr="00523CB6">
        <w:t xml:space="preserve">Sebelumnya pada self-attention ketiga vektor ini dibuatkan sendiri dengan weight yang sudah ditentukan dan input yang diterima. </w:t>
      </w:r>
      <w:r w:rsidR="00E53B22" w:rsidRPr="00523CB6">
        <w:t>Tetapi untuk cross-attention, vektor query dan key didapatkan dari output paling akhir bagian tumpukan encodernya</w:t>
      </w:r>
      <w:r w:rsidR="002B6FB6" w:rsidRPr="00523CB6">
        <w:t xml:space="preserve"> (seperti pada gambar 2.7)</w:t>
      </w:r>
      <w:r w:rsidR="00E53B22" w:rsidRPr="00523CB6">
        <w:t xml:space="preserve">. </w:t>
      </w:r>
      <w:r w:rsidR="00E67975" w:rsidRPr="00523CB6">
        <w:t xml:space="preserve">Dan vektor valuenya diambil dari output multi-head attention decoder yang pertama. </w:t>
      </w:r>
      <w:r w:rsidR="005E736E" w:rsidRPr="00523CB6">
        <w:t xml:space="preserve">Dengan cara ini, cross-attention dapat mempelajari input encoder bagian mana yang perlu difokuskan. </w:t>
      </w:r>
      <w:r w:rsidR="002955D8" w:rsidRPr="00523CB6">
        <w:t xml:space="preserve">Output dari multi-head attention kedua ini akan dilanjutkan kepada layer FFN yang sebelumnya terdapat sublayer yang sudah disebut sebelum-sebelumnya. </w:t>
      </w:r>
    </w:p>
    <w:p w14:paraId="4508A4C5" w14:textId="3676D9A4" w:rsidR="001A073D" w:rsidRPr="00523CB6" w:rsidRDefault="00010DB3" w:rsidP="00536ACC">
      <w:r w:rsidRPr="00523CB6">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softmax </w:t>
      </w:r>
      <w:r w:rsidR="00767F45" w:rsidRPr="00523CB6">
        <w:t xml:space="preserve">di </w:t>
      </w:r>
      <w:r w:rsidR="001A073D" w:rsidRPr="00523CB6">
        <w:t xml:space="preserve">akhir decoder. </w:t>
      </w:r>
      <w:r w:rsidR="00866111" w:rsidRPr="00523CB6">
        <w:t>Kedua layer ini ditempatkan setelah seluruh tumpukan decoder telah dilewatkan.</w:t>
      </w:r>
      <w:r w:rsidR="00C80246" w:rsidRPr="00523CB6">
        <w:t xml:space="preserve"> </w:t>
      </w:r>
      <w:r w:rsidR="002232B0" w:rsidRPr="00523CB6">
        <w:t xml:space="preserve">Layer linear </w:t>
      </w:r>
      <w:r w:rsidR="001C3548" w:rsidRPr="00523CB6">
        <w:t>ter</w:t>
      </w:r>
      <w:r w:rsidR="002232B0" w:rsidRPr="00523CB6">
        <w:t xml:space="preserve">sebut berperan sebagai </w:t>
      </w:r>
      <w:r w:rsidR="002232B0" w:rsidRPr="00523CB6">
        <w:rPr>
          <w:i/>
          <w:iCs/>
        </w:rPr>
        <w:t>classifier</w:t>
      </w:r>
      <w:r w:rsidR="002232B0" w:rsidRPr="00523CB6">
        <w:t xml:space="preserve"> sebesar </w:t>
      </w:r>
      <w:r w:rsidR="002232B0" w:rsidRPr="00523CB6">
        <w:rPr>
          <w:i/>
          <w:iCs/>
        </w:rPr>
        <w:t>class</w:t>
      </w:r>
      <w:r w:rsidR="002232B0" w:rsidRPr="00523CB6">
        <w:t xml:space="preserve"> yang kita miliki.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100 kelas untuk 100 kata. Maka output dari layer linear memiliki ukuran sepanjang 100.</w:t>
      </w:r>
      <w:r w:rsidR="00DC46A9" w:rsidRPr="00523CB6">
        <w:t xml:space="preserve"> </w:t>
      </w:r>
      <w:r w:rsidR="00165D75" w:rsidRPr="00523CB6">
        <w:t xml:space="preserve">Output dari layer ini dilewatkan kepada layer softmax yang menghasilkan nilai probabilitas antara 0 dan </w:t>
      </w:r>
      <w:r w:rsidR="00BE56A4" w:rsidRPr="00523CB6">
        <w:t xml:space="preserve">1, </w:t>
      </w:r>
      <w:r w:rsidR="00155024" w:rsidRPr="00523CB6">
        <w:t>dan total dari output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Hasil dari output prediksi tersebut akan ditambahkan kepada daftar input decoder yang paling pertama</w:t>
      </w:r>
      <w:r w:rsidR="00D05EA7" w:rsidRPr="00523CB6">
        <w:t xml:space="preserve">, sehingga input </w:t>
      </w:r>
      <w:r w:rsidR="00D05EA7" w:rsidRPr="00523CB6">
        <w:lastRenderedPageBreak/>
        <w:t xml:space="preserve">decoder tidak hanya input encoder tetapi juga </w:t>
      </w:r>
      <w:r w:rsidR="00D05EA7" w:rsidRPr="00523CB6">
        <w:rPr>
          <w:i/>
          <w:iCs/>
        </w:rPr>
        <w:t>concat</w:t>
      </w:r>
      <w:r w:rsidR="00D05EA7" w:rsidRPr="00523CB6">
        <w:t xml:space="preserve"> dari output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3" w:name="_Ref102482310"/>
      <w:r w:rsidRPr="00523CB6">
        <w:t>N</w:t>
      </w:r>
      <w:r w:rsidR="009E6701" w:rsidRPr="00523CB6">
        <w:t xml:space="preserve">eural </w:t>
      </w:r>
      <w:r w:rsidRPr="00523CB6">
        <w:t>N</w:t>
      </w:r>
      <w:r w:rsidR="009E6701" w:rsidRPr="00523CB6">
        <w:t>etwork (NN)</w:t>
      </w:r>
      <w:bookmarkEnd w:id="13"/>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r w:rsidRPr="00523CB6">
        <w:rPr>
          <w:i/>
          <w:iCs/>
        </w:rPr>
        <w:t>machine learning</w:t>
      </w:r>
      <w:r w:rsidRPr="00523CB6">
        <w:t xml:space="preserve"> dan </w:t>
      </w:r>
      <w:r w:rsidRPr="00523CB6">
        <w:rPr>
          <w:i/>
          <w:iCs/>
        </w:rPr>
        <w:t>deep learning</w:t>
      </w:r>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r w:rsidR="000D33D3" w:rsidRPr="00523CB6">
        <w:rPr>
          <w:i/>
          <w:iCs/>
        </w:rPr>
        <w:t>node</w:t>
      </w:r>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yang didapatkan dari input</w:t>
      </w:r>
      <w:r w:rsidR="003E35A4" w:rsidRPr="00523CB6">
        <w:t xml:space="preserve"> </w:t>
      </w:r>
      <w:r w:rsidR="00F12BA1" w:rsidRPr="00523CB6">
        <w:t xml:space="preserve">nya.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input yang diterima, dan </w:t>
      </w:r>
      <w:r w:rsidR="007965E1" w:rsidRPr="00523CB6">
        <w:rPr>
          <w:i/>
          <w:iCs/>
        </w:rPr>
        <w:t>w</w:t>
      </w:r>
      <w:r w:rsidR="007965E1" w:rsidRPr="00523CB6">
        <w:t xml:space="preserve"> sebagai nilai </w:t>
      </w:r>
      <w:r w:rsidR="007965E1" w:rsidRPr="00523CB6">
        <w:rPr>
          <w:i/>
          <w:iCs/>
        </w:rPr>
        <w:t>weight</w:t>
      </w:r>
      <w:r w:rsidR="007965E1" w:rsidRPr="00523CB6">
        <w:t xml:space="preserve"> yang diterima</w:t>
      </w:r>
      <w:r w:rsidR="00030A6B" w:rsidRPr="00523CB6">
        <w:t xml:space="preserve">. </w:t>
      </w:r>
      <w:r w:rsidR="005D2C73" w:rsidRPr="00523CB6">
        <w:t xml:space="preserve">Nilai node tersebut kemudian dilewatkan dengan </w:t>
      </w:r>
      <w:r w:rsidR="005D2C73" w:rsidRPr="00523CB6">
        <w:rPr>
          <w:i/>
          <w:iCs/>
        </w:rPr>
        <w:t>activation function</w:t>
      </w:r>
      <w:r w:rsidR="001B7855" w:rsidRPr="00523CB6">
        <w:rPr>
          <w:i/>
          <w:iCs/>
        </w:rPr>
        <w:t xml:space="preserve"> </w:t>
      </w:r>
      <w:r w:rsidR="001B7855" w:rsidRPr="00523CB6">
        <w:t xml:space="preserve">(fungsi yang meningkatkan sebuah nilai yang melewati sebuah </w:t>
      </w:r>
      <w:r w:rsidR="001B7855" w:rsidRPr="00523CB6">
        <w:rPr>
          <w:i/>
          <w:iCs/>
        </w:rPr>
        <w:t>threshold</w:t>
      </w:r>
      <w:r w:rsidR="001B7855" w:rsidRPr="00523CB6">
        <w:t xml:space="preserve">, dan menurunkan nilai yang tidak melewati </w:t>
      </w:r>
      <w:r w:rsidR="001B7855" w:rsidRPr="00523CB6">
        <w:rPr>
          <w:i/>
          <w:iCs/>
        </w:rPr>
        <w:t>threshold</w:t>
      </w:r>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activation function</w:t>
      </w:r>
      <w:r w:rsidR="005D2C73" w:rsidRPr="00523CB6">
        <w:t>.</w:t>
      </w:r>
    </w:p>
    <w:p w14:paraId="6308B9B5" w14:textId="77777777" w:rsidR="009354C8" w:rsidRPr="00523CB6" w:rsidRDefault="009354C8" w:rsidP="00856726"/>
    <w:bookmarkStart w:id="14" w:name="_Hlk102143906"/>
    <w:bookmarkStart w:id="15" w:name="_Ref102144133"/>
    <w:p w14:paraId="00958F27" w14:textId="6FC53874" w:rsidR="0092138D" w:rsidRPr="00523CB6" w:rsidRDefault="00AD0A88"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4"/>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5"/>
      <w:r w:rsidR="000E7352" w:rsidRPr="00523CB6">
        <w:t>)</w:t>
      </w:r>
    </w:p>
    <w:bookmarkStart w:id="16" w:name="_Ref102346400"/>
    <w:p w14:paraId="04A17E59" w14:textId="437C001B" w:rsidR="0092138D" w:rsidRPr="00523CB6" w:rsidRDefault="00AD0A88"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6"/>
      <w:r w:rsidR="0092138D" w:rsidRPr="00523CB6">
        <w:t>)</w:t>
      </w:r>
    </w:p>
    <w:p w14:paraId="48E40B7D" w14:textId="77777777" w:rsidR="0092138D" w:rsidRPr="00523CB6" w:rsidRDefault="0092138D" w:rsidP="0092138D">
      <w:pPr>
        <w:ind w:firstLine="0"/>
      </w:pPr>
    </w:p>
    <w:p w14:paraId="773CAC69" w14:textId="183757A3"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node yang </w:t>
      </w:r>
      <w:r w:rsidR="00313E4C" w:rsidRPr="00523CB6">
        <w:t>saling berhubungan</w:t>
      </w:r>
      <w:r w:rsidR="001A2D8E" w:rsidRPr="00523CB6">
        <w:t>, dan tiap node</w:t>
      </w:r>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Neural Network sendiri dapat dibagi menjadi 3 bagian / layer: </w:t>
      </w:r>
      <w:r w:rsidR="00E207C8" w:rsidRPr="00523CB6">
        <w:rPr>
          <w:i/>
          <w:iCs/>
        </w:rPr>
        <w:t>input layer</w:t>
      </w:r>
      <w:r w:rsidR="00E207C8" w:rsidRPr="00523CB6">
        <w:t xml:space="preserve">, </w:t>
      </w:r>
      <w:r w:rsidR="00E207C8" w:rsidRPr="00523CB6">
        <w:rPr>
          <w:i/>
          <w:iCs/>
        </w:rPr>
        <w:t>hidden layer</w:t>
      </w:r>
      <w:r w:rsidR="00E207C8" w:rsidRPr="00523CB6">
        <w:t xml:space="preserve">, </w:t>
      </w:r>
      <w:r w:rsidR="00E207C8" w:rsidRPr="00523CB6">
        <w:rPr>
          <w:i/>
          <w:iCs/>
        </w:rPr>
        <w:t>output layer</w:t>
      </w:r>
      <w:r w:rsidR="001D109C" w:rsidRPr="00523CB6">
        <w:t>. Penggambaran dan penjelasan dari ketiga layer tersebut dapat dilihat pada subbab berikut mengenai Multi-Layer Perceptron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Multi-Layer Perceptron (MLP)</w:t>
      </w:r>
    </w:p>
    <w:p w14:paraId="77783870" w14:textId="51BDD00C" w:rsidR="00345A8B" w:rsidRPr="00523CB6" w:rsidRDefault="00320A78" w:rsidP="00A278C8">
      <w:r w:rsidRPr="00523CB6">
        <w:t xml:space="preserve">Multi-Layer Perceptron (MLP) memiliki struktur yang mirip dengan struktur </w:t>
      </w:r>
      <w:r w:rsidR="00D04177" w:rsidRPr="00523CB6">
        <w:rPr>
          <w:i/>
          <w:iCs/>
        </w:rPr>
        <w:t xml:space="preserve">Feed Forward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network yang paling pertama dan paling sederhana dibandingkan dengan NN yang sudah </w:t>
      </w:r>
      <w:r w:rsidR="000352A4" w:rsidRPr="00523CB6">
        <w:lastRenderedPageBreak/>
        <w:t>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node di FFN tidak membentuk siklus, namun informasi atau nilai yang diberikan mengarah ke depan (</w:t>
      </w:r>
      <w:r w:rsidR="00F43491" w:rsidRPr="00523CB6">
        <w:rPr>
          <w:i/>
          <w:iCs/>
        </w:rPr>
        <w:t>forward</w:t>
      </w:r>
      <w:r w:rsidR="00F43491" w:rsidRPr="00523CB6">
        <w:t xml:space="preserve">). </w:t>
      </w:r>
      <w:r w:rsidR="005A6FB8" w:rsidRPr="00523CB6">
        <w:t>Alir akan mulai d</w:t>
      </w:r>
      <w:r w:rsidR="005B4495" w:rsidRPr="00523CB6">
        <w:t xml:space="preserve">ari input layer melewati hidden layer dan berakhir pada output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r w:rsidR="00364EC2" w:rsidRPr="00523CB6">
        <w:rPr>
          <w:i/>
          <w:iCs/>
        </w:rPr>
        <w:t>fully connected layer</w:t>
      </w:r>
      <w:r w:rsidR="00364EC2" w:rsidRPr="00523CB6">
        <w:t xml:space="preserve"> </w:t>
      </w:r>
      <w:r w:rsidR="00406427" w:rsidRPr="00523CB6">
        <w:t>dan</w:t>
      </w:r>
      <w:r w:rsidR="00C51338" w:rsidRPr="00523CB6">
        <w:t xml:space="preserve"> d</w:t>
      </w:r>
      <w:r w:rsidR="00406427" w:rsidRPr="00523CB6">
        <w:t>alam beberapa kasus setiap layer memiliki jumlah node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7"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7"/>
      <w:r w:rsidRPr="00523CB6">
        <w:br/>
        <w:t>Visualisasi Arsitektur MLP</w:t>
      </w:r>
      <w:r w:rsidR="009F7A8D" w:rsidRPr="00523CB6">
        <w:t xml:space="preserve"> </w:t>
      </w:r>
      <w:r w:rsidR="00D64D3B" w:rsidRPr="00523CB6">
        <w:t xml:space="preserve">dengan </w:t>
      </w:r>
      <w:r w:rsidR="009F7A8D" w:rsidRPr="00523CB6">
        <w:t>Backpropagation</w:t>
      </w:r>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Rosenblatt yaitu </w:t>
      </w:r>
      <w:r w:rsidRPr="00523CB6">
        <w:rPr>
          <w:i/>
          <w:iCs/>
        </w:rPr>
        <w:t>Perceptron</w:t>
      </w:r>
      <w:r w:rsidRPr="00523CB6">
        <w:t>.</w:t>
      </w:r>
      <w:r w:rsidRPr="00523CB6">
        <w:rPr>
          <w:rStyle w:val="FootnoteReference"/>
        </w:rPr>
        <w:footnoteReference w:id="9"/>
      </w:r>
      <w:r w:rsidRPr="00523CB6">
        <w:t xml:space="preserve"> </w:t>
      </w:r>
      <w:r w:rsidR="006D4062" w:rsidRPr="00523CB6">
        <w:t xml:space="preserve">Alasan adanya MLP adalah untuk menghindari kesulitan Perceptron, yang hanya terdiri dari 1 neuron/node, tidak bisa mengaplikasikan data yang non-linear. </w:t>
      </w:r>
      <w:r w:rsidR="00CD757F" w:rsidRPr="00523CB6">
        <w:t xml:space="preserve">MLP mengambil sisi FFN </w:t>
      </w:r>
      <w:r w:rsidR="00393B66" w:rsidRPr="00523CB6">
        <w:t>di mana</w:t>
      </w:r>
      <w:r w:rsidR="00CD757F" w:rsidRPr="00523CB6">
        <w:t xml:space="preserve"> input dikombinasikan dengan </w:t>
      </w:r>
      <w:r w:rsidR="00CD757F" w:rsidRPr="00523CB6">
        <w:rPr>
          <w:i/>
          <w:iCs/>
        </w:rPr>
        <w:t>weight</w:t>
      </w:r>
      <w:r w:rsidR="00CD757F" w:rsidRPr="00523CB6">
        <w:t xml:space="preserve"> yang </w:t>
      </w:r>
      <w:r w:rsidR="00BE2B2C" w:rsidRPr="00523CB6">
        <w:t xml:space="preserve">awalnya diinisiasi secara </w:t>
      </w:r>
      <w:r w:rsidR="00BE2B2C" w:rsidRPr="00523CB6">
        <w:rPr>
          <w:i/>
          <w:iCs/>
        </w:rPr>
        <w:t>random</w:t>
      </w:r>
      <w:r w:rsidR="00CD757F" w:rsidRPr="00523CB6">
        <w:t xml:space="preserve">. Dan mendapat sisi Perceptron yang mengambil nilai </w:t>
      </w:r>
      <w:r w:rsidR="007D6AC0" w:rsidRPr="00523CB6">
        <w:t xml:space="preserve">input yang dikalikan dengan weight </w:t>
      </w:r>
      <w:r w:rsidR="00CD757F" w:rsidRPr="00523CB6">
        <w:t xml:space="preserve">dan diberikan kepada sebuah activation function. </w:t>
      </w:r>
    </w:p>
    <w:p w14:paraId="36D32223" w14:textId="57C2E6F3" w:rsidR="00124097" w:rsidRPr="00523CB6" w:rsidRDefault="001127C0" w:rsidP="00124097">
      <w:r w:rsidRPr="00523CB6">
        <w:t xml:space="preserve">MLP menggunakan </w:t>
      </w:r>
      <w:r w:rsidRPr="00523CB6">
        <w:rPr>
          <w:i/>
          <w:iCs/>
        </w:rPr>
        <w:t xml:space="preserve">Backpropagation </w:t>
      </w:r>
      <w:r w:rsidRPr="00523CB6">
        <w:t>sebagai metode trainingnya</w:t>
      </w:r>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Forward Pass, Loss </w:t>
      </w:r>
      <w:r w:rsidR="007A50C4" w:rsidRPr="00523CB6">
        <w:t>Calculate</w:t>
      </w:r>
      <w:r w:rsidR="005153DF" w:rsidRPr="00523CB6">
        <w:t xml:space="preserve">, dan Backward Pass. </w:t>
      </w:r>
      <w:r w:rsidR="007D6AC0" w:rsidRPr="00523CB6">
        <w:t xml:space="preserve">Forward </w:t>
      </w:r>
      <w:r w:rsidR="007D6AC0" w:rsidRPr="00523CB6">
        <w:lastRenderedPageBreak/>
        <w:t xml:space="preserve">Pass adalah tahap yang telah dibahas sebelumnya dapat bab Neural Network, </w:t>
      </w:r>
      <w:r w:rsidR="00393B66" w:rsidRPr="00523CB6">
        <w:t>di mana</w:t>
      </w:r>
      <w:r w:rsidR="007D6AC0" w:rsidRPr="00523CB6">
        <w:t xml:space="preserve"> MLP akan menghitung nilai output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r w:rsidR="007A50C4" w:rsidRPr="00523CB6">
        <w:t>Loss Calculate</w:t>
      </w:r>
      <w:r w:rsidR="002A119C" w:rsidRPr="00523CB6">
        <w:t xml:space="preserve"> </w:t>
      </w:r>
      <w:r w:rsidR="000B419E" w:rsidRPr="00523CB6">
        <w:t xml:space="preserve">akan melakukan penghitungan jauhnya perbedaan antara nilai output saat ini dengan output sebenarnya. </w:t>
      </w:r>
      <w:r w:rsidR="002A119C" w:rsidRPr="00523CB6">
        <w:t>Ada b</w:t>
      </w:r>
      <w:r w:rsidR="00C41AF9" w:rsidRPr="00523CB6">
        <w:t>anyak jenis loss function yang bisa digunaka</w:t>
      </w:r>
      <w:r w:rsidR="00B9225B" w:rsidRPr="00523CB6">
        <w:t xml:space="preserve">n, secara umum MLP menggunakan </w:t>
      </w:r>
      <w:r w:rsidR="00B0131A" w:rsidRPr="00523CB6">
        <w:t>rumus Cross-Entrop</w:t>
      </w:r>
      <w:r w:rsidR="00C35599" w:rsidRPr="00523CB6">
        <w:t>y</w:t>
      </w:r>
      <w:r w:rsidR="00FF3513" w:rsidRPr="00523CB6">
        <w:t xml:space="preserve">, tetapi penjelasan di bab ini akan menggunakan </w:t>
      </w:r>
      <w:r w:rsidR="00FF3513" w:rsidRPr="00523CB6">
        <w:rPr>
          <w:i/>
          <w:iCs/>
        </w:rPr>
        <w:t>Sigmoid Function</w:t>
      </w:r>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untuk loss function nya</w:t>
      </w:r>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8" w:name="_Ref102238741"/>
    <w:p w14:paraId="3C4A58F5" w14:textId="6235A980" w:rsidR="006A7230" w:rsidRPr="00523CB6" w:rsidRDefault="00AD0A88"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8"/>
      <w:r w:rsidR="00FF44F2" w:rsidRPr="00523CB6">
        <w:t>)</w:t>
      </w:r>
    </w:p>
    <w:bookmarkStart w:id="19" w:name="_Ref102348409"/>
    <w:p w14:paraId="77C5311D" w14:textId="3B9CC550" w:rsidR="006A7230" w:rsidRPr="00523CB6" w:rsidRDefault="00AD0A88"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19"/>
      <w:r w:rsidR="006A7230" w:rsidRPr="00523CB6">
        <w:t>)</w:t>
      </w:r>
    </w:p>
    <w:p w14:paraId="63762366" w14:textId="77777777" w:rsidR="006A7230" w:rsidRPr="00523CB6" w:rsidRDefault="006A7230" w:rsidP="006A7230">
      <w:pPr>
        <w:ind w:firstLine="0"/>
      </w:pPr>
    </w:p>
    <w:p w14:paraId="56F557C9" w14:textId="5E62C49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loss yang didapatkan. Nilai gradien adalah cara mengevaluasikan nilai </w:t>
      </w:r>
      <w:r w:rsidR="00775B40" w:rsidRPr="00523CB6">
        <w:t xml:space="preserve">fungsi </w:t>
      </w:r>
      <w:r w:rsidRPr="00523CB6">
        <w:t>loss, yang kemudian nilai ini akan digunakan dalam proses perubahan weight.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r w:rsidR="009F5458" w:rsidRPr="00523CB6">
        <w:rPr>
          <w:i/>
          <w:iCs/>
        </w:rPr>
        <w:t>learning rate</w:t>
      </w:r>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backward pass, tahap </w:t>
      </w:r>
      <w:r w:rsidR="001A7395" w:rsidRPr="00523CB6">
        <w:t xml:space="preserve">yang </w:t>
      </w:r>
      <w:r w:rsidR="00124097" w:rsidRPr="00523CB6">
        <w:t xml:space="preserve">akan melakukan perubahan pada weight sesuai dengan </w:t>
      </w:r>
      <w:r w:rsidR="001E7D46" w:rsidRPr="00523CB6">
        <w:t xml:space="preserve">fungsi </w:t>
      </w:r>
      <w:r w:rsidR="00124097" w:rsidRPr="00523CB6">
        <w:t xml:space="preserve">loss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0" w:name="_Ref104380692"/>
    <w:p w14:paraId="0F1CD30A" w14:textId="46923199" w:rsidR="00BE716D" w:rsidRPr="00523CB6" w:rsidRDefault="00AD0A88"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0"/>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node yang ada dalam arsitektur MLP, dan tahap-tahap tersebut dilakukan berulang kali sampai iterasi yang telah ditentukan atau saat perubahan nilai gradien bersifat konvergen. </w:t>
      </w:r>
      <w:r w:rsidR="00D576EC" w:rsidRPr="00523CB6">
        <w:t xml:space="preserve">MLP sering digunakan dalam dunia machine learning sebagai </w:t>
      </w:r>
      <w:r w:rsidR="00D576EC" w:rsidRPr="00523CB6">
        <w:rPr>
          <w:i/>
          <w:iCs/>
        </w:rPr>
        <w:t xml:space="preserve">classifier </w:t>
      </w:r>
      <w:r w:rsidR="00D576EC" w:rsidRPr="00523CB6">
        <w:t>atau penentuan kelas</w:t>
      </w:r>
      <w:r w:rsidR="00A8376D" w:rsidRPr="00523CB6">
        <w:t xml:space="preserve"> / </w:t>
      </w:r>
      <w:r w:rsidR="00267689" w:rsidRPr="00523CB6">
        <w:t>kategori dari suatu input</w:t>
      </w:r>
      <w:r w:rsidR="00014A56" w:rsidRPr="00523CB6">
        <w:t xml:space="preserve"> karena secara hasil MLP terbukti efektif untuk menjadi classifier</w:t>
      </w:r>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 xml:space="preserve">pengenalan </w:t>
      </w:r>
      <w:r w:rsidR="00934072" w:rsidRPr="00523CB6">
        <w:lastRenderedPageBreak/>
        <w:t>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r w:rsidR="00D576EC" w:rsidRPr="00523CB6">
        <w:rPr>
          <w:i/>
          <w:iCs/>
        </w:rPr>
        <w:t>support vector machines</w:t>
      </w:r>
      <w:r w:rsidR="00913973" w:rsidRPr="00523CB6">
        <w:t xml:space="preserve"> (SVM) </w:t>
      </w:r>
      <w:r w:rsidR="00462F0F" w:rsidRPr="00523CB6">
        <w:t>pada akhirnya</w:t>
      </w:r>
      <w:r w:rsidR="00913973" w:rsidRPr="00523CB6">
        <w:t xml:space="preserve"> lebih di</w:t>
      </w:r>
      <w:r w:rsidR="00922E6C" w:rsidRPr="00523CB6">
        <w:t xml:space="preserve">rekomendaiskan </w:t>
      </w:r>
      <w:r w:rsidR="00913973" w:rsidRPr="00523CB6">
        <w:t>untuk</w:t>
      </w:r>
      <w:r w:rsidR="00715AC5" w:rsidRPr="00523CB6">
        <w:t xml:space="preserve"> digunakan sebagai</w:t>
      </w:r>
      <w:r w:rsidR="00913973" w:rsidRPr="00523CB6">
        <w:t xml:space="preserve"> </w:t>
      </w:r>
      <w:r w:rsidR="00452F29" w:rsidRPr="00523CB6">
        <w:t>classif</w:t>
      </w:r>
      <w:r w:rsidR="00715AC5" w:rsidRPr="00523CB6">
        <w:t>ier</w:t>
      </w:r>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r w:rsidRPr="00523CB6">
        <w:t xml:space="preserve">Sequence to </w:t>
      </w:r>
      <w:r w:rsidR="00C8531E" w:rsidRPr="00523CB6">
        <w:t xml:space="preserve">Sequence </w:t>
      </w:r>
      <w:r w:rsidRPr="00523CB6">
        <w:t>Models</w:t>
      </w:r>
    </w:p>
    <w:p w14:paraId="1921E52D" w14:textId="3270E2C5" w:rsidR="00F8241D" w:rsidRPr="00523CB6" w:rsidRDefault="000F0F16" w:rsidP="00536ACC">
      <w:r w:rsidRPr="00523CB6">
        <w:t xml:space="preserve">Subab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r w:rsidR="00E345F3" w:rsidRPr="00523CB6">
        <w:t xml:space="preserve">sequence-to-set dari tugas akhir ini. </w:t>
      </w:r>
      <w:r w:rsidR="005A0C21" w:rsidRPr="00523CB6">
        <w:t>Sequence-to-sequence (seq2seq) model adalah salah satu jenis yang berasal dari arsitektur Recurrent Neural Network (RNN).</w:t>
      </w:r>
      <w:r w:rsidR="00602D56" w:rsidRPr="00523CB6">
        <w:t xml:space="preserve"> RNN sendiri ada untuk menyelesaikan permasalahan dari input sequence</w:t>
      </w:r>
      <w:r w:rsidR="005A0C21" w:rsidRPr="00523CB6">
        <w:t xml:space="preserve"> </w:t>
      </w:r>
      <w:r w:rsidR="00602D56" w:rsidRPr="00523CB6">
        <w:t xml:space="preserve">(kumpulan kata, huruf, timestep, dsb) </w:t>
      </w:r>
      <w:r w:rsidR="00260871" w:rsidRPr="00523CB6">
        <w:t xml:space="preserve">dengan </w:t>
      </w:r>
      <w:r w:rsidR="00602D56" w:rsidRPr="00523CB6">
        <w:t xml:space="preserve">kemampuannya untuk mengingat informasi beberapa timestep/kata/huruf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r w:rsidR="00947944" w:rsidRPr="00523CB6">
        <w:rPr>
          <w:i/>
          <w:iCs/>
        </w:rPr>
        <w:t>speech recognition</w:t>
      </w:r>
      <w:r w:rsidR="00947944" w:rsidRPr="00523CB6">
        <w:t>.</w:t>
      </w:r>
      <w:r w:rsidR="00830EDC" w:rsidRPr="00523CB6">
        <w:t xml:space="preserve"> Penamaan sequence-to-sequence </w:t>
      </w:r>
      <w:r w:rsidR="00F510F1" w:rsidRPr="00523CB6">
        <w:t xml:space="preserve">didapat dari input dan outputnya yaitu </w:t>
      </w:r>
      <w:r w:rsidR="00F510F1" w:rsidRPr="00523CB6">
        <w:rPr>
          <w:i/>
          <w:iCs/>
        </w:rPr>
        <w:t>sequence</w:t>
      </w:r>
      <w:r w:rsidR="0073078F" w:rsidRPr="00523CB6">
        <w:rPr>
          <w:i/>
          <w:iCs/>
        </w:rPr>
        <w:t xml:space="preserve"> of items</w:t>
      </w:r>
      <w:r w:rsidR="00F510F1" w:rsidRPr="00523CB6">
        <w:t xml:space="preserve">, contoh dari bentuk </w:t>
      </w:r>
      <w:r w:rsidR="00766CB0" w:rsidRPr="00523CB6">
        <w:t xml:space="preserve">sebuah </w:t>
      </w:r>
      <w:r w:rsidR="00F510F1" w:rsidRPr="00523CB6">
        <w:t>sequence adalah input kalimat dan output kalimat. Sama seperti penggunaan translasi bahasa di</w:t>
      </w:r>
      <w:r w:rsidR="002A6D7C" w:rsidRPr="00523CB6">
        <w:t xml:space="preserve"> </w:t>
      </w:r>
      <w:r w:rsidR="00F510F1" w:rsidRPr="00523CB6">
        <w:t xml:space="preserve">mana input kalimat satu bahasa dan output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1"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1"/>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lastRenderedPageBreak/>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encoder akan mengolah tiap token </w:t>
      </w:r>
      <w:r w:rsidR="00BD3DA8" w:rsidRPr="00523CB6">
        <w:t>dari kalimat input</w:t>
      </w:r>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r w:rsidR="005861BC" w:rsidRPr="00523CB6">
        <w:rPr>
          <w:i/>
          <w:iCs/>
        </w:rPr>
        <w:t>context vector</w:t>
      </w:r>
      <w:r w:rsidR="005861BC" w:rsidRPr="00523CB6">
        <w:t xml:space="preserve">. </w:t>
      </w:r>
      <w:r w:rsidR="0069489A" w:rsidRPr="00523CB6">
        <w:t>Context vector</w:t>
      </w:r>
      <w:r w:rsidR="005861BC" w:rsidRPr="00523CB6">
        <w:t xml:space="preserve"> adalah </w:t>
      </w:r>
      <w:r w:rsidR="00AF492C" w:rsidRPr="00523CB6">
        <w:t>vektor</w:t>
      </w:r>
      <w:r w:rsidR="005861BC" w:rsidRPr="00523CB6">
        <w:t xml:space="preserve"> yang mengandung nilai/inti/informasi dari input saat ini yang akan diberikan kepada decoder</w:t>
      </w:r>
      <w:r w:rsidR="003B18F3" w:rsidRPr="00523CB6">
        <w:t>. D</w:t>
      </w:r>
      <w:r w:rsidR="005861BC" w:rsidRPr="00523CB6">
        <w:t xml:space="preserve">engan informasi tersebut decoder menerimanya sebagai input dan mulai menentukan </w:t>
      </w:r>
      <w:r w:rsidR="00445DA7" w:rsidRPr="00523CB6">
        <w:t xml:space="preserve">prediksi yang akurat sesuai dengan context vector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r w:rsidRPr="00523CB6">
        <w:t>Hungarian Match</w:t>
      </w:r>
    </w:p>
    <w:p w14:paraId="45AA2FEA" w14:textId="6CF8918C" w:rsidR="00D9568A" w:rsidRPr="00523CB6" w:rsidRDefault="005470A6" w:rsidP="007306BA">
      <w:r w:rsidRPr="00523CB6">
        <w:t>Hungarian match</w:t>
      </w:r>
      <w:r w:rsidR="007306BA" w:rsidRPr="00523CB6">
        <w:rPr>
          <w:rStyle w:val="FootnoteReference"/>
        </w:rPr>
        <w:footnoteReference w:id="13"/>
      </w:r>
      <w:r w:rsidRPr="00523CB6">
        <w:t xml:space="preserve"> adalah algoritma yang akan membantu permasalahan </w:t>
      </w:r>
      <w:r w:rsidR="002E00B6" w:rsidRPr="00523CB6">
        <w:t>penghitungan loss saat training model untuk Sequence-to-Set</w:t>
      </w:r>
      <w:r w:rsidRPr="00523CB6">
        <w:t xml:space="preserve">dengan kemampuannya untuk mencari </w:t>
      </w:r>
      <w:r w:rsidR="007306BA" w:rsidRPr="00523CB6">
        <w:rPr>
          <w:i/>
          <w:iCs/>
        </w:rPr>
        <w:t>optimal</w:t>
      </w:r>
      <w:r w:rsidR="007306BA" w:rsidRPr="00523CB6">
        <w:t xml:space="preserve"> </w:t>
      </w:r>
      <w:r w:rsidR="007306BA" w:rsidRPr="00523CB6">
        <w:rPr>
          <w:i/>
          <w:iCs/>
        </w:rPr>
        <w:t>assignment</w:t>
      </w:r>
      <w:r w:rsidR="007306BA" w:rsidRPr="00523CB6">
        <w:t xml:space="preserve"> (pencocokan/penyesuaian </w:t>
      </w:r>
      <w:r w:rsidR="003A0DDE" w:rsidRPr="00523CB6">
        <w:t>optimal</w:t>
      </w:r>
      <w:r w:rsidR="007306BA" w:rsidRPr="00523CB6">
        <w:t>)</w:t>
      </w:r>
      <w:r w:rsidR="003A0DDE" w:rsidRPr="00523CB6">
        <w:t xml:space="preserve"> antara prediksi dengan golden entity.</w:t>
      </w:r>
      <w:r w:rsidR="007306BA" w:rsidRPr="00523CB6">
        <w:t xml:space="preserve"> </w:t>
      </w:r>
      <w:r w:rsidR="00C00CEA" w:rsidRPr="00523CB6">
        <w:t xml:space="preserve">Kata </w:t>
      </w:r>
      <w:r w:rsidR="00C00CEA" w:rsidRPr="00523CB6">
        <w:rPr>
          <w:i/>
          <w:iCs/>
        </w:rPr>
        <w:t>hungarian</w:t>
      </w:r>
      <w:r w:rsidR="00C00CEA" w:rsidRPr="00523CB6">
        <w:t xml:space="preserve"> dipilih oleh penulis Khun karena inspirasinya terhadap dua algoritma lain yang ditemukan oleh penulis yang</w:t>
      </w:r>
      <w:r w:rsidR="005A59D0" w:rsidRPr="00523CB6">
        <w:t xml:space="preserve"> </w:t>
      </w:r>
      <w:r w:rsidR="00C00CEA" w:rsidRPr="00523CB6">
        <w:t>kedua-duanya berasal dari Hungaria</w:t>
      </w:r>
      <w:r w:rsidR="00D443A0" w:rsidRPr="00523CB6">
        <w:t>n</w:t>
      </w:r>
      <w:r w:rsidR="00C00CEA" w:rsidRPr="00523CB6">
        <w:t xml:space="preserve">. </w:t>
      </w:r>
      <w:r w:rsidR="001337A7" w:rsidRPr="00523CB6">
        <w:t xml:space="preserve">Dan tujuan dari algoritma Hungarian adalah memberikan solusi terhadap </w:t>
      </w:r>
      <w:r w:rsidR="001337A7" w:rsidRPr="00523CB6">
        <w:rPr>
          <w:i/>
          <w:iCs/>
        </w:rPr>
        <w:t>assignment</w:t>
      </w:r>
      <w:r w:rsidR="001337A7" w:rsidRPr="00523CB6">
        <w:t xml:space="preserve"> problem. Salah satu contoh umum untuk assignment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t xml:space="preserve">Algoritma Hungarian, seperti yang telah dijelaskan sebelumnya, berasal dari dua algoritma solusi untuk dua assignment problem yaitu Simple Assignment Problem dan General Assignment Problem. </w:t>
      </w:r>
      <w:r w:rsidR="00982332" w:rsidRPr="00523CB6">
        <w:t xml:space="preserve">Terdapat </w:t>
      </w:r>
      <w:r w:rsidR="00893255" w:rsidRPr="00523CB6">
        <w:t>tujuh</w:t>
      </w:r>
      <w:r w:rsidR="00982332" w:rsidRPr="00523CB6">
        <w:t xml:space="preserve"> teorema yang dinyatakan dari Kuhn dimana ketujuh ini terinspirasi dari cara kerja kedua assignment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mengenai tujuh teore</w:t>
      </w:r>
      <w:r w:rsidR="006D1831" w:rsidRPr="00523CB6">
        <w:t>m</w:t>
      </w:r>
      <w:r w:rsidR="00893255" w:rsidRPr="00523CB6">
        <w:t>a ini, dan penjelasan</w:t>
      </w:r>
      <w:r w:rsidR="00E925D3" w:rsidRPr="00523CB6">
        <w:t xml:space="preserve"> lebih fokus kepada cara kerja algoritma Hungarian ini. </w:t>
      </w:r>
    </w:p>
    <w:p w14:paraId="70891C93" w14:textId="77777777" w:rsidR="00C8595C" w:rsidRPr="00523CB6" w:rsidRDefault="00C8595C" w:rsidP="007306BA"/>
    <w:p w14:paraId="2192F5D9" w14:textId="465C3B32" w:rsidR="00286081" w:rsidRPr="00523CB6" w:rsidRDefault="00C8595C" w:rsidP="00C8595C">
      <w:pPr>
        <w:pStyle w:val="Heading3"/>
      </w:pPr>
      <w:r w:rsidRPr="00523CB6">
        <w:lastRenderedPageBreak/>
        <w:t>Simple Assignment Problem</w:t>
      </w:r>
    </w:p>
    <w:p w14:paraId="1DEE7836" w14:textId="35774DD9" w:rsidR="00530C37" w:rsidRPr="00523CB6" w:rsidRDefault="003A1E52" w:rsidP="007306BA">
      <w:r w:rsidRPr="00523CB6">
        <w:t xml:space="preserve">Penjelasan algoritma </w:t>
      </w:r>
      <w:r w:rsidR="00E95ECA" w:rsidRPr="00523CB6">
        <w:t>pertama yang berhubungan dengan algoritma Hungarian adalah Simple Assignment Problem. Penjelasan</w:t>
      </w:r>
      <w:r w:rsidRPr="00523CB6">
        <w:t xml:space="preserve"> </w:t>
      </w:r>
      <w:r w:rsidR="00E95ECA" w:rsidRPr="00523CB6">
        <w:t xml:space="preserve">mengambil </w:t>
      </w:r>
      <w:r w:rsidRPr="00523CB6">
        <w:t xml:space="preserve">contoh masalah assignment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r w:rsidR="00D82822" w:rsidRPr="00523CB6">
        <w:rPr>
          <w:b/>
          <w:bCs/>
          <w:i/>
          <w:iCs/>
          <w:u w:val="single"/>
        </w:rPr>
        <w:t>job</w:t>
      </w:r>
      <w:r w:rsidR="00D82822" w:rsidRPr="00523CB6">
        <w:t xml:space="preserve">. Tiap person memiliki kemampuan berbeda-beda untuk mengerjakan suatu job, sehingga disediakan himpunan keterangan tiap person untuk job yang bisa mereka kerjakan. </w:t>
      </w:r>
      <w:r w:rsidR="00D765E9" w:rsidRPr="00523CB6">
        <w:t xml:space="preserve">Person pertama dapat mengerjakan job {1,2,3}, person kedua dapat mengerjakan job {3,4} dan dua person terakhir dapat mengerjakan job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job. </w:t>
      </w:r>
      <w:r w:rsidR="00583E8F" w:rsidRPr="00523CB6">
        <w:t xml:space="preserve">Person yang dapat mengerjakan job tersebut akan disebut sebagai </w:t>
      </w:r>
      <w:r w:rsidR="00583E8F" w:rsidRPr="00523CB6">
        <w:rPr>
          <w:b/>
          <w:bCs/>
          <w:i/>
          <w:iCs/>
          <w:u w:val="single"/>
        </w:rPr>
        <w:t>qualified person</w:t>
      </w:r>
      <w:r w:rsidR="00583E8F" w:rsidRPr="00523CB6">
        <w:t xml:space="preserve"> dan bernilai 1. Yang tidak bisa mengerjakan job tersebut disebut sebagai </w:t>
      </w:r>
      <w:r w:rsidR="00583E8F" w:rsidRPr="00523CB6">
        <w:rPr>
          <w:b/>
          <w:bCs/>
          <w:i/>
          <w:iCs/>
          <w:u w:val="single"/>
        </w:rPr>
        <w:t>unqualified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t xml:space="preserve">Pertanyaan untuk permasalahan Simple Assignment ini adalah </w:t>
      </w:r>
      <w:r w:rsidR="00224BB8" w:rsidRPr="00523CB6">
        <w:t>apa nilai terbesar untuk jumlah job yang bisa ditugaskan kepada individu yang memenuhi syarat (qualified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Simple Assignment, ditemukan empat teorema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w:t>
      </w:r>
      <w:r w:rsidR="007E55AB" w:rsidRPr="00523CB6">
        <w:lastRenderedPageBreak/>
        <w:t xml:space="preserve">baris. </w:t>
      </w:r>
      <w:r w:rsidR="000328EA" w:rsidRPr="00523CB6">
        <w:t xml:space="preserve">Langsung saja percobaan dimulai dengan melakukan penugasan (assignment) pertama yaitu individu 1 dengan job 3 (tiga), individu 2 (dua) dengan job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(assignment </w:t>
      </w:r>
      <w:r w:rsidR="00895225" w:rsidRPr="00523CB6">
        <w:rPr>
          <w:b/>
          <w:bCs/>
          <w:i/>
          <w:iCs/>
          <w:u w:val="single"/>
        </w:rPr>
        <w:t>complete</w:t>
      </w:r>
      <w:r w:rsidR="00895225" w:rsidRPr="00523CB6">
        <w:t>)</w:t>
      </w:r>
      <w:r w:rsidR="00A83E96" w:rsidRPr="00523CB6">
        <w:t>.</w:t>
      </w:r>
      <w:r w:rsidR="00895225" w:rsidRPr="00523CB6">
        <w:t xml:space="preserve"> </w:t>
      </w:r>
      <w:r w:rsidR="00C806C0" w:rsidRPr="00523CB6">
        <w:t>Untuk melanjutkan algoritma, assignment yang complete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r w:rsidR="00C806C0" w:rsidRPr="00523CB6">
        <w:rPr>
          <w:b/>
          <w:bCs/>
          <w:i/>
          <w:iCs/>
          <w:u w:val="single"/>
        </w:rPr>
        <w:t>incomplete</w:t>
      </w:r>
      <w:r w:rsidR="00C806C0" w:rsidRPr="00523CB6">
        <w:t xml:space="preserve">). </w:t>
      </w:r>
      <w:r w:rsidR="004806A4" w:rsidRPr="00523CB6">
        <w:t>Proses transfer adalah pemindahan tugas dari satu individu kepada individu lain, dalam transfer pertama ini yang dipindahkan adalah individu 1 kepada job 1 dan individu 2 kepada job 3. Pemindahan job yang berbeda karena yang terjadi dalam proses transfer adalah tiap individu akan dipindahkan kepada job berikutnya yang individu tersebut bisa melakukannya. Contoh untuk individu 1, karena job berikutnya (job 4) individu 1 tidak memenuhi syarat sehingga penugasannya berpindah kepada job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job 4 dapat ditugaskan kepada individu 3 atau 4. </w:t>
      </w:r>
      <w:r w:rsidR="00D37194" w:rsidRPr="00523CB6">
        <w:t xml:space="preserve">Dengan ini, meskipun untuk individu 1 dapat melakukan transfer juga kepada job 2, </w:t>
      </w:r>
      <w:r w:rsidR="00E34770" w:rsidRPr="00523CB6">
        <w:t>assignment ini dianggap complete</w:t>
      </w:r>
      <w:r w:rsidR="00B11BD3" w:rsidRPr="00523CB6">
        <w:t xml:space="preserve"> (gambaran matriks terbaru berada dibawah paragraph ini)</w:t>
      </w:r>
      <w:r w:rsidR="00E34770" w:rsidRPr="00523CB6">
        <w:t xml:space="preserve">. </w:t>
      </w:r>
      <w:r w:rsidR="00551A23" w:rsidRPr="00523CB6">
        <w:t>Sampai tahap ini, ditemukan beberapa pernyataan yang dapat mendukung teorema pertama nanti</w:t>
      </w:r>
      <w:r w:rsidR="00B23901" w:rsidRPr="00523CB6">
        <w:t xml:space="preserve">. </w:t>
      </w:r>
      <w:r w:rsidR="00103703" w:rsidRPr="00523CB6">
        <w:t>L</w:t>
      </w:r>
      <w:r w:rsidR="001F4D28" w:rsidRPr="00523CB6">
        <w:t>emma pertama</w:t>
      </w:r>
      <w:r w:rsidR="00103703" w:rsidRPr="00523CB6">
        <w:t>menyatakan j</w:t>
      </w:r>
      <w:r w:rsidR="001F4D28" w:rsidRPr="00523CB6">
        <w:t xml:space="preserve">ika ada person yang ditugaskan kepada suatu job artinya </w:t>
      </w:r>
      <w:r w:rsidR="001F4D28" w:rsidRPr="00523CB6">
        <w:lastRenderedPageBreak/>
        <w:t>antara person tersebut atau job tersebut penting (atau kata yang akan digunakan adalah essential)</w:t>
      </w:r>
      <w:r w:rsidR="00742F68" w:rsidRPr="00523CB6">
        <w:t>, namun yang essential adalah salah satu antara individu atau job,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r w:rsidRPr="00523CB6">
        <w:rPr>
          <w:i/>
          <w:iCs/>
        </w:rPr>
        <w:t>corollary</w:t>
      </w:r>
      <w:r w:rsidRPr="00523CB6">
        <w:t xml:space="preserve"> (bukti yang mendukung) untuk lemma pertama yaitu jumlah person yang ditugaskan pasti sama dengan jumlah essential</w:t>
      </w:r>
      <w:r w:rsidRPr="00523CB6">
        <w:rPr>
          <w:i/>
          <w:iCs/>
        </w:rPr>
        <w:t xml:space="preserve"> </w:t>
      </w:r>
      <w:r w:rsidRPr="00523CB6">
        <w:t xml:space="preserve">person / job. </w:t>
      </w:r>
      <w:r w:rsidR="00CD5770" w:rsidRPr="00523CB6">
        <w:t xml:space="preserve">Arti dari kata essential/arti kepentingan dari suatu person atau job akan digunakan untuk algoritma Hungarian dan dijelaskan kepada dua lemma berikutnya. </w:t>
      </w:r>
      <w:r w:rsidR="00E82002" w:rsidRPr="00523CB6">
        <w:t xml:space="preserve">Lemma kedua, mengatakan jika </w:t>
      </w:r>
      <w:r w:rsidR="004B36E0" w:rsidRPr="00523CB6">
        <w:t xml:space="preserve">transfer dilakukan dan </w:t>
      </w:r>
      <w:r w:rsidR="00E82002" w:rsidRPr="00523CB6">
        <w:t xml:space="preserve">suatu person yang sudah ditugaskan, dapat ditugaskan kepada job lain, artinya person tersebut </w:t>
      </w:r>
      <w:r w:rsidR="008716D6" w:rsidRPr="00523CB6">
        <w:t>penting/</w:t>
      </w:r>
      <w:r w:rsidR="00E82002" w:rsidRPr="00523CB6">
        <w:t xml:space="preserve">essential. </w:t>
      </w:r>
      <w:r w:rsidR="004010E0" w:rsidRPr="00523CB6">
        <w:t xml:space="preserve">Lemma ketiga menyatakan bahwa </w:t>
      </w:r>
      <w:r w:rsidR="004B36E0" w:rsidRPr="00523CB6">
        <w:t xml:space="preserve">jika transfer dilakukan dan job yang sebelumnya sudah ditugaskan kepada seorang person dan </w:t>
      </w:r>
      <w:r w:rsidR="00A404BD" w:rsidRPr="00523CB6">
        <w:t xml:space="preserve">masih bisa </w:t>
      </w:r>
      <w:r w:rsidR="00277264" w:rsidRPr="00523CB6">
        <w:t xml:space="preserve">ditugaskan oleh individu lain, artinya </w:t>
      </w:r>
      <w:r w:rsidR="008716D6" w:rsidRPr="00523CB6">
        <w:t xml:space="preserve">job tersebut yang penting/essential. </w:t>
      </w:r>
      <w:r w:rsidR="00B603D9" w:rsidRPr="00523CB6">
        <w:t>Dan dari ketiga lemma tersebut disimpulkan menjadi teorema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commentRangeStart w:id="22"/>
      <w:r w:rsidRPr="00523CB6">
        <w:t xml:space="preserve">Teorema 1: </w:t>
      </w:r>
      <w:r w:rsidR="00B603D9" w:rsidRPr="00523CB6">
        <w:t xml:space="preserve">untuk sebuah penugasan/assignment, jika suatu proses transfer menghasilkan penugasan lengkap/complete assignment, untuk setiap individu/person yang memenuhi syarat untuk sebuah pekerjaan/job, antara individu tersebut atau pekerjaan tersebut memiliki sifat penting/essential, bisa juga kedua-duanya yang penting/essential. </w:t>
      </w:r>
      <w:commentRangeEnd w:id="22"/>
      <w:r w:rsidR="00B66DD8">
        <w:rPr>
          <w:rStyle w:val="CommentReference"/>
          <w:rFonts w:asciiTheme="minorHAnsi" w:eastAsiaTheme="minorHAnsi" w:hAnsiTheme="minorHAnsi" w:cstheme="minorBidi"/>
        </w:rPr>
        <w:commentReference w:id="22"/>
      </w:r>
    </w:p>
    <w:p w14:paraId="1675D6A5" w14:textId="77777777" w:rsidR="005C58DE" w:rsidRPr="00523CB6" w:rsidRDefault="005C58DE" w:rsidP="00673778"/>
    <w:p w14:paraId="62092C04" w14:textId="1CAEDD3B" w:rsidR="00424EBD" w:rsidRPr="00523CB6" w:rsidRDefault="00673778" w:rsidP="00673778">
      <w:r w:rsidRPr="00523CB6">
        <w:t xml:space="preserve">Jika diperhatikan, setiap proses penugasan (assignment) yang dilakukan menghasilkan dua skenario. Pertama adalah hasil dari complete assignment, yang kedua adalah setidaknya satu individu dapat ditugaskan setelah sebuah proses transfer. Teorema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r w:rsidRPr="00523CB6">
        <w:lastRenderedPageBreak/>
        <w:t xml:space="preserve">Teorema 2: </w:t>
      </w:r>
      <w:r w:rsidR="00673778" w:rsidRPr="00523CB6">
        <w:t>pasti ada penugasan yang selesai</w:t>
      </w:r>
      <w:r w:rsidR="00A9274A" w:rsidRPr="00523CB6">
        <w:t xml:space="preserve"> </w:t>
      </w:r>
      <w:r w:rsidR="00673778" w:rsidRPr="00523CB6">
        <w:t xml:space="preserve">(complete assignment)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r w:rsidR="002176CE" w:rsidRPr="00523CB6">
        <w:rPr>
          <w:i/>
          <w:iCs/>
        </w:rPr>
        <w:t>budget</w:t>
      </w:r>
      <w:r w:rsidR="002176CE" w:rsidRPr="00523CB6">
        <w:t xml:space="preserve"> dan </w:t>
      </w:r>
      <w:r w:rsidR="002176CE" w:rsidRPr="00523CB6">
        <w:rPr>
          <w:i/>
          <w:iCs/>
        </w:rPr>
        <w:t>adequate budget</w:t>
      </w:r>
      <w:r w:rsidR="002176CE" w:rsidRPr="00523CB6">
        <w:t xml:space="preserve">. </w:t>
      </w:r>
      <w:r w:rsidR="00F6684B" w:rsidRPr="00523CB6">
        <w:t xml:space="preserve">Karena adanya anggaran yang dipertimbangkan, teorema ketiga ini membantu memahami perannya anggaran dengan masalah </w:t>
      </w:r>
      <w:r w:rsidR="005F289E" w:rsidRPr="00523CB6">
        <w:t>penugasan</w:t>
      </w:r>
      <w:r w:rsidR="00F6684B" w:rsidRPr="00523CB6">
        <w:t xml:space="preserve"> ini. </w:t>
      </w:r>
      <w:r w:rsidR="00E77161" w:rsidRPr="00523CB6">
        <w:t xml:space="preserve">Teorema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r w:rsidRPr="00523CB6">
        <w:t xml:space="preserve">Teorema 3: </w:t>
      </w:r>
      <w:r w:rsidR="00E77161" w:rsidRPr="00523CB6">
        <w:t xml:space="preserve">bahwa total alokasi/pembagian (bisa juga disebut </w:t>
      </w:r>
      <w:r w:rsidR="00E77161" w:rsidRPr="00523CB6">
        <w:rPr>
          <w:i/>
          <w:iCs/>
        </w:rPr>
        <w:t>allotment</w:t>
      </w:r>
      <w:r w:rsidR="00E77161" w:rsidRPr="00523CB6">
        <w:t>) dari anggaran/budget, harus lebih dari sama dengan nilai terbesar dari jumlah pekerjaan yang bisa ditugaskan kepada individu yang memenuhi syarat (qualified persons)</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 xml:space="preserve">buah penugasan/assignment </w:t>
      </w:r>
      <w:r w:rsidR="00452C00" w:rsidRPr="00523CB6">
        <w:t>apa pun</w:t>
      </w:r>
      <w:r w:rsidR="00A80949" w:rsidRPr="00523CB6">
        <w:t xml:space="preserve"> dianggap selesai/complete setelah semua transfer dilakukan (teorema kedua), dan anggara/budget yang dialokasikan adalah satu unit untuk individu atau pekerjaan yang penting/essential, dan dialokasikan sebanyak nol unit untuk individu atau pekerjaan yang tidak penting/inessential.</w:t>
      </w:r>
      <w:r w:rsidR="005D5ACB" w:rsidRPr="00523CB6">
        <w:t xml:space="preserve"> </w:t>
      </w:r>
      <w:r w:rsidR="002D0410" w:rsidRPr="00523CB6">
        <w:t xml:space="preserve">Dari corollary 1, dapat dibuktikan teorema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r w:rsidRPr="00523CB6">
        <w:t xml:space="preserve">Teorema 4 </w:t>
      </w:r>
      <w:r w:rsidR="002D0410" w:rsidRPr="00523CB6">
        <w:t xml:space="preserve">pasti ada adequate budget dan </w:t>
      </w:r>
      <w:r w:rsidR="00D679E2" w:rsidRPr="00523CB6">
        <w:t xml:space="preserve">assignment </w:t>
      </w:r>
      <w:r w:rsidR="002D0410" w:rsidRPr="00523CB6">
        <w:t xml:space="preserve">yang jumlah alokasi budget yang sama dengan jumlah </w:t>
      </w:r>
      <w:r w:rsidR="002D6C99" w:rsidRPr="00523CB6">
        <w:t xml:space="preserve">job yang </w:t>
      </w:r>
      <w:r w:rsidR="002D0410" w:rsidRPr="00523CB6">
        <w:t>ditugaskan kepada</w:t>
      </w:r>
      <w:r w:rsidR="002D6C99" w:rsidRPr="00523CB6">
        <w:t xml:space="preserve"> qualified persons</w:t>
      </w:r>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teorema 3 menyiratkan bahwa teorema 4 ini optimal, ditemukan untuk jawaban Simple Assignment Problem yaitu </w:t>
      </w:r>
      <w:r w:rsidR="00B25B09" w:rsidRPr="00523CB6">
        <w:t xml:space="preserve">nilai terbesar untuk jumlah job yang dapat ditugaskan kepada qualified persons </w:t>
      </w:r>
      <w:r w:rsidR="00F60218" w:rsidRPr="00523CB6">
        <w:t>adalah sama dengan jumlah alokasi budget terkecil dari budget yang memadai (adequate budget)</w:t>
      </w:r>
      <w:r w:rsidR="00C62484" w:rsidRPr="00523CB6">
        <w:t xml:space="preserve">. Sebuah </w:t>
      </w:r>
      <w:r w:rsidR="00C62484" w:rsidRPr="00523CB6">
        <w:lastRenderedPageBreak/>
        <w:t xml:space="preserve">penugasan/assignment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General Assignment Problem</w:t>
      </w:r>
    </w:p>
    <w:p w14:paraId="7CA39869" w14:textId="551F655E" w:rsidR="002E4E02" w:rsidRPr="00523CB6" w:rsidRDefault="002D524C" w:rsidP="007306BA">
      <w:r w:rsidRPr="00523CB6">
        <w:t>General Assignment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Assignment Problem dengan Simple Assignment Problem adalah adanya sebuah matriks baru yang dipertimbangkan dalam permasalahannya yaitu matriks dengan isinya bilangan positif yaitu rating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Assignment Problem adalah penugasan manakah yang total dari penjumlahan rating adalah nilai rating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r w:rsidRPr="00523CB6">
        <w:rPr>
          <w:i/>
          <w:iCs/>
        </w:rPr>
        <w:t>dual problem</w:t>
      </w:r>
      <w:r w:rsidRPr="00523CB6">
        <w:t xml:space="preserve"> yang </w:t>
      </w:r>
      <w:r w:rsidR="006202F2" w:rsidRPr="00523CB6">
        <w:t xml:space="preserve">lebih memerhatikan kepada permasalah anggarna yang harus memadai (adequate budget). </w:t>
      </w:r>
      <w:r w:rsidR="001C27B1" w:rsidRPr="00523CB6">
        <w:t xml:space="preserve">Dual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budget u untuk tiap individu dan alokasi budget v untuk tiap pekerjaan mendapatkan hasil yang lebih besar sama dengan rating job tersebut. </w:t>
      </w:r>
      <w:r w:rsidR="00AC089E" w:rsidRPr="00523CB6">
        <w:t xml:space="preserve">Dalam perumusan matematika, sebuah adequate budget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3" w:name="_Ref104380230"/>
    <w:p w14:paraId="4CA4F9D9" w14:textId="43840865" w:rsidR="009A7AF6" w:rsidRPr="00523CB6" w:rsidRDefault="00AD0A88"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3"/>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dual problem ini yaitu berapa nilai terkecil dari total alokasi budget </w:t>
      </w:r>
      <w:r w:rsidR="0082228B" w:rsidRPr="00523CB6">
        <w:t xml:space="preserve">(contoh total alokasi budget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untuk budget adequate?</w:t>
      </w:r>
      <w:r w:rsidR="0082228B" w:rsidRPr="00523CB6">
        <w:t xml:space="preserve"> </w:t>
      </w:r>
      <w:r w:rsidR="00700011" w:rsidRPr="00523CB6">
        <w:t>Dari Simple Assignment Problem, teorema 3 memiliki hubungan dengan teorema berikutnya teorema 5 yaitu</w:t>
      </w:r>
      <w:r w:rsidR="00C6757E" w:rsidRPr="00523CB6">
        <w:t>:</w:t>
      </w:r>
      <w:r w:rsidR="00700011" w:rsidRPr="00523CB6">
        <w:t xml:space="preserve"> </w:t>
      </w:r>
    </w:p>
    <w:p w14:paraId="6B26B8B4" w14:textId="77777777" w:rsidR="00C6757E" w:rsidRPr="00523CB6" w:rsidRDefault="00C6757E" w:rsidP="001E7AF9"/>
    <w:p w14:paraId="5B8B7E78" w14:textId="15D3E296" w:rsidR="00C6757E" w:rsidRPr="00523CB6" w:rsidRDefault="00C6757E" w:rsidP="00C6757E">
      <w:pPr>
        <w:pStyle w:val="STTSKutipanLebih5Baris"/>
      </w:pPr>
      <w:r w:rsidRPr="00523CB6">
        <w:t xml:space="preserve">Teorema 3: </w:t>
      </w:r>
      <w:r w:rsidR="003B0DAB" w:rsidRPr="00523CB6">
        <w:t>nilai</w:t>
      </w:r>
      <w:r w:rsidR="00700011" w:rsidRPr="00523CB6">
        <w:t xml:space="preserve"> dari jumlah alokasi adequate budget </w:t>
      </w:r>
      <w:r w:rsidR="00794ADF" w:rsidRPr="00523CB6">
        <w:t>apa pun</w:t>
      </w:r>
      <w:r w:rsidR="00700011" w:rsidRPr="00523CB6">
        <w:t xml:space="preserve"> adalah lebih besar sama dengan jumlah rating dari assignment </w:t>
      </w:r>
      <w:r w:rsidR="00794ADF" w:rsidRPr="00523CB6">
        <w:t>apa pun</w:t>
      </w:r>
      <w:r w:rsidR="00700011" w:rsidRPr="00523CB6">
        <w:t xml:space="preserve">. </w:t>
      </w:r>
    </w:p>
    <w:p w14:paraId="26489877" w14:textId="4788CC46" w:rsidR="00513818" w:rsidRPr="00523CB6" w:rsidRDefault="006F4200" w:rsidP="001E7AF9">
      <w:r w:rsidRPr="00523CB6">
        <w:lastRenderedPageBreak/>
        <w:t>Agar lebih jelas, diberikan pembuktian (</w:t>
      </w:r>
      <w:r w:rsidRPr="00523CB6">
        <w:rPr>
          <w:i/>
          <w:iCs/>
        </w:rPr>
        <w:t>proof</w:t>
      </w:r>
      <w:r w:rsidRPr="00523CB6">
        <w:t xml:space="preserve">) untuk teorema 5. </w:t>
      </w:r>
      <w:r w:rsidR="00805E72" w:rsidRPr="00523CB6">
        <w:t xml:space="preserve">Karena setiap </w:t>
      </w:r>
      <w:r w:rsidR="00EB7CDA" w:rsidRPr="00523CB6">
        <w:t>individu dan pekerjaan muncul tepat hanya sekali tiap penugasan/assignment</w:t>
      </w:r>
      <w:r w:rsidR="00676FE5" w:rsidRPr="00523CB6">
        <w:t xml:space="preserve">, total alokasi anggaran (tiap individu atau pekerjaan) tepat sama dengan nilai jumlah seluruh alokasi anggaran. </w:t>
      </w:r>
      <w:r w:rsidR="003A58F1" w:rsidRPr="00523CB6">
        <w:t xml:space="preserve">Anggaran assignment tersebut menjadi memadai/adequate dan bernilai tidak kurang dari total jumlah rating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(adequate budget)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4" w:name="_Ref104381951"/>
    <w:p w14:paraId="1A1DE037" w14:textId="6B09C3C4" w:rsidR="009C6070" w:rsidRPr="00523CB6" w:rsidRDefault="00AD0A88"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4"/>
      <w:r w:rsidR="009C6070" w:rsidRPr="00523CB6">
        <w:t>)</w:t>
      </w:r>
    </w:p>
    <w:bookmarkStart w:id="25" w:name="_Ref104381953"/>
    <w:p w14:paraId="2B836FCE" w14:textId="4B9E1340" w:rsidR="009C6070" w:rsidRPr="00523CB6" w:rsidRDefault="00AD0A88"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5"/>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adequate budget dan assignment yang bisa diatur agar total jumlah dari alokasi anggaran bisa sama dengan nilai jumlah rating penugasan tersebut, artinya nilai-nilai tersebut adalah solusi dari assignment problem </w:t>
      </w:r>
      <w:r w:rsidR="00C94AE6" w:rsidRPr="00523CB6">
        <w:t xml:space="preserve">dan juga dual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r w:rsidR="00FD73C5" w:rsidRPr="00523CB6">
        <w:t xml:space="preserve">qualified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bisa memenuhi syarat tersebut, individu tersebut tidak memenuhi syarat (</w:t>
      </w:r>
      <w:r w:rsidR="004B6792" w:rsidRPr="00523CB6">
        <w:rPr>
          <w:i/>
          <w:iCs/>
        </w:rPr>
        <w:t>not qualified</w:t>
      </w:r>
      <w:r w:rsidR="004B6792" w:rsidRPr="00523CB6">
        <w:t>).</w:t>
      </w:r>
      <w:r w:rsidR="00382703" w:rsidRPr="00523CB6">
        <w:t xml:space="preserve"> </w:t>
      </w:r>
      <w:r w:rsidR="000D30CD" w:rsidRPr="00523CB6">
        <w:t>Dapat dilihat secara langsung teorema berikutnya</w:t>
      </w:r>
      <w:r w:rsidR="008B3650" w:rsidRPr="00523CB6">
        <w:t xml:space="preserve">, </w:t>
      </w:r>
      <w:r w:rsidR="000D30CD" w:rsidRPr="00523CB6">
        <w:t>teorema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r w:rsidRPr="00523CB6">
        <w:t xml:space="preserve">Teorema 6: </w:t>
      </w:r>
      <w:r w:rsidR="000D30CD" w:rsidRPr="00523CB6">
        <w:t>jika semua n individu dapat ditugaskan (assigned) dan memenuhi syarat (qualified person), dan anggaran penugasan tersebut memadai (adequate budget)</w:t>
      </w:r>
      <w:r w:rsidR="00843521" w:rsidRPr="00523CB6">
        <w:t>, artinya penugasan dan anggaran tersebut adalah solusi untuk permasalahannya dan nilai jumlah alokasi anggaran sama dengan nilai jumlah rating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teorema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6" w:name="_Ref104383331"/>
    <w:p w14:paraId="4A09AA43" w14:textId="24039A19" w:rsidR="00542219" w:rsidRPr="00523CB6" w:rsidRDefault="00AD0A88"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6"/>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lastRenderedPageBreak/>
        <w:t xml:space="preserve">Namun, jika </w:t>
      </w:r>
      <w:r w:rsidRPr="00523CB6">
        <w:rPr>
          <w:b/>
          <w:bCs/>
          <w:u w:val="single"/>
        </w:rPr>
        <w:t>tidak semua</w:t>
      </w:r>
      <w:r w:rsidRPr="00523CB6">
        <w:t xml:space="preserve"> n individu tidak bisa ditugaskan (meskipun qualified dan memiliki adequate budget), sehingga budget tersebut perlu diperbaiki dengan sebuah prosedur. </w:t>
      </w:r>
      <w:r w:rsidR="00A87E8F" w:rsidRPr="00523CB6">
        <w:t xml:space="preserve">Sebelum prosedur perbaikan anggaran/budget dijelaskan, perlu diingat bahwa nilai alokasi untuk anggaran harus </w:t>
      </w:r>
      <w:r w:rsidR="00A87E8F" w:rsidRPr="00523CB6">
        <w:rPr>
          <w:b/>
          <w:bCs/>
          <w:u w:val="single"/>
        </w:rPr>
        <w:t>positif</w:t>
      </w:r>
      <w:r w:rsidR="00A87E8F" w:rsidRPr="00523CB6">
        <w:t xml:space="preserve"> agar nilai rating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essential person (individu yang bisa ditugaskan), dan </w:t>
      </w:r>
      <w:r w:rsidR="00785813" w:rsidRPr="00523CB6">
        <w:rPr>
          <w:i/>
          <w:iCs/>
        </w:rPr>
        <w:t>s</w:t>
      </w:r>
      <w:r w:rsidR="00785813" w:rsidRPr="00523CB6">
        <w:t xml:space="preserve"> sebagai jumlah essential job (pekerjaan yang bisa ditugaskan). </w:t>
      </w:r>
      <w:r w:rsidR="00921705" w:rsidRPr="00523CB6">
        <w:t xml:space="preserve">Dengan lambang yang sudah disebut, corollary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7"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7"/>
      <w:r w:rsidRPr="00523CB6">
        <w:t>)</w:t>
      </w:r>
    </w:p>
    <w:p w14:paraId="2070C2E0" w14:textId="5D86FCE2" w:rsidR="00D42F1D" w:rsidRPr="00523CB6" w:rsidRDefault="00D42F1D" w:rsidP="007306BA"/>
    <w:p w14:paraId="1EA05387" w14:textId="34947C54" w:rsidR="00F677BD" w:rsidRPr="00523CB6" w:rsidRDefault="00F677BD" w:rsidP="007306BA">
      <w:r w:rsidRPr="00523CB6">
        <w:t>Pernyataan co</w:t>
      </w:r>
      <w:r w:rsidR="00AA33D1" w:rsidRPr="00523CB6">
        <w:t>rollar</w:t>
      </w:r>
      <w:r w:rsidRPr="00523CB6">
        <w:t xml:space="preserve">y 1 dapat mendefinisikan perbaikan budget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8" w:name="_Ref104384346"/>
    <w:p w14:paraId="42E08DD0" w14:textId="397476DA" w:rsidR="00500CA5" w:rsidRPr="00523CB6" w:rsidRDefault="00AD0A88"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8"/>
      <w:r w:rsidR="00500CA5" w:rsidRPr="00523CB6">
        <w:t>)</w:t>
      </w:r>
    </w:p>
    <w:bookmarkStart w:id="29" w:name="_Ref104384347"/>
    <w:p w14:paraId="2E4BB639" w14:textId="1F926C33" w:rsidR="00713F0A" w:rsidRPr="00523CB6" w:rsidRDefault="00AD0A88"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29"/>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(budget individu) </w:t>
      </w:r>
      <w:r w:rsidR="00BA7266" w:rsidRPr="00523CB6">
        <w:t xml:space="preserve">adalah untuk individu pertama sampai individu ke </w:t>
      </w:r>
      <w:r w:rsidR="00BA7266" w:rsidRPr="00523CB6">
        <w:rPr>
          <w:i/>
          <w:iCs/>
        </w:rPr>
        <w:t>r</w:t>
      </w:r>
      <w:r w:rsidR="00BA7266" w:rsidRPr="00523CB6">
        <w:t xml:space="preserve"> (jumlah individu penting/essential)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(budget pekerjaan) adalah untuk pekerjaan pertama sampai pekerjaan ke </w:t>
      </w:r>
      <w:r w:rsidR="00BA7266" w:rsidRPr="00523CB6">
        <w:rPr>
          <w:i/>
          <w:iCs/>
        </w:rPr>
        <w:t xml:space="preserve">s </w:t>
      </w:r>
      <w:r w:rsidR="00BA7266" w:rsidRPr="00523CB6">
        <w:t>(jumlah pekerjaan penting/essential)</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budget, perlu diperiksa </w:t>
      </w:r>
      <w:r w:rsidR="003B0DAB" w:rsidRPr="00523CB6">
        <w:t>a</w:t>
      </w:r>
      <w:r w:rsidRPr="00523CB6">
        <w:t xml:space="preserve">pakah budget terbaru ini memadai/adequate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r w:rsidR="00024F5B" w:rsidRPr="00523CB6">
        <w:t>d</w:t>
      </w:r>
      <w:r w:rsidR="00F876AD" w:rsidRPr="00523CB6">
        <w:t>ak berganti</w:t>
      </w:r>
      <w:r w:rsidR="002161E8" w:rsidRPr="00523CB6">
        <w:t xml:space="preserve">, dengan </w:t>
      </w:r>
      <w:r w:rsidR="00F61560" w:rsidRPr="00523CB6">
        <w:t>kegagalan</w:t>
      </w:r>
      <w:r w:rsidR="002161E8" w:rsidRPr="00523CB6">
        <w:t xml:space="preserve"> ini menyatakan bahwa individu/pekerjaan tersebut tidak penting/inessential.</w:t>
      </w:r>
      <w:r w:rsidR="005D6503" w:rsidRPr="00523CB6">
        <w:t xml:space="preserve"> </w:t>
      </w:r>
      <w:r w:rsidR="007A2D44" w:rsidRPr="00523CB6">
        <w:t xml:space="preserve">Dan sifat inessential ini ditegaskan oleh teorema </w:t>
      </w:r>
      <w:r w:rsidR="007A2D44" w:rsidRPr="00523CB6">
        <w:lastRenderedPageBreak/>
        <w:t xml:space="preserve">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Perubahan budget dianggap adequate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30" w:name="_Ref104385201"/>
    <w:p w14:paraId="4949A95F" w14:textId="4A71DAE4" w:rsidR="005C49B4" w:rsidRPr="00523CB6" w:rsidRDefault="00AD0A88"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30"/>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Semua ini menyimpulkan teorema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r w:rsidRPr="00523CB6">
        <w:t xml:space="preserve">Teorema 7: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Assignment Problem, nilai terbesar dari jumlah rating yang memungkinkan adalah sama dengan nilai terkecil jumlah alokasi anggaran dari anggaran apapun yang memadai. </w:t>
      </w:r>
    </w:p>
    <w:p w14:paraId="08E568F8" w14:textId="77777777" w:rsidR="009E13DD" w:rsidRPr="00523CB6" w:rsidRDefault="009E13DD" w:rsidP="007306BA"/>
    <w:p w14:paraId="2282566F" w14:textId="50885962" w:rsidR="001400AB" w:rsidRPr="00523CB6" w:rsidRDefault="001400AB" w:rsidP="001400AB">
      <w:pPr>
        <w:pStyle w:val="Heading3"/>
      </w:pPr>
      <w:r w:rsidRPr="00523CB6">
        <w:t>Hungarian Algorithm</w:t>
      </w:r>
    </w:p>
    <w:p w14:paraId="46024645" w14:textId="67C210BF" w:rsidR="00A225BB" w:rsidRPr="00523CB6" w:rsidRDefault="00995DE5" w:rsidP="007306BA">
      <w:r w:rsidRPr="00523CB6">
        <w:t>A</w:t>
      </w:r>
      <w:r w:rsidR="004D0039" w:rsidRPr="00523CB6">
        <w:t xml:space="preserve">lgoritma Hungarian mendapatkan inspirasi dan menggabungkan dari dua permasalahan dan teorema Simple dan General Assignment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teorema</w:t>
      </w:r>
      <w:r w:rsidR="00A45C93" w:rsidRPr="00523CB6">
        <w:t xml:space="preserve">. </w:t>
      </w:r>
      <w:r w:rsidR="00E16BFF" w:rsidRPr="00523CB6">
        <w:t xml:space="preserve">Untuk beberapa istilah yang sudah disebut sebelumnya akan digantikan sesuai dengan penggunaannya di algoritma ini. </w:t>
      </w:r>
      <w:r w:rsidR="00F478A9" w:rsidRPr="00523CB6">
        <w:t>Berikut adalah istilah baru yang mereferensikan istilah sebelumnya, anggaran memadai (atau nominal yang memenuhi syarat adequate budget) akan disebut sebagai</w:t>
      </w:r>
      <w:r w:rsidR="008311A5" w:rsidRPr="00523CB6">
        <w:t xml:space="preserve"> </w:t>
      </w:r>
      <w:r w:rsidR="008311A5" w:rsidRPr="00523CB6">
        <w:rPr>
          <w:b/>
          <w:bCs/>
          <w:i/>
          <w:iCs/>
          <w:u w:val="single"/>
        </w:rPr>
        <w:t>cover</w:t>
      </w:r>
      <w:r w:rsidR="00997C15" w:rsidRPr="00523CB6">
        <w:t xml:space="preserve"> dan posisi (i,j) untuk matriks kualifikasi yang dapat dianggap bisa ditugaskan </w:t>
      </w:r>
      <w:r w:rsidR="00A37459" w:rsidRPr="00523CB6">
        <w:t xml:space="preserve">(qualified) </w:t>
      </w:r>
      <w:r w:rsidR="00997C15" w:rsidRPr="00523CB6">
        <w:t xml:space="preserve">disebut sebagai </w:t>
      </w:r>
      <w:r w:rsidR="00997C15" w:rsidRPr="00523CB6">
        <w:rPr>
          <w:b/>
          <w:bCs/>
          <w:i/>
          <w:iCs/>
          <w:u w:val="single"/>
        </w:rPr>
        <w:t>marked/mark</w:t>
      </w:r>
      <w:r w:rsidR="00997C15" w:rsidRPr="00523CB6">
        <w:t xml:space="preserve">. </w:t>
      </w:r>
      <w:r w:rsidR="005337C8" w:rsidRPr="00523CB6">
        <w:t xml:space="preserve"> </w:t>
      </w:r>
      <w:r w:rsidR="00000631" w:rsidRPr="00523CB6">
        <w:t xml:space="preserve">Untuk posisi (i,j) matriks yang tidak memenuhi syarat untuk ditugaskan, akan disebut sebagai </w:t>
      </w:r>
      <w:r w:rsidR="00000631" w:rsidRPr="00523CB6">
        <w:rPr>
          <w:b/>
          <w:bCs/>
          <w:i/>
          <w:iCs/>
          <w:u w:val="single"/>
        </w:rPr>
        <w:t>blank</w:t>
      </w:r>
      <w:r w:rsidR="00000631" w:rsidRPr="00523CB6">
        <w:t xml:space="preserve">. </w:t>
      </w:r>
      <w:r w:rsidR="00A971E0" w:rsidRPr="00523CB6">
        <w:t xml:space="preserve">Satu set/kumpulan marks disebut sebagai </w:t>
      </w:r>
      <w:r w:rsidR="00A971E0" w:rsidRPr="00523CB6">
        <w:rPr>
          <w:b/>
          <w:bCs/>
          <w:i/>
          <w:iCs/>
          <w:u w:val="single"/>
        </w:rPr>
        <w:t>independent</w:t>
      </w:r>
      <w:r w:rsidR="00A971E0" w:rsidRPr="00523CB6">
        <w:t xml:space="preserve"> dimana tiap mark yang ada tidak boleh berada di kolom atau baris yang sama. </w:t>
      </w:r>
      <w:r w:rsidR="00841270" w:rsidRPr="00523CB6">
        <w:t xml:space="preserve">Jumlah anggota dari independent </w:t>
      </w:r>
      <w:r w:rsidR="00841270" w:rsidRPr="00523CB6">
        <w:lastRenderedPageBreak/>
        <w:t xml:space="preserve">(marks)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Simple Assignment Problem pekerjaan ditugaskan kepada individu yang memenuhi syarat</w:t>
      </w:r>
      <w:r w:rsidR="00795B85" w:rsidRPr="00523CB6">
        <w:t xml:space="preserve"> yang disini menjadi independent marks</w:t>
      </w:r>
      <w:r w:rsidR="002628B1" w:rsidRPr="00523CB6">
        <w:t xml:space="preserve">). </w:t>
      </w:r>
    </w:p>
    <w:p w14:paraId="5390E9DC" w14:textId="34268D2A" w:rsidR="00865D65" w:rsidRPr="00523CB6" w:rsidRDefault="00F06501" w:rsidP="007306BA">
      <w:r w:rsidRPr="00523CB6">
        <w:t>Jika diberikan nilai cover</w:t>
      </w:r>
      <w:r w:rsidR="00FC3060" w:rsidRPr="00523CB6">
        <w:t xml:space="preserve"> (budget)</w:t>
      </w:r>
      <w:r w:rsidRPr="00523CB6">
        <w:t xml:space="preserve"> untuk matriks rating (dilambangkan R)</w:t>
      </w:r>
      <w:r w:rsidR="008139E3" w:rsidRPr="00523CB6">
        <w:t>, maka ditemukan sebuah kumpulan independent mark terbesar</w:t>
      </w:r>
      <w:r w:rsidR="003E078C" w:rsidRPr="00523CB6">
        <w:t xml:space="preserve">. </w:t>
      </w:r>
      <w:r w:rsidR="008139E3" w:rsidRPr="00523CB6">
        <w:t xml:space="preserve">Jika set tersebut memiliki sejumlah n (jumlah individu/pekerjaan) marks, maka sesuai dengan teorema 6, mark tersebut adalah yang diinginkan untuk assignment tersebut. </w:t>
      </w:r>
      <w:r w:rsidR="000A33C0" w:rsidRPr="00523CB6">
        <w:t xml:space="preserve">Jika set tersebut kurang dari n marks, maka cover dari set tersebut perlu diperbaiki atau diubah (terorema 7). </w:t>
      </w:r>
      <w:r w:rsidR="0012076F" w:rsidRPr="00523CB6">
        <w:t xml:space="preserve">Berikut adalah langkah-langkah untuk algoritma Hungarian: </w:t>
      </w:r>
    </w:p>
    <w:p w14:paraId="0C943504" w14:textId="0C9DAD93" w:rsidR="0012076F" w:rsidRPr="00523CB6" w:rsidRDefault="00EE1141" w:rsidP="009347E0">
      <w:pPr>
        <w:pStyle w:val="ListParagraph"/>
        <w:numPr>
          <w:ilvl w:val="0"/>
          <w:numId w:val="32"/>
        </w:numPr>
        <w:ind w:left="709" w:hanging="709"/>
      </w:pPr>
      <w:r w:rsidRPr="00523CB6">
        <w:t xml:space="preserve">Menghitung jumlah rating tiap baris dan kolom, dan mencari nilai terbesar dari semua baris (dilambangkan sebagai b), dan nilai </w:t>
      </w:r>
      <w:r w:rsidR="0087201F" w:rsidRPr="00523CB6">
        <w:t xml:space="preserve">terbesar </w:t>
      </w:r>
      <w:r w:rsidRPr="00523CB6">
        <w:t xml:space="preserve">dari semua </w:t>
      </w:r>
      <w:r w:rsidR="00CB6CA4" w:rsidRPr="00523CB6">
        <w:t xml:space="preserve">kolom </w:t>
      </w:r>
      <w:r w:rsidR="00C1559E" w:rsidRPr="00523CB6">
        <w:t xml:space="preserve">(dilambangkan sebagai a). </w:t>
      </w:r>
    </w:p>
    <w:p w14:paraId="770BC0BE" w14:textId="73B3A965" w:rsidR="007E1C53" w:rsidRPr="00523CB6" w:rsidRDefault="0027468D" w:rsidP="007E1C53">
      <w:pPr>
        <w:pStyle w:val="ListParagraph"/>
        <w:numPr>
          <w:ilvl w:val="0"/>
          <w:numId w:val="32"/>
        </w:numPr>
        <w:ind w:left="709" w:hanging="709"/>
      </w:pPr>
      <w:r w:rsidRPr="00523CB6">
        <w:t xml:space="preserve">Untuk menentukan </w:t>
      </w:r>
      <w:r w:rsidR="007E1C53" w:rsidRPr="00523CB6">
        <w:t xml:space="preserve">nilai dari anggaran ditentukan dari perbandingan nilai a dan b sebelumnya. Jika b </w:t>
      </w:r>
      <m:oMath>
        <m:r>
          <m:rPr>
            <m:sty m:val="p"/>
          </m:rPr>
          <w:rPr>
            <w:rFonts w:ascii="Cambria Math" w:hAnsi="Cambria Math"/>
          </w:rPr>
          <m:t>≥</m:t>
        </m:r>
      </m:oMath>
      <w:r w:rsidR="007E1C53" w:rsidRPr="00523CB6">
        <w:t xml:space="preserve"> a, maka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7E1C53"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7E1C53"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7E1C53" w:rsidRPr="00523CB6">
        <w:rPr>
          <w:sz w:val="22"/>
          <w:szCs w:val="20"/>
        </w:rPr>
        <w:t xml:space="preserve">=0. </w:t>
      </w:r>
      <w:r w:rsidR="00CE025B" w:rsidRPr="00523CB6">
        <w:rPr>
          <w:sz w:val="22"/>
          <w:szCs w:val="20"/>
        </w:rPr>
        <w:t xml:space="preserve">Untuk sebaliknya, a &gt; b, maka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CE025B"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CE025B"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CE025B" w:rsidRPr="00523CB6">
        <w:rPr>
          <w:sz w:val="22"/>
          <w:szCs w:val="20"/>
        </w:rPr>
        <w:t>=0</w:t>
      </w:r>
      <w:r w:rsidR="00306332" w:rsidRPr="00523CB6">
        <w:t xml:space="preserve">, dimana lambang untuk budget individu adalah </w:t>
      </w:r>
      <w:r w:rsidR="00306332" w:rsidRPr="00523CB6">
        <w:rPr>
          <w:i/>
          <w:iCs/>
        </w:rPr>
        <w:t>u</w:t>
      </w:r>
      <w:r w:rsidR="00306332" w:rsidRPr="00523CB6">
        <w:t xml:space="preserve">, dan budget pekerjaan adalah </w:t>
      </w:r>
      <w:r w:rsidR="00306332" w:rsidRPr="00523CB6">
        <w:rPr>
          <w:i/>
          <w:iCs/>
        </w:rPr>
        <w:t>v</w:t>
      </w:r>
      <w:r w:rsidR="00306332" w:rsidRPr="00523CB6">
        <w:t xml:space="preserve">. </w:t>
      </w:r>
    </w:p>
    <w:p w14:paraId="0EA16946" w14:textId="3FFAE8D1" w:rsidR="007E1C53" w:rsidRPr="00523CB6" w:rsidRDefault="00455E62" w:rsidP="009347E0">
      <w:pPr>
        <w:pStyle w:val="ListParagraph"/>
        <w:numPr>
          <w:ilvl w:val="0"/>
          <w:numId w:val="32"/>
        </w:numPr>
        <w:ind w:left="709" w:hanging="709"/>
      </w:pPr>
      <w:r w:rsidRPr="00523CB6">
        <w:t>Seperti Simple Assignment Problem, diperlukan matriks kualifikasi (dilambangkan sebagai Q)</w:t>
      </w:r>
      <w:r w:rsidR="005E7080" w:rsidRPr="00523CB6">
        <w:t>, mulai nya langkah ini dapat dinyatakan proses assignment dilakukan</w:t>
      </w:r>
      <w:r w:rsidRPr="00523CB6">
        <w:t xml:space="preserve">. </w:t>
      </w:r>
      <w:r w:rsidR="00306332" w:rsidRPr="00523CB6">
        <w:t xml:space="preserve">Dari nilai-nilai budget </w:t>
      </w:r>
      <w:r w:rsidR="00BC2098" w:rsidRPr="00523CB6">
        <w:t xml:space="preserve">yang telah ditentukan digunakan untuk menentukan nilai q dengan peraturan,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ij</m:t>
            </m:r>
          </m:sub>
        </m:sSub>
      </m:oMath>
      <w:r w:rsidR="00BC2098" w:rsidRPr="00523CB6">
        <w:rPr>
          <w:sz w:val="22"/>
          <w:szCs w:val="20"/>
        </w:rPr>
        <w:t xml:space="preserve"> diisi angka 1 apabila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9357D3" w:rsidRPr="00523CB6">
        <w:rPr>
          <w:sz w:val="22"/>
          <w:szCs w:val="20"/>
        </w:rPr>
        <w:t xml:space="preserve">, </w:t>
      </w:r>
      <w:r w:rsidR="009357D3" w:rsidRPr="00523CB6">
        <w:rPr>
          <w:szCs w:val="24"/>
        </w:rPr>
        <w:t>jika tidak akan diisi angka 0.</w:t>
      </w:r>
      <w:r w:rsidR="009357D3" w:rsidRPr="00523CB6">
        <w:rPr>
          <w:sz w:val="22"/>
          <w:szCs w:val="20"/>
        </w:rPr>
        <w:t xml:space="preserve"> </w:t>
      </w:r>
    </w:p>
    <w:p w14:paraId="40F1359A" w14:textId="378C7A3F" w:rsidR="00A47B4F" w:rsidRPr="00523CB6" w:rsidRDefault="003374D5" w:rsidP="009347E0">
      <w:pPr>
        <w:pStyle w:val="ListParagraph"/>
        <w:numPr>
          <w:ilvl w:val="0"/>
          <w:numId w:val="32"/>
        </w:numPr>
        <w:ind w:left="709" w:hanging="709"/>
      </w:pPr>
      <w:r w:rsidRPr="00523CB6">
        <w:t xml:space="preserve">Kemudian isi dari matriks Q akan diberikan marks dan menjadi independents (sekumpulan marks). </w:t>
      </w:r>
      <w:r w:rsidR="007B2740" w:rsidRPr="00523CB6">
        <w:t xml:space="preserve">Cara untuk menentukan </w:t>
      </w:r>
      <w:r w:rsidR="006B3380" w:rsidRPr="00523CB6">
        <w:t xml:space="preserve">mulai dari mana penandaan marks ini bergantung pada nilai a dan </w:t>
      </w:r>
      <w:r w:rsidR="00D86E6C" w:rsidRPr="00523CB6">
        <w:t xml:space="preserve">b yang digunakan dalam langkah </w:t>
      </w:r>
      <w:r w:rsidR="002A1560" w:rsidRPr="00523CB6">
        <w:t xml:space="preserve">2. </w:t>
      </w:r>
      <w:r w:rsidR="00B83126" w:rsidRPr="00523CB6">
        <w:t xml:space="preserve">Jika b </w:t>
      </w:r>
      <m:oMath>
        <m:r>
          <m:rPr>
            <m:sty m:val="p"/>
          </m:rPr>
          <w:rPr>
            <w:rFonts w:ascii="Cambria Math" w:hAnsi="Cambria Math"/>
          </w:rPr>
          <m:t>≥</m:t>
        </m:r>
      </m:oMath>
      <w:r w:rsidR="00B83126" w:rsidRPr="00523CB6">
        <w:t xml:space="preserve"> a, maka periksalah baris yang isi dari kolomnya memiliki angka 1 yang belum ditandakan bintang (*) dan nilai dari kolom tersebut 1. </w:t>
      </w:r>
      <w:r w:rsidR="00177481" w:rsidRPr="00523CB6">
        <w:t xml:space="preserve">Jika ditemukan, angka 1 tersebut diberikan lambang bintang (*) dan menjadi 1*. </w:t>
      </w:r>
      <w:r w:rsidR="00BB21DA" w:rsidRPr="00523CB6">
        <w:t xml:space="preserve">Untuk syarat a &gt; b, </w:t>
      </w:r>
      <w:r w:rsidR="009B30FC" w:rsidRPr="00523CB6">
        <w:t xml:space="preserve">dilakukan hal yang sama namun kolom dan baris bertukar peran. </w:t>
      </w:r>
    </w:p>
    <w:p w14:paraId="3569FECB" w14:textId="3225F485" w:rsidR="008E7776" w:rsidRPr="00523CB6" w:rsidRDefault="00F5745D" w:rsidP="009347E0">
      <w:pPr>
        <w:pStyle w:val="ListParagraph"/>
        <w:numPr>
          <w:ilvl w:val="0"/>
          <w:numId w:val="32"/>
        </w:numPr>
        <w:ind w:left="709" w:hanging="709"/>
      </w:pPr>
      <w:r w:rsidRPr="00523CB6">
        <w:lastRenderedPageBreak/>
        <w:t xml:space="preserve">Setelah disediakan matriks Q yang telah melewati proses penandaan, akan dicarikan baris </w:t>
      </w:r>
      <w:r w:rsidR="006D7283" w:rsidRPr="00523CB6">
        <w:t xml:space="preserve">(pekerjaan/job) </w:t>
      </w:r>
      <w:r w:rsidRPr="00523CB6">
        <w:t xml:space="preserve">dan kolom </w:t>
      </w:r>
      <w:r w:rsidR="006D7283" w:rsidRPr="00523CB6">
        <w:t xml:space="preserve">(individu/person) </w:t>
      </w:r>
      <w:r w:rsidRPr="00523CB6">
        <w:t xml:space="preserve">yang dapat ditandakan sebagai penting/essential. </w:t>
      </w:r>
      <w:r w:rsidR="00D01C05" w:rsidRPr="00523CB6">
        <w:t xml:space="preserve">Peraturan untuk penandaan ini adalah jika suatu kolom memiliki isi 1*, maka </w:t>
      </w:r>
      <w:r w:rsidR="006D7283" w:rsidRPr="00523CB6">
        <w:t>otomatis satu kolom tersebut ditandakan sebagai essential</w:t>
      </w:r>
      <w:r w:rsidR="00E16BF6" w:rsidRPr="00523CB6">
        <w:t>. Namun, apabila dalam satu baris terdapat 1* dengan proses transfer yang dapat dilakukan, maka baris itu ditandakan sebagai essential.</w:t>
      </w:r>
    </w:p>
    <w:p w14:paraId="75225A78" w14:textId="09771337" w:rsidR="00E16BF6" w:rsidRPr="00523CB6" w:rsidRDefault="00FB4927" w:rsidP="009347E0">
      <w:pPr>
        <w:pStyle w:val="ListParagraph"/>
        <w:numPr>
          <w:ilvl w:val="0"/>
          <w:numId w:val="32"/>
        </w:numPr>
        <w:ind w:left="709" w:hanging="709"/>
      </w:pPr>
      <w:r w:rsidRPr="00523CB6">
        <w:t>Langkah ini akan menjalankan semua transfer yang dapat dilakukan dari matriks Q dari kolom-kolom yang memenuhi syarat</w:t>
      </w:r>
      <w:r w:rsidR="00AB63BF" w:rsidRPr="00523CB6">
        <w:t>.</w:t>
      </w:r>
    </w:p>
    <w:p w14:paraId="77C2DA47" w14:textId="2B06F199" w:rsidR="00657E25" w:rsidRPr="00523CB6" w:rsidRDefault="008B0FCD" w:rsidP="00657E25">
      <w:pPr>
        <w:pStyle w:val="ListParagraph"/>
        <w:numPr>
          <w:ilvl w:val="0"/>
          <w:numId w:val="32"/>
        </w:numPr>
        <w:ind w:left="709" w:hanging="709"/>
        <w:rPr>
          <w:u w:val="single"/>
        </w:rPr>
      </w:pPr>
      <w:r w:rsidRPr="00523CB6">
        <w:t xml:space="preserve">Perubahan nilai budget untuk individu atau pekerjaan ditentukan dari </w:t>
      </w:r>
      <w:r w:rsidRPr="00523CB6">
        <w:rPr>
          <w:b/>
          <w:bCs/>
          <w:u w:val="single"/>
        </w:rPr>
        <w:t>jumlah inessential rows.</w:t>
      </w:r>
    </w:p>
    <w:p w14:paraId="446F3C38" w14:textId="5D06CFAC" w:rsidR="00657E25" w:rsidRPr="00523CB6" w:rsidRDefault="00FC461B" w:rsidP="00657E25">
      <w:pPr>
        <w:pStyle w:val="ListParagraph"/>
        <w:numPr>
          <w:ilvl w:val="0"/>
          <w:numId w:val="32"/>
        </w:numPr>
        <w:ind w:left="709" w:hanging="709"/>
        <w:rPr>
          <w:u w:val="single"/>
        </w:rPr>
      </w:pPr>
      <w:r w:rsidRPr="00523CB6">
        <w:t xml:space="preserve">Seluruh langkah ini diulang sampai jumlah anggota independent sebanyak n individu. </w:t>
      </w:r>
      <w:r w:rsidR="00527A57" w:rsidRPr="00523CB6">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69EE0215" w:rsidR="005F2678" w:rsidRPr="00523CB6" w:rsidRDefault="00893017" w:rsidP="005F2678">
      <w:r w:rsidRPr="00523CB6">
        <w:t>Untuk subbab BRAT ini akan fo</w:t>
      </w:r>
      <w:r w:rsidR="001E34EF" w:rsidRPr="00523CB6">
        <w:t>k</w:t>
      </w:r>
      <w:r w:rsidRPr="00523CB6">
        <w:t xml:space="preserve">us terhadap BRAT sebagai alat anotasi secara keseluruhan baik fitur yang digunakan maupun yang disediakan namun </w:t>
      </w:r>
      <w:r w:rsidR="0020714A" w:rsidRPr="00523CB6">
        <w:t>tidak</w:t>
      </w:r>
      <w:r w:rsidRPr="00523CB6">
        <w:t xml:space="preserve"> digunakan di tugas akhir ini. </w:t>
      </w:r>
      <w:r w:rsidR="00011858" w:rsidRPr="00523CB6">
        <w:t xml:space="preserve">BRAT adalah </w:t>
      </w:r>
      <w:r w:rsidR="00011858" w:rsidRPr="00523CB6">
        <w:rPr>
          <w:i/>
          <w:iCs/>
        </w:rPr>
        <w:t>web-based tool</w:t>
      </w:r>
      <w:r w:rsidR="00011858" w:rsidRPr="00523CB6">
        <w:t xml:space="preserve"> anotasi untuk dokumen teks</w:t>
      </w:r>
      <w:r w:rsidR="00C41E59" w:rsidRPr="00523CB6">
        <w:t xml:space="preserve">. </w:t>
      </w:r>
      <w:r w:rsidR="002569C9" w:rsidRPr="00523CB6">
        <w:t xml:space="preserve">Tujuan adanya BRAT ini untuk memudahkan anotasi dan </w:t>
      </w:r>
      <w:r w:rsidR="00C473E0" w:rsidRPr="00523CB6">
        <w:t>pemberian</w:t>
      </w:r>
      <w:r w:rsidR="002569C9" w:rsidRPr="00523CB6">
        <w:t xml:space="preserve"> 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r w:rsidR="002569C9" w:rsidRPr="00523CB6">
        <w:rPr>
          <w:i/>
          <w:iCs/>
        </w:rPr>
        <w:t xml:space="preserve">text-span </w:t>
      </w:r>
      <w:r w:rsidR="00525172" w:rsidRPr="00523CB6">
        <w:t>(yang digunakan untuk anotasi data Named Entity</w:t>
      </w:r>
      <w:r w:rsidR="009D4239" w:rsidRPr="00523CB6">
        <w:t xml:space="preserve"> Recognition</w:t>
      </w:r>
      <w:r w:rsidR="00525172" w:rsidRPr="00523CB6">
        <w:t xml:space="preserve">) </w:t>
      </w:r>
      <w:r w:rsidR="002569C9" w:rsidRPr="00523CB6">
        <w:t xml:space="preserve">dan anotasi </w:t>
      </w:r>
      <w:r w:rsidR="002569C9" w:rsidRPr="00523CB6">
        <w:rPr>
          <w:i/>
          <w:iCs/>
        </w:rPr>
        <w:t>relation</w:t>
      </w:r>
      <w:r w:rsidR="00525172" w:rsidRPr="00523CB6">
        <w:rPr>
          <w:i/>
          <w:iCs/>
        </w:rPr>
        <w:t xml:space="preserve"> </w:t>
      </w:r>
      <w:r w:rsidR="00525172" w:rsidRPr="00523CB6">
        <w:t>(yang digunakan untuk anotasi data Relational Extraction)</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n-ary</w:t>
      </w:r>
      <w:r w:rsidR="007A5DA0" w:rsidRPr="00523CB6">
        <w:t xml:space="preserve"> associations, BRAT menyatakan </w:t>
      </w:r>
      <w:r w:rsidR="00556ACE" w:rsidRPr="00523CB6">
        <w:t>dapat menghubungkan sejumlah anotasi lain yang berpartisipasi dalam peran tertentu.</w:t>
      </w:r>
      <w:r w:rsidR="005E0E15" w:rsidRPr="00523CB6">
        <w:t xml:space="preserve"> Contohnya n-ary associations adalah anotasi untuk jenis anotasi TRANSFER akan dihubungkan secara relation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r w:rsidR="005E0E15" w:rsidRPr="00523CB6">
        <w:t xml:space="preserve">Beneficary, dengan Org </w:t>
      </w:r>
      <w:r w:rsidR="00321255" w:rsidRPr="00523CB6">
        <w:t>berelasi</w:t>
      </w:r>
      <w:r w:rsidR="005E0E15" w:rsidRPr="00523CB6">
        <w:t xml:space="preserve"> Recipient). </w:t>
      </w:r>
      <w:r w:rsidR="00AE6795" w:rsidRPr="00523CB6">
        <w:t xml:space="preserve">Dan konfigurasi penentuan kategori anotasi, tipenya, bahkan juga </w:t>
      </w:r>
      <w:r w:rsidR="00AE6795" w:rsidRPr="00523CB6">
        <w:lastRenderedPageBreak/>
        <w:t>peraturan (contohnya peraturan untuk relation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1"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1"/>
      <w:r w:rsidR="00CB3719" w:rsidRPr="00523CB6">
        <w:br/>
      </w:r>
      <w:r w:rsidR="00612886" w:rsidRPr="00523CB6">
        <w:t>Contoh Anotasi Text</w:t>
      </w:r>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r w:rsidRPr="00523CB6">
        <w:rPr>
          <w:i/>
          <w:iCs/>
        </w:rPr>
        <w:t>normalization annotations</w:t>
      </w:r>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2"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2"/>
      <w:r w:rsidRPr="00523CB6">
        <w:br/>
        <w:t>Contoh Normalization Annotation</w:t>
      </w:r>
      <w:r w:rsidRPr="00523CB6">
        <w:rPr>
          <w:rStyle w:val="FootnoteReference"/>
        </w:rPr>
        <w:footnoteReference w:id="14"/>
      </w:r>
    </w:p>
    <w:p w14:paraId="70240A9A" w14:textId="4DDAA624" w:rsidR="00CC32EA" w:rsidRPr="00523CB6" w:rsidRDefault="00CC32EA" w:rsidP="00CC32EA"/>
    <w:p w14:paraId="7373A7AF" w14:textId="77777777" w:rsidR="00DA20D2" w:rsidRPr="00523CB6" w:rsidRDefault="00361267" w:rsidP="00F57E60">
      <w:r w:rsidRPr="00523CB6">
        <w:lastRenderedPageBreak/>
        <w:t xml:space="preserve">Sudah ada banyak penelitian task yang dilakukan dengan bantuan BRAT, dan dalam web BRAT disebutkan beberapa task yang berhasil dan masih berjalan menggunakan BRAT dalam penelitiannya. </w:t>
      </w:r>
      <w:r w:rsidR="00C146C5" w:rsidRPr="00523CB6">
        <w:t xml:space="preserve">Beberapa dari </w:t>
      </w:r>
      <w:r w:rsidR="00E16C61" w:rsidRPr="00523CB6">
        <w:t xml:space="preserve">contoh penggunaan BRAT dalam task yang ada adalah </w:t>
      </w:r>
      <w:r w:rsidR="00E16C61" w:rsidRPr="00523CB6">
        <w:rPr>
          <w:i/>
          <w:iCs/>
        </w:rPr>
        <w:t>entity mention detection</w:t>
      </w:r>
      <w:bookmarkStart w:id="33" w:name="_Hlk102720836"/>
      <w:r w:rsidR="00E16C61" w:rsidRPr="00523CB6">
        <w:t>,</w:t>
      </w:r>
      <w:bookmarkEnd w:id="33"/>
      <w:r w:rsidR="00E16C61" w:rsidRPr="00523CB6">
        <w:rPr>
          <w:i/>
          <w:iCs/>
        </w:rPr>
        <w:t xml:space="preserve"> event extraction</w:t>
      </w:r>
      <w:r w:rsidR="00A8310D" w:rsidRPr="00523CB6">
        <w:t>,</w:t>
      </w:r>
      <w:r w:rsidR="00E16C61" w:rsidRPr="00523CB6">
        <w:rPr>
          <w:i/>
          <w:iCs/>
        </w:rPr>
        <w:t xml:space="preserve"> coreference resolution</w:t>
      </w:r>
      <w:r w:rsidR="00A8310D" w:rsidRPr="00523CB6">
        <w:t>,</w:t>
      </w:r>
      <w:r w:rsidR="00E16C61" w:rsidRPr="00523CB6">
        <w:rPr>
          <w:i/>
          <w:iCs/>
        </w:rPr>
        <w:t xml:space="preserve"> normalization</w:t>
      </w:r>
      <w:r w:rsidR="00A8310D" w:rsidRPr="00523CB6">
        <w:t>,</w:t>
      </w:r>
      <w:r w:rsidR="00E16C61" w:rsidRPr="00523CB6">
        <w:rPr>
          <w:i/>
          <w:iCs/>
        </w:rPr>
        <w:t xml:space="preserve"> chunking</w:t>
      </w:r>
      <w:r w:rsidR="00A8310D" w:rsidRPr="00523CB6">
        <w:t>,</w:t>
      </w:r>
      <w:r w:rsidR="00E16C61" w:rsidRPr="00523CB6">
        <w:rPr>
          <w:i/>
          <w:iCs/>
        </w:rPr>
        <w:t xml:space="preserve"> dependency syntax</w:t>
      </w:r>
      <w:r w:rsidR="00A8310D" w:rsidRPr="00523CB6">
        <w:t>,</w:t>
      </w:r>
      <w:r w:rsidR="00E16C61" w:rsidRPr="00523CB6">
        <w:rPr>
          <w:i/>
          <w:iCs/>
        </w:rPr>
        <w:t xml:space="preserve"> meta-knowledge</w:t>
      </w:r>
      <w:r w:rsidR="00E16C61" w:rsidRPr="00523CB6">
        <w:t>.</w:t>
      </w:r>
      <w:r w:rsidR="00AB3709" w:rsidRPr="00523CB6">
        <w:t xml:space="preserve"> </w:t>
      </w:r>
      <w:r w:rsidR="00A32043" w:rsidRPr="00523CB6">
        <w:t xml:space="preserve">Entity mention detection merupakan anotasi entitas dengan cara text-span yang telah disebut sebelumnya. Event extraction, anotasi yang digunakan untuk mengetahui relasi antar entitas. </w:t>
      </w:r>
      <w:r w:rsidR="00335B92" w:rsidRPr="00523CB6">
        <w:t>C</w:t>
      </w:r>
      <w:r w:rsidR="00A32043" w:rsidRPr="00523CB6">
        <w:t>oreference resolution</w:t>
      </w:r>
      <w:r w:rsidR="00335B92" w:rsidRPr="00523CB6">
        <w:t xml:space="preserve"> adalah task yang dapat mengetahui relasi coreference antar entitas.</w:t>
      </w:r>
      <w:r w:rsidR="00A32043" w:rsidRPr="00523CB6">
        <w:t xml:space="preserve"> </w:t>
      </w:r>
      <w:r w:rsidR="00335B92" w:rsidRPr="00523CB6">
        <w:t>N</w:t>
      </w:r>
      <w:r w:rsidR="00A32043" w:rsidRPr="00523CB6">
        <w:t>ormalization</w:t>
      </w:r>
      <w:r w:rsidR="00961A8C" w:rsidRPr="00523CB6">
        <w:t xml:space="preserve"> telah dijelaskan sebelumnya.</w:t>
      </w:r>
      <w:r w:rsidR="00A32043" w:rsidRPr="00523CB6">
        <w:t xml:space="preserve"> </w:t>
      </w:r>
      <w:r w:rsidR="00961A8C" w:rsidRPr="00523CB6">
        <w:t>C</w:t>
      </w:r>
      <w:r w:rsidR="00A32043" w:rsidRPr="00523CB6">
        <w:t xml:space="preserve">hunking, </w:t>
      </w:r>
      <w:r w:rsidR="00961A8C" w:rsidRPr="00523CB6">
        <w:t>task membagi teks menjadi anotasi yang tidak tumpang tindih dengan anotasi yang lainnya,</w:t>
      </w:r>
      <w:r w:rsidR="00963249" w:rsidRPr="00523CB6">
        <w:t xml:space="preserve"> anotasi chunking ini sering digunakna untuk mengetahui jenis kata dari suatu teks seperti </w:t>
      </w:r>
      <w:r w:rsidR="00961A8C" w:rsidRPr="00523CB6">
        <w:t xml:space="preserve">label NP (Noun Phrase). </w:t>
      </w:r>
      <w:r w:rsidR="00963249" w:rsidRPr="00523CB6">
        <w:t>D</w:t>
      </w:r>
      <w:r w:rsidR="00A32043" w:rsidRPr="00523CB6">
        <w:t>ependency syntax</w:t>
      </w:r>
      <w:r w:rsidR="00F918D1" w:rsidRPr="00523CB6">
        <w:t xml:space="preserve"> merupakan analisis sintaksis, tugas untuk menetapkan </w:t>
      </w:r>
      <w:r w:rsidR="00BB53DE" w:rsidRPr="00523CB6">
        <w:rPr>
          <w:i/>
          <w:iCs/>
        </w:rPr>
        <w:t>binary relations</w:t>
      </w:r>
      <w:r w:rsidR="00F918D1" w:rsidRPr="00523CB6">
        <w:t xml:space="preserve"> antara kata-kata untuk menandai hubungan yang bergantung pada</w:t>
      </w:r>
      <w:r w:rsidR="00C4337C" w:rsidRPr="00523CB6">
        <w:t xml:space="preserve"> kata utama mereka</w:t>
      </w:r>
      <w:r w:rsidR="00F918D1" w:rsidRPr="00523CB6">
        <w:t>.</w:t>
      </w:r>
      <w:r w:rsidR="00A32043" w:rsidRPr="00523CB6">
        <w:t xml:space="preserve"> </w:t>
      </w:r>
      <w:r w:rsidR="001013E2" w:rsidRPr="00523CB6">
        <w:t>M</w:t>
      </w:r>
      <w:r w:rsidR="00A32043" w:rsidRPr="00523CB6">
        <w:t>eta-knowledge</w:t>
      </w:r>
      <w:r w:rsidR="001013E2" w:rsidRPr="00523CB6">
        <w:t xml:space="preserve">, </w:t>
      </w:r>
      <w:r w:rsidR="00F10B63" w:rsidRPr="00523CB6">
        <w:t>tugas mengidentifikasi bagaimana pernyataan faktual harus ditafsirkan, sesuai dengan konteks tekstualnya.</w:t>
      </w:r>
      <w:r w:rsidR="003E3775" w:rsidRPr="00523CB6">
        <w:t xml:space="preserve"> Seluruh kegunaan/task yang disebut pada bagian ini dapat ditemukan informasi selengkapnya (contoh visualisasinya, dataset/penelitian yang memberi contoh sesuai) pada halaman website BRAT https://brat.nlplab.org/examples.html#corpus-examples-brat.</w:t>
      </w:r>
      <w:r w:rsidR="00DE00E8" w:rsidRPr="00523CB6">
        <w:t xml:space="preserve"> </w:t>
      </w:r>
    </w:p>
    <w:p w14:paraId="6322B532" w14:textId="71540FC7" w:rsidR="005A7AFF" w:rsidRPr="00523CB6" w:rsidRDefault="00F37AFB" w:rsidP="005A7AFF">
      <w:r w:rsidRPr="00523CB6">
        <w:t>Selain fitur utama yang telah disebutkan sebelumnya, fitur yang digunakan secara umum dari BRAT juga banyak dan sangat berguna dalam perannya sebaga</w:t>
      </w:r>
      <w:r w:rsidR="00DA20D2" w:rsidRPr="00523CB6">
        <w:t>i</w:t>
      </w:r>
      <w:r w:rsidRPr="00523CB6">
        <w:t xml:space="preserve"> alat anotasi. </w:t>
      </w:r>
      <w:r w:rsidR="008174FA" w:rsidRPr="00523CB6">
        <w:t>Tugas akhir ini membatas penggunaan fitur sesuai yang dibutuhkan yaitu anotasi text-span saja</w:t>
      </w:r>
      <w:r w:rsidR="00DA20D2" w:rsidRPr="00523CB6">
        <w:t>. Juga d</w:t>
      </w:r>
      <w:r w:rsidR="008174FA" w:rsidRPr="00523CB6">
        <w:t xml:space="preserve">engan penggunaan fitur umumnya seperti visualisasi, alat anotasi BRAT (intuitive editing), zero setup, easy export, always saved, configurable, search.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r w:rsidRPr="00523CB6">
        <w:t>Comprehensive visualization</w:t>
      </w:r>
    </w:p>
    <w:p w14:paraId="1AF04349" w14:textId="132F0CC0" w:rsidR="00872E09" w:rsidRPr="00523CB6" w:rsidRDefault="0041256E" w:rsidP="005A7AFF">
      <w:pPr>
        <w:pStyle w:val="ListParagraph"/>
        <w:numPr>
          <w:ilvl w:val="0"/>
          <w:numId w:val="0"/>
        </w:numPr>
        <w:ind w:left="426"/>
      </w:pPr>
      <w:r w:rsidRPr="00523CB6">
        <w:t>K</w:t>
      </w:r>
      <w:r w:rsidR="009B5CE3" w:rsidRPr="00523CB6">
        <w:t>onsep “</w:t>
      </w:r>
      <w:r w:rsidR="009B5CE3" w:rsidRPr="00523CB6">
        <w:rPr>
          <w:i/>
          <w:iCs/>
        </w:rPr>
        <w:t>what you see is what you get</w:t>
      </w:r>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r w:rsidRPr="00523CB6">
        <w:t>Intuitive editing</w:t>
      </w:r>
    </w:p>
    <w:p w14:paraId="0D106435" w14:textId="1CB7742A" w:rsidR="0041256E" w:rsidRPr="00523CB6" w:rsidRDefault="0041256E" w:rsidP="005A7AFF">
      <w:pPr>
        <w:pStyle w:val="ListParagraph"/>
        <w:numPr>
          <w:ilvl w:val="0"/>
          <w:numId w:val="0"/>
        </w:numPr>
        <w:ind w:left="426"/>
      </w:pPr>
      <w:r w:rsidRPr="00523CB6">
        <w:lastRenderedPageBreak/>
        <w:t xml:space="preserve">Cara anotasi berbasis penggunaan </w:t>
      </w:r>
      <w:r w:rsidRPr="00523CB6">
        <w:rPr>
          <w:i/>
          <w:iCs/>
        </w:rPr>
        <w:t>mouse</w:t>
      </w:r>
      <w:r w:rsidRPr="00523CB6">
        <w:t xml:space="preserve"> pada umumnya dan menggunakan gerakan intuitif yang familiar dari editor teks, perangkat lunak presentasi, dan banyak alat lainnya. Untuk menandai rentang teks, cukup pilih dengan mouse dengan </w:t>
      </w:r>
      <w:r w:rsidR="00D61500" w:rsidRPr="00523CB6">
        <w:t>menekan, menahan, dan menandakan kata-kata yang diinginkan a</w:t>
      </w:r>
      <w:r w:rsidRPr="00523CB6">
        <w:t>tau dengan mengklik dua kali pada sebuah kata</w:t>
      </w:r>
      <w:r w:rsidR="006D5AD0" w:rsidRPr="00523CB6">
        <w:t>.</w:t>
      </w:r>
    </w:p>
    <w:p w14:paraId="00E27B97" w14:textId="44F02E59" w:rsidR="00F57E60" w:rsidRPr="00523CB6" w:rsidRDefault="00F57E60" w:rsidP="005A7AFF">
      <w:pPr>
        <w:pStyle w:val="ListParagraph"/>
        <w:numPr>
          <w:ilvl w:val="0"/>
          <w:numId w:val="31"/>
        </w:numPr>
        <w:ind w:left="426" w:hanging="426"/>
      </w:pPr>
      <w:r w:rsidRPr="00523CB6">
        <w:t>Integration with external resources</w:t>
      </w:r>
    </w:p>
    <w:p w14:paraId="4D2EE3EC" w14:textId="03F384FD" w:rsidR="006D5AD0" w:rsidRPr="00523CB6" w:rsidRDefault="00852184" w:rsidP="005A7AFF">
      <w:pPr>
        <w:pStyle w:val="ListParagraph"/>
        <w:numPr>
          <w:ilvl w:val="0"/>
          <w:numId w:val="0"/>
        </w:numPr>
        <w:ind w:left="426"/>
      </w:pPr>
      <w:r w:rsidRPr="00523CB6">
        <w:t>Dapat menggunakan data e</w:t>
      </w:r>
      <w:r w:rsidR="005C60AA" w:rsidRPr="00523CB6">
        <w:t>ks</w:t>
      </w:r>
      <w:r w:rsidRPr="00523CB6">
        <w:t xml:space="preserve">ternal, bukan berasal dari BRAT, seperti Freebase, Wikipedia, </w:t>
      </w:r>
      <w:r w:rsidR="00F81C24" w:rsidRPr="00523CB6">
        <w:t>dan</w:t>
      </w:r>
      <w:r w:rsidRPr="00523CB6">
        <w:t xml:space="preserve"> Open Biomedical Ontologies.</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numPr>
          <w:ilvl w:val="0"/>
          <w:numId w:val="0"/>
        </w:numPr>
        <w:ind w:left="426"/>
      </w:pPr>
      <w:r w:rsidRPr="00523CB6">
        <w:t>BRAT dibuat sepenuhnya dengan teknologi web standar, dan tidak perlu meng</w:t>
      </w:r>
      <w:r w:rsidR="00113C26" w:rsidRPr="00523CB6">
        <w:t>-</w:t>
      </w:r>
      <w:r w:rsidRPr="00523CB6">
        <w:t>instal perangkat lunak lokal atau plugin browser apa pun untuk menggunakannya.</w:t>
      </w:r>
    </w:p>
    <w:p w14:paraId="5F64F86F" w14:textId="1E0A0D2C" w:rsidR="00F57E60" w:rsidRPr="00523CB6" w:rsidRDefault="00F57E60" w:rsidP="005A7AFF">
      <w:pPr>
        <w:pStyle w:val="ListParagraph"/>
        <w:numPr>
          <w:ilvl w:val="0"/>
          <w:numId w:val="31"/>
        </w:numPr>
        <w:ind w:left="426" w:hanging="426"/>
      </w:pPr>
      <w:r w:rsidRPr="00523CB6">
        <w:t>Annotation of texts in any language</w:t>
      </w:r>
    </w:p>
    <w:p w14:paraId="02A80297" w14:textId="35E6A4B9" w:rsidR="00254E45" w:rsidRPr="00523CB6" w:rsidRDefault="00254E45" w:rsidP="005A7AFF">
      <w:pPr>
        <w:pStyle w:val="ListParagraph"/>
        <w:numPr>
          <w:ilvl w:val="0"/>
          <w:numId w:val="0"/>
        </w:numPr>
        <w:ind w:left="426"/>
      </w:pPr>
      <w:r w:rsidRPr="00523CB6">
        <w:t xml:space="preserve">Memiliki </w:t>
      </w:r>
      <w:r w:rsidRPr="00523CB6">
        <w:rPr>
          <w:i/>
          <w:iCs/>
        </w:rPr>
        <w:t>full Unicode support</w:t>
      </w:r>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r w:rsidRPr="00523CB6">
        <w:t>Integrated annotation comparison</w:t>
      </w:r>
    </w:p>
    <w:p w14:paraId="60FF5CC0" w14:textId="49FEB98A" w:rsidR="007A3786" w:rsidRPr="00523CB6" w:rsidRDefault="000A63D3" w:rsidP="005A7AFF">
      <w:pPr>
        <w:pStyle w:val="ListParagraph"/>
        <w:numPr>
          <w:ilvl w:val="0"/>
          <w:numId w:val="0"/>
        </w:numPr>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An address for each annotation</w:t>
      </w:r>
    </w:p>
    <w:p w14:paraId="21687253" w14:textId="683D32FE" w:rsidR="007A3786" w:rsidRPr="00523CB6" w:rsidRDefault="007A3786" w:rsidP="005A7AFF">
      <w:pPr>
        <w:pStyle w:val="ListParagraph"/>
        <w:numPr>
          <w:ilvl w:val="0"/>
          <w:numId w:val="0"/>
        </w:numPr>
        <w:ind w:left="426"/>
      </w:pPr>
      <w:r w:rsidRPr="00523CB6">
        <w:t xml:space="preserve">Setiap anotasi BRAT dapat memiliki URL </w:t>
      </w:r>
      <w:r w:rsidRPr="00523CB6">
        <w:rPr>
          <w:i/>
          <w:iCs/>
        </w:rPr>
        <w:t>address</w:t>
      </w:r>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r w:rsidRPr="00523CB6">
        <w:t>Integration with automatic annotation tools</w:t>
      </w:r>
    </w:p>
    <w:p w14:paraId="531CFD7C" w14:textId="6D6A94D4" w:rsidR="007777D6" w:rsidRPr="00523CB6" w:rsidRDefault="004C5738" w:rsidP="005A7AFF">
      <w:pPr>
        <w:pStyle w:val="ListParagraph"/>
        <w:numPr>
          <w:ilvl w:val="0"/>
          <w:numId w:val="0"/>
        </w:numPr>
        <w:ind w:left="426"/>
      </w:pPr>
      <w:r w:rsidRPr="00523CB6">
        <w:t>Adanya fitur integrasi dengan metode canggih untuk dukungan anotasi dasar seperti pemisahan kalimat (Inggris dan Jepang) dan tokenization (Jepang).</w:t>
      </w:r>
    </w:p>
    <w:p w14:paraId="7DE69A6C" w14:textId="4DAC2954" w:rsidR="00F57E60" w:rsidRPr="00523CB6" w:rsidRDefault="00F57E60" w:rsidP="005A7AFF">
      <w:pPr>
        <w:pStyle w:val="ListParagraph"/>
        <w:numPr>
          <w:ilvl w:val="0"/>
          <w:numId w:val="31"/>
        </w:numPr>
        <w:ind w:left="426" w:hanging="426"/>
      </w:pPr>
      <w:r w:rsidRPr="00523CB6">
        <w:t>High-quality visualization at any scale</w:t>
      </w:r>
    </w:p>
    <w:p w14:paraId="60BA67C9" w14:textId="46BF743B" w:rsidR="004C5738" w:rsidRPr="00523CB6" w:rsidRDefault="0026211C" w:rsidP="005A7AFF">
      <w:pPr>
        <w:pStyle w:val="ListParagraph"/>
        <w:numPr>
          <w:ilvl w:val="0"/>
          <w:numId w:val="0"/>
        </w:numPr>
        <w:ind w:left="426"/>
      </w:pPr>
      <w:r w:rsidRPr="00523CB6">
        <w:t>Visualisasi anak nakal didasarkan pada Scalable Vector Graphics (SVG), yang dapat di</w:t>
      </w:r>
      <w:r w:rsidR="001F5DA8" w:rsidRPr="00523CB6">
        <w:t>-</w:t>
      </w:r>
      <w:r w:rsidRPr="00523CB6">
        <w:t>render dalam detail dan presisi yang diinginkan</w:t>
      </w:r>
    </w:p>
    <w:p w14:paraId="12BF203E" w14:textId="348DCB99" w:rsidR="00F57E60" w:rsidRPr="00523CB6" w:rsidRDefault="00F57E60" w:rsidP="005A7AFF">
      <w:pPr>
        <w:pStyle w:val="ListParagraph"/>
        <w:numPr>
          <w:ilvl w:val="0"/>
          <w:numId w:val="31"/>
        </w:numPr>
        <w:ind w:left="426" w:hanging="426"/>
      </w:pPr>
      <w:r w:rsidRPr="00523CB6">
        <w:t>Easy export in multiple formats</w:t>
      </w:r>
    </w:p>
    <w:p w14:paraId="3EC87E08" w14:textId="6319C042" w:rsidR="0026211C" w:rsidRPr="00523CB6" w:rsidRDefault="00711F19" w:rsidP="005A7AFF">
      <w:pPr>
        <w:pStyle w:val="ListParagraph"/>
        <w:numPr>
          <w:ilvl w:val="0"/>
          <w:numId w:val="0"/>
        </w:numPr>
        <w:ind w:left="426"/>
      </w:pPr>
      <w:r w:rsidRPr="00523CB6">
        <w:lastRenderedPageBreak/>
        <w:t>Anotasi yang dibuat di brat dapat dieksport dengan mudah dalam format standoff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r w:rsidRPr="00523CB6">
        <w:t>Always saved, always up to date</w:t>
      </w:r>
    </w:p>
    <w:p w14:paraId="2A396640" w14:textId="7027071E" w:rsidR="007F7F4E" w:rsidRPr="00523CB6" w:rsidRDefault="00B31473" w:rsidP="005A7AFF">
      <w:pPr>
        <w:pStyle w:val="ListParagraph"/>
        <w:numPr>
          <w:ilvl w:val="0"/>
          <w:numId w:val="0"/>
        </w:numPr>
        <w:ind w:left="426"/>
      </w:pPr>
      <w:r w:rsidRPr="00523CB6">
        <w:t xml:space="preserve">BRAT menghilangkan risiko kehilangan anotasi apabila terjadi </w:t>
      </w:r>
      <w:r w:rsidRPr="00523CB6">
        <w:rPr>
          <w:i/>
          <w:iCs/>
        </w:rPr>
        <w:t>crash</w:t>
      </w:r>
      <w:r w:rsidRPr="00523CB6">
        <w:t xml:space="preserve">, lupa untuk menyimpan pekerjaan, atau bahkan kegagalan total komputer annotator dengan </w:t>
      </w:r>
      <w:r w:rsidR="00BA3BC7" w:rsidRPr="00523CB6">
        <w:t xml:space="preserve">melakukan </w:t>
      </w:r>
      <w:r w:rsidRPr="00523CB6">
        <w:t xml:space="preserve">operasi edit </w:t>
      </w:r>
      <w:r w:rsidR="00BA3BC7" w:rsidRPr="00523CB6">
        <w:t xml:space="preserve">dari </w:t>
      </w:r>
      <w:r w:rsidRPr="00523CB6">
        <w:t>annotator ke server brat saat selesai.</w:t>
      </w:r>
    </w:p>
    <w:p w14:paraId="67C1BF6E" w14:textId="359D6BC2" w:rsidR="00F57E60" w:rsidRPr="00523CB6" w:rsidRDefault="00F57E60" w:rsidP="005A7AFF">
      <w:pPr>
        <w:pStyle w:val="ListParagraph"/>
        <w:numPr>
          <w:ilvl w:val="0"/>
          <w:numId w:val="31"/>
        </w:numPr>
        <w:ind w:left="426" w:hanging="426"/>
      </w:pPr>
      <w:r w:rsidRPr="00523CB6">
        <w:t>Real-time collaboration</w:t>
      </w:r>
    </w:p>
    <w:p w14:paraId="3F38D28F" w14:textId="2EC1825B" w:rsidR="00F57E60" w:rsidRPr="00523CB6" w:rsidRDefault="00B31473" w:rsidP="005A7AFF">
      <w:pPr>
        <w:pStyle w:val="ListParagraph"/>
        <w:numPr>
          <w:ilvl w:val="0"/>
          <w:numId w:val="0"/>
        </w:numPr>
        <w:ind w:left="360"/>
      </w:pPr>
      <w:r w:rsidRPr="00523CB6">
        <w:t>Arsitektur dan desain dari BRAT client-server memungkinkan beberapa annotator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r w:rsidRPr="00523CB6">
        <w:t>Detailed annotation process measurement</w:t>
      </w:r>
    </w:p>
    <w:p w14:paraId="5D057DC6" w14:textId="58F5BDBB" w:rsidR="005A7AFF" w:rsidRPr="00523CB6" w:rsidRDefault="005A7AFF" w:rsidP="005A7AFF">
      <w:pPr>
        <w:pStyle w:val="ListParagraph"/>
        <w:numPr>
          <w:ilvl w:val="0"/>
          <w:numId w:val="0"/>
        </w:numPr>
        <w:ind w:left="360"/>
      </w:pPr>
      <w:r w:rsidRPr="00523CB6">
        <w:t>Secara opsional, BRAT dapat dikonfigurasi untuk merekam waktu yang tepat saat annotator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Rich set of annotation primitives</w:t>
      </w:r>
    </w:p>
    <w:p w14:paraId="0B3C9D85" w14:textId="5AAE7773" w:rsidR="005A7AFF" w:rsidRPr="00523CB6" w:rsidRDefault="005A7AFF" w:rsidP="005A7AFF">
      <w:pPr>
        <w:pStyle w:val="ListParagraph"/>
        <w:numPr>
          <w:ilvl w:val="0"/>
          <w:numId w:val="0"/>
        </w:numPr>
        <w:ind w:left="360"/>
      </w:pPr>
      <w:r w:rsidRPr="00523CB6">
        <w:t>BRAT menyediakan serangkaian kategori dasar anotasi yang beragam : anotasi untuk text-span, binary relations, equivalence classes, n-ary associations dan  attributes.</w:t>
      </w:r>
    </w:p>
    <w:p w14:paraId="646D2546" w14:textId="5B81523C" w:rsidR="005A7AFF" w:rsidRPr="00523CB6" w:rsidRDefault="005A7AFF" w:rsidP="005A7AFF">
      <w:pPr>
        <w:pStyle w:val="ListParagraph"/>
        <w:numPr>
          <w:ilvl w:val="0"/>
          <w:numId w:val="31"/>
        </w:numPr>
        <w:ind w:left="360"/>
      </w:pPr>
      <w:r w:rsidRPr="00523CB6">
        <w:t>Fully configurable</w:t>
      </w:r>
    </w:p>
    <w:p w14:paraId="41598971" w14:textId="110769A9" w:rsidR="005A7AFF" w:rsidRPr="00523CB6" w:rsidRDefault="005A7AFF" w:rsidP="005A7AFF">
      <w:pPr>
        <w:pStyle w:val="ListParagraph"/>
        <w:numPr>
          <w:ilvl w:val="0"/>
          <w:numId w:val="0"/>
        </w:numPr>
        <w:ind w:left="360"/>
      </w:pPr>
      <w:r w:rsidRPr="00523CB6">
        <w:t>Semua konfigurasi anotasi menggunakan bahasa konfigurasi sederhana. Setiap kumpulan dokumen memiliki konfigurasinya sendiri, memungkinkan satu server BRAT untuk meng-host banyak proyek dengan target anotasi yang berbeda. Selain itu, sebagian besar visualisasi seperti font,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r w:rsidRPr="00523CB6">
        <w:t>Always validated</w:t>
      </w:r>
    </w:p>
    <w:p w14:paraId="169357C9" w14:textId="4D9D1E5C" w:rsidR="005A7AFF" w:rsidRPr="00523CB6" w:rsidRDefault="005A7AFF" w:rsidP="005A7AFF">
      <w:pPr>
        <w:pStyle w:val="ListParagraph"/>
        <w:numPr>
          <w:ilvl w:val="0"/>
          <w:numId w:val="0"/>
        </w:numPr>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r w:rsidRPr="00523CB6">
        <w:lastRenderedPageBreak/>
        <w:t>Search</w:t>
      </w:r>
    </w:p>
    <w:p w14:paraId="67A62A89" w14:textId="670E8BD7" w:rsidR="005A7AFF" w:rsidRPr="00523CB6" w:rsidRDefault="005A7AFF" w:rsidP="005A7AFF">
      <w:pPr>
        <w:pStyle w:val="ListParagraph"/>
        <w:numPr>
          <w:ilvl w:val="0"/>
          <w:numId w:val="0"/>
        </w:numPr>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r w:rsidRPr="00523CB6">
        <w:t>Concordancing</w:t>
      </w:r>
    </w:p>
    <w:p w14:paraId="58248533" w14:textId="4C5C94F3" w:rsidR="004C21FB" w:rsidRPr="00523CB6" w:rsidRDefault="005A7AFF" w:rsidP="005A7AFF">
      <w:pPr>
        <w:pStyle w:val="ListParagraph"/>
        <w:numPr>
          <w:ilvl w:val="0"/>
          <w:numId w:val="0"/>
        </w:numPr>
        <w:ind w:left="360"/>
      </w:pPr>
      <w:r w:rsidRPr="00523CB6">
        <w:t>BRAT mendukung key-word-in-context (KWIC) untuk tampilan search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commentRangeStart w:id="34"/>
      <w:r w:rsidRPr="00523CB6">
        <w:t>Macro dan Micro F1</w:t>
      </w:r>
      <w:r w:rsidR="00CB1F82" w:rsidRPr="00523CB6">
        <w:t xml:space="preserve"> </w:t>
      </w:r>
      <w:r w:rsidRPr="00523CB6">
        <w:t>Score</w:t>
      </w:r>
    </w:p>
    <w:p w14:paraId="041EC5D0" w14:textId="0EAED860" w:rsidR="00A45230" w:rsidRPr="00523CB6" w:rsidRDefault="00A45230" w:rsidP="00A45230">
      <w:r w:rsidRPr="00523CB6">
        <w:t xml:space="preserve">Macro F1 Score adalah penghitungan F1 Score </w:t>
      </w:r>
      <w:r w:rsidR="009F2E65" w:rsidRPr="00523CB6">
        <w:t xml:space="preserve">yang </w:t>
      </w:r>
      <w:r w:rsidRPr="00523CB6">
        <w:t>mengambil semua F1 Score yang telah dihitung, kemudian langsung dihitung nilai rata-rata tanpa ada perhitungan bobot lainnya. Contoh penghitungan akan diambil dari artikel “Micro, Macro &amp; Weighted Averages of F1 Score, Clearly Explained”</w:t>
      </w:r>
      <w:r w:rsidRPr="00523CB6">
        <w:rPr>
          <w:rStyle w:val="FootnoteReference"/>
        </w:rPr>
        <w:footnoteReference w:id="15"/>
      </w:r>
      <w:r w:rsidRPr="00523CB6">
        <w:t>. Disediakan hasil penghitungan True Positive (TP), False Positive (FP), and False Negative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precision (P), recall (R), dan F1 score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5"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5"/>
      <w:r w:rsidRPr="00523CB6">
        <w:br/>
        <w:t>Contoh Data Confusion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r w:rsidRPr="00523CB6">
              <w:rPr>
                <w:b/>
                <w:bCs/>
              </w:rPr>
              <w:t xml:space="preserve">Precision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r w:rsidRPr="00523CB6">
              <w:rPr>
                <w:b/>
                <w:bCs/>
              </w:rPr>
              <w:t>Recall</w:t>
            </w:r>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F1 score</w:t>
            </w:r>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AD0A88"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AD0A88"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AD0A88"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6AFFCE82" w:rsidR="00A45230" w:rsidRPr="00523CB6" w:rsidRDefault="00A45230" w:rsidP="00A45230">
      <w:r w:rsidRPr="00523CB6">
        <w:lastRenderedPageBreak/>
        <w:t xml:space="preserve">Penghitungan precision, recall dan F1 score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xml:space="preserve">. Precision dan recall tidak dapat digunakan sebagai evaluasi suatu performa model karena itu nilai tersebut akan digunakan untuk membantu menghitung F1 Score. F1 Score adalah penghitungan yang dibuat agar dapat melihat precision dan recall seimbang dan penghitungan F1 Score terbukti nilai evaluasi yang bagus (meskipun data mungkin tidak seimbang). Dengan rumus F1 Score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precision dan recall yang tinggi makan nilai F1 Score, begitupun untuk nilai rendah. Jika model memiliki nilai precision dan recall yang salah satunya nilai rendah dan salah satunya lagi nilainya tinggi, akan menghasilkan F1 Score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6" w:name="_Ref104881940"/>
      <w:bookmarkStart w:id="37"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6"/>
      <w:r w:rsidRPr="00523CB6">
        <w:t>)</w:t>
      </w:r>
      <w:bookmarkEnd w:id="37"/>
    </w:p>
    <w:p w14:paraId="3DFD19C2" w14:textId="213758F3" w:rsidR="00A45230" w:rsidRPr="00523CB6" w:rsidRDefault="00A45230" w:rsidP="00A45230">
      <w:pPr>
        <w:pStyle w:val="STTSRumus"/>
        <w:tabs>
          <w:tab w:val="clear" w:pos="2552"/>
          <w:tab w:val="left" w:pos="4536"/>
          <w:tab w:val="left" w:pos="5245"/>
        </w:tabs>
      </w:pPr>
      <w:bookmarkStart w:id="38"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38"/>
      <w:r w:rsidRPr="00523CB6">
        <w:t>)</w:t>
      </w:r>
    </w:p>
    <w:p w14:paraId="31D1EB83" w14:textId="69249494" w:rsidR="00A45230" w:rsidRPr="00523CB6" w:rsidRDefault="00A45230" w:rsidP="00A45230">
      <w:pPr>
        <w:pStyle w:val="STTSRumus"/>
        <w:tabs>
          <w:tab w:val="clear" w:pos="2552"/>
          <w:tab w:val="left" w:pos="2268"/>
          <w:tab w:val="left" w:pos="2977"/>
        </w:tabs>
      </w:pPr>
      <w:bookmarkStart w:id="39"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39"/>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Macro F1 Score,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Score yang telah dihitung sebelumnya akan dijumlah dan dibagi sesuai jumlah label. Dengan kata lain, Macro F1 Score adalah penghitungan F1 Score rata-rata yang tidak berbobot. Artinya bahwa Macro F1 Score menganggap tiap label semua rata tanpa melihat jumlah </w:t>
      </w:r>
      <w:r w:rsidRPr="00523CB6">
        <w:rPr>
          <w:i/>
          <w:iCs/>
        </w:rPr>
        <w:t>support</w:t>
      </w:r>
      <w:r w:rsidRPr="00523CB6">
        <w:t xml:space="preserve"> (jumlah kemunculan label dalam dataset)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40"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40"/>
      <w:r w:rsidRPr="00523CB6">
        <w:br/>
        <w:t>Penghitungan Micro dan Macro</w:t>
      </w:r>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F1 score</w:t>
            </w:r>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r w:rsidRPr="00523CB6">
              <w:rPr>
                <w:b/>
                <w:bCs/>
              </w:rPr>
              <w:t>Macro</w:t>
            </w:r>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r w:rsidRPr="00523CB6">
              <w:rPr>
                <w:b/>
                <w:bCs/>
              </w:rPr>
              <w:t>Micro</w:t>
            </w:r>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AD0A88"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AD0A88"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2D44CF27" w:rsidR="00A45230" w:rsidRPr="00523CB6" w:rsidRDefault="00A45230" w:rsidP="00A45230">
      <w:r w:rsidRPr="00523CB6">
        <w:lastRenderedPageBreak/>
        <w:t xml:space="preserve">Micro F1 Score akan menghitung nilai rata-rata global. Penghitungan menggunakan True Positive (TP), False Negative (FN), and False Positive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Micro F1 Score. Micro F1 Score dapat juga dibilang akurasi (</w:t>
      </w:r>
      <w:r w:rsidRPr="00523CB6">
        <w:rPr>
          <w:i/>
          <w:iCs/>
        </w:rPr>
        <w:t>accuracy</w:t>
      </w:r>
      <w:r w:rsidRPr="00523CB6">
        <w:t>), karena</w:t>
      </w:r>
      <w:r w:rsidR="00DD0B0B" w:rsidRPr="00523CB6">
        <w:t xml:space="preserve"> hasil penghitungan rumus Micro F1 Score dengan hasil penghitungan rumus akurasi memiliki nilai yang sama</w:t>
      </w:r>
      <w:r w:rsidRPr="00523CB6">
        <w:t xml:space="preserve">. </w:t>
      </w:r>
    </w:p>
    <w:p w14:paraId="1D69DCA4" w14:textId="19CD09DA" w:rsidR="00956015" w:rsidRPr="00523CB6" w:rsidRDefault="00A45230" w:rsidP="00A45230">
      <w:r w:rsidRPr="00523CB6">
        <w:t>Penggunaan Micro dan Macro perlu diperhatikan</w:t>
      </w:r>
      <w:r w:rsidR="0073505A" w:rsidRPr="00523CB6">
        <w:t xml:space="preserve"> dengan </w:t>
      </w:r>
      <w:r w:rsidR="00DE53D1" w:rsidRPr="00523CB6">
        <w:t>cara evaluasi</w:t>
      </w:r>
      <w:r w:rsidR="001A47DC" w:rsidRPr="00523CB6">
        <w:t xml:space="preserve"> metode yang diinginkan</w:t>
      </w:r>
      <w:r w:rsidRPr="00523CB6">
        <w:t>, untuk dataset yang tidak seimbang datanya namun tiap jenis data/label/</w:t>
      </w:r>
      <w:r w:rsidRPr="00523CB6">
        <w:rPr>
          <w:i/>
          <w:iCs/>
        </w:rPr>
        <w:t xml:space="preserve">class </w:t>
      </w:r>
      <w:r w:rsidRPr="00523CB6">
        <w:t xml:space="preserve">sejajar kepentingannya, maka dapat menggunakan Macro F1 Score. Jika dataset yang dimiliki dianggap cukup seimbang dan ingin nilai metrik yang dapat menyimpulkan performa secara keseluruhan label, lebih baik menggunakan Micro F1 Score. Pada </w:t>
      </w:r>
      <w:r w:rsidR="00B923DA" w:rsidRPr="00523CB6">
        <w:t xml:space="preserve">tugas akhir ini, </w:t>
      </w:r>
      <w:r w:rsidRPr="00523CB6">
        <w:t>jenis F1 Score yang digunakan adalah Macro F1 Score dan Micro F1 Score. Namun untuk perbandingan F1 Score terbaik diambil dari Micro F1 Score.</w:t>
      </w:r>
      <w:commentRangeEnd w:id="34"/>
      <w:r w:rsidR="00EF67E8">
        <w:rPr>
          <w:rStyle w:val="CommentReference"/>
          <w:rFonts w:asciiTheme="minorHAnsi" w:eastAsiaTheme="minorHAnsi" w:hAnsiTheme="minorHAnsi" w:cstheme="minorBidi"/>
        </w:rPr>
        <w:commentReference w:id="34"/>
      </w:r>
    </w:p>
    <w:sectPr w:rsidR="00956015" w:rsidRPr="00523CB6" w:rsidSect="001006E5">
      <w:headerReference w:type="default" r:id="rId23"/>
      <w:footerReference w:type="default" r:id="rId24"/>
      <w:footerReference w:type="first" r:id="rId25"/>
      <w:pgSz w:w="11907" w:h="16840" w:code="9"/>
      <w:pgMar w:top="2268" w:right="1701" w:bottom="1701" w:left="2268" w:header="1418" w:footer="851" w:gutter="0"/>
      <w:pgNumType w:start="6"/>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Nicole V" w:date="2022-06-21T12:00:00Z" w:initials="NV">
    <w:p w14:paraId="1248CA8E" w14:textId="53C28C9C" w:rsidR="00B66DD8" w:rsidRPr="00B66DD8" w:rsidRDefault="00B66DD8">
      <w:pPr>
        <w:pStyle w:val="CommentText"/>
        <w:rPr>
          <w:lang w:val="en-US"/>
        </w:rPr>
      </w:pPr>
      <w:r>
        <w:rPr>
          <w:rStyle w:val="CommentReference"/>
        </w:rPr>
        <w:annotationRef/>
      </w:r>
      <w:r>
        <w:rPr>
          <w:lang w:val="en-US"/>
        </w:rPr>
        <w:t>Revisi Pak Evan Poin 1</w:t>
      </w:r>
    </w:p>
  </w:comment>
  <w:comment w:id="34" w:author="Nicole V" w:date="2022-06-21T12:00:00Z" w:initials="NV">
    <w:p w14:paraId="154571DC" w14:textId="51067C65" w:rsidR="00EF67E8" w:rsidRPr="00EF67E8" w:rsidRDefault="00EF67E8">
      <w:pPr>
        <w:pStyle w:val="CommentText"/>
        <w:rPr>
          <w:lang w:val="en-US"/>
        </w:rPr>
      </w:pPr>
      <w:r>
        <w:rPr>
          <w:rStyle w:val="CommentReference"/>
        </w:rPr>
        <w:annotationRef/>
      </w:r>
      <w:r>
        <w:rPr>
          <w:lang w:val="en-US"/>
        </w:rPr>
        <w:t>Revisi Bu Esther Poin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48CA8E" w15:done="0"/>
  <w15:commentEx w15:paraId="15457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C3149" w16cex:dateUtc="2022-06-21T05:00:00Z"/>
  <w16cex:commentExtensible w16cex:durableId="265C3165" w16cex:dateUtc="2022-06-21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48CA8E" w16cid:durableId="265C3149"/>
  <w16cid:commentId w16cid:paraId="154571DC" w16cid:durableId="265C3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20978" w14:textId="77777777" w:rsidR="00AD0A88" w:rsidRDefault="00AD0A88" w:rsidP="00A1571D">
      <w:pPr>
        <w:spacing w:line="240" w:lineRule="auto"/>
      </w:pPr>
      <w:r>
        <w:separator/>
      </w:r>
    </w:p>
  </w:endnote>
  <w:endnote w:type="continuationSeparator" w:id="0">
    <w:p w14:paraId="478B0949" w14:textId="77777777" w:rsidR="00AD0A88" w:rsidRDefault="00AD0A8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37C0" w14:textId="77777777" w:rsidR="00AD0A88" w:rsidRDefault="00AD0A88" w:rsidP="00F1370C">
      <w:pPr>
        <w:spacing w:line="240" w:lineRule="auto"/>
        <w:ind w:firstLine="0"/>
      </w:pPr>
      <w:r>
        <w:separator/>
      </w:r>
    </w:p>
  </w:footnote>
  <w:footnote w:type="continuationSeparator" w:id="0">
    <w:p w14:paraId="054756F8" w14:textId="77777777" w:rsidR="00AD0A88" w:rsidRDefault="00AD0A88"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Arliyanti Nurdin, dkk</w:t>
      </w:r>
      <w:r w:rsidR="00E01721">
        <w:t>,</w:t>
      </w:r>
      <w:r>
        <w:t xml:space="preserve"> </w:t>
      </w:r>
      <w:r w:rsidRPr="00E01721">
        <w:t>Perbandingan Kinerja Word Embedding Word2vec, Glove, Dan Fasttext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Xiaoya Li, dkk,</w:t>
      </w:r>
      <w:r w:rsidR="004D7DD1">
        <w:t xml:space="preserve"> </w:t>
      </w:r>
      <w:r w:rsidRPr="004D7DD1">
        <w:rPr>
          <w:iCs/>
        </w:rPr>
        <w:t>A Unified MRC Framework for Named Entity Recognition</w:t>
      </w:r>
      <w:r>
        <w:t xml:space="preserve">, </w:t>
      </w:r>
      <w:r w:rsidRPr="00E10845">
        <w:t>Proceedings of the 58th Annual Meeting of the Association for Computational Linguistics</w:t>
      </w:r>
      <w:r w:rsidR="004D7DD1">
        <w:t xml:space="preserve"> (</w:t>
      </w:r>
      <w:r>
        <w:t>Juli 2020</w:t>
      </w:r>
      <w:r w:rsidR="004D7DD1">
        <w:t>)</w:t>
      </w:r>
      <w:r>
        <w:t>, Hal 5849</w:t>
      </w:r>
    </w:p>
  </w:footnote>
  <w:footnote w:id="3">
    <w:p w14:paraId="1D13C9F3" w14:textId="603A4CE5" w:rsidR="00BC00CB" w:rsidRDefault="00BC00CB">
      <w:pPr>
        <w:pStyle w:val="FootnoteText"/>
      </w:pPr>
      <w:r>
        <w:rPr>
          <w:rStyle w:val="FootnoteReference"/>
        </w:rPr>
        <w:footnoteRef/>
      </w:r>
      <w:r>
        <w:t xml:space="preserve"> 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t>)</w:t>
      </w:r>
    </w:p>
  </w:footnote>
  <w:footnote w:id="4">
    <w:p w14:paraId="16C4F368" w14:textId="483D8686" w:rsidR="003339A0" w:rsidRDefault="003339A0">
      <w:pPr>
        <w:pStyle w:val="FootnoteText"/>
      </w:pPr>
      <w:r>
        <w:rPr>
          <w:rStyle w:val="FootnoteReference"/>
        </w:rPr>
        <w:footnoteRef/>
      </w:r>
      <w:r>
        <w:t xml:space="preserve"> Ashish Vaswani, dkk, </w:t>
      </w:r>
      <w:r w:rsidRPr="004D7DD1">
        <w:t>Attention Is All You Need</w:t>
      </w:r>
      <w:r>
        <w:t>, 2017.</w:t>
      </w:r>
    </w:p>
  </w:footnote>
  <w:footnote w:id="5">
    <w:p w14:paraId="4771CA29" w14:textId="6494CCC6" w:rsidR="00C142A3" w:rsidRPr="00C142A3" w:rsidRDefault="00C142A3">
      <w:pPr>
        <w:pStyle w:val="FootnoteText"/>
        <w:rPr>
          <w:lang w:val="en-US"/>
        </w:rPr>
      </w:pPr>
      <w:r>
        <w:rPr>
          <w:rStyle w:val="FootnoteReference"/>
        </w:rPr>
        <w:footnoteRef/>
      </w:r>
      <w:r>
        <w:t xml:space="preserve"> </w:t>
      </w:r>
      <w:r w:rsidRPr="00C142A3">
        <w:t>Michael Phi</w:t>
      </w:r>
      <w:r>
        <w:rPr>
          <w:lang w:val="en-US"/>
        </w:rPr>
        <w:t>, “</w:t>
      </w:r>
      <w:r w:rsidRPr="00CB536E">
        <w:rPr>
          <w:i/>
          <w:iCs/>
        </w:rPr>
        <w:t>Illustrated Guide to Transformers- Step by Step Explanation</w:t>
      </w:r>
      <w:r>
        <w:rPr>
          <w:lang w:val="en-US"/>
        </w:rPr>
        <w:t>”</w:t>
      </w:r>
      <w:r w:rsidR="00CB536E">
        <w:rPr>
          <w:lang w:val="en-US"/>
        </w:rPr>
        <w:t>,</w:t>
      </w:r>
      <w:r>
        <w:rPr>
          <w:lang w:val="en-US"/>
        </w:rPr>
        <w:t xml:space="preserve"> </w:t>
      </w:r>
      <w:r w:rsidRPr="00C142A3">
        <w:rPr>
          <w:lang w:val="en-US"/>
        </w:rPr>
        <w:t>https://towardsdatascience.com/illustrated-guide-to-transformers-step-by-step-explanation-f74876522bc0</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Jay Alammar</w:t>
      </w:r>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diakses, 4 Mei 2022, 12:32</w:t>
      </w:r>
    </w:p>
  </w:footnote>
  <w:footnote w:id="7">
    <w:p w14:paraId="6042CD1E" w14:textId="739932D4" w:rsidR="00AB3FD9" w:rsidRDefault="00AB3FD9">
      <w:pPr>
        <w:pStyle w:val="FootnoteText"/>
      </w:pPr>
      <w:r>
        <w:rPr>
          <w:rStyle w:val="FootnoteReference"/>
        </w:rPr>
        <w:footnoteRef/>
      </w:r>
      <w:r>
        <w:t xml:space="preserve"> </w:t>
      </w:r>
      <w:r w:rsidRPr="00AB3FD9">
        <w:t>Schmidhuber, Jürgen (2015-01-01). "Deep learning in neural networks: An overview". Neural Networks. 61: 85–117</w:t>
      </w:r>
    </w:p>
  </w:footnote>
  <w:footnote w:id="8">
    <w:p w14:paraId="4F759A0E" w14:textId="74ECC4BF" w:rsidR="00A351EC" w:rsidRDefault="00A351EC">
      <w:pPr>
        <w:pStyle w:val="FootnoteText"/>
      </w:pPr>
      <w:r>
        <w:rPr>
          <w:rStyle w:val="FootnoteReference"/>
        </w:rPr>
        <w:footnoteRef/>
      </w:r>
      <w:r>
        <w:t xml:space="preserve"> </w:t>
      </w:r>
      <w:r w:rsidRPr="00A351EC">
        <w:t>Minsky M. L. and Papert S. A. 1969. Perceptrons. Cambridge, MA: MIT Press</w:t>
      </w:r>
    </w:p>
  </w:footnote>
  <w:footnote w:id="9">
    <w:p w14:paraId="5F69829D" w14:textId="664BB00D" w:rsidR="00A351EC" w:rsidRDefault="00A351EC">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r w:rsidR="006E098A" w:rsidRPr="00F87667">
        <w:t>Wasserman, P.D.</w:t>
      </w:r>
      <w:r w:rsidR="006E098A">
        <w:rPr>
          <w:lang w:val="en-US"/>
        </w:rPr>
        <w:t>,</w:t>
      </w:r>
      <w:r w:rsidR="006E098A" w:rsidRPr="00F87667">
        <w:t xml:space="preserve"> Schwartz, T.</w:t>
      </w:r>
      <w:r w:rsidR="006E098A">
        <w:rPr>
          <w:lang w:val="en-US"/>
        </w:rPr>
        <w:t xml:space="preserve">, </w:t>
      </w:r>
      <w:r w:rsidRPr="00F87667">
        <w:t>Neural networks. II. What are they and why is everybody so interested in them now?</w:t>
      </w:r>
      <w:r w:rsidR="003C2B5F">
        <w:rPr>
          <w:lang w:val="en-US"/>
        </w:rPr>
        <w:t>,</w:t>
      </w:r>
      <w:r w:rsidRPr="00F87667">
        <w:t xml:space="preserve"> IEEE Expert, 1988, Volume 3, Issue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Ilya Sutskever, Oriol Vinyals, Quoc V. Le</w:t>
      </w:r>
      <w:r>
        <w:rPr>
          <w:lang w:val="en-US"/>
        </w:rPr>
        <w:t xml:space="preserve">, </w:t>
      </w:r>
      <w:r>
        <w:t>Sequence to Sequence Learning with Neural Networks</w:t>
      </w:r>
      <w:r>
        <w:rPr>
          <w:lang w:val="en-US"/>
        </w:rPr>
        <w:t>, 2014</w:t>
      </w:r>
    </w:p>
  </w:footnote>
  <w:footnote w:id="13">
    <w:p w14:paraId="1501D189" w14:textId="6474DB55" w:rsidR="007306BA" w:rsidRDefault="007306BA" w:rsidP="007306BA">
      <w:pPr>
        <w:pStyle w:val="FootnoteText"/>
      </w:pPr>
      <w:r>
        <w:rPr>
          <w:rStyle w:val="FootnoteReference"/>
        </w:rPr>
        <w:footnoteRef/>
      </w:r>
      <w:r>
        <w:t xml:space="preserve"> H. W. Kuhn</w:t>
      </w:r>
      <w:r>
        <w:rPr>
          <w:lang w:val="en-US"/>
        </w:rPr>
        <w:t xml:space="preserve">, </w:t>
      </w:r>
      <w:r>
        <w:t xml:space="preserve">The Hungarian Method </w:t>
      </w:r>
      <w:r>
        <w:rPr>
          <w:lang w:val="en-US"/>
        </w:rPr>
        <w:t>f</w:t>
      </w:r>
      <w:r>
        <w:t xml:space="preserve">or The Assignment Problem </w:t>
      </w:r>
    </w:p>
    <w:p w14:paraId="7C295C33" w14:textId="16230BB5" w:rsidR="007306BA" w:rsidRPr="007306BA" w:rsidRDefault="007306BA" w:rsidP="007306BA">
      <w:pPr>
        <w:pStyle w:val="FootnoteText"/>
      </w:pPr>
    </w:p>
  </w:footnote>
  <w:footnote w:id="14">
    <w:p w14:paraId="75FC1E9E" w14:textId="17D659FE" w:rsidR="00B05A8E" w:rsidRPr="00B05A8E" w:rsidRDefault="00B05A8E">
      <w:pPr>
        <w:pStyle w:val="FootnoteText"/>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Pr="00B05A8E">
        <w:t>https://brat.nlplab.org/introduction.html</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Kenneth Leung</w:t>
      </w:r>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1pt;height:11.1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56F3"/>
    <w:rsid w:val="00015A5C"/>
    <w:rsid w:val="00020474"/>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4365"/>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2B4"/>
    <w:rsid w:val="000C38A3"/>
    <w:rsid w:val="000C3AAF"/>
    <w:rsid w:val="000C49A3"/>
    <w:rsid w:val="000C68D5"/>
    <w:rsid w:val="000C6BAF"/>
    <w:rsid w:val="000C7845"/>
    <w:rsid w:val="000D09D7"/>
    <w:rsid w:val="000D0CBD"/>
    <w:rsid w:val="000D30CD"/>
    <w:rsid w:val="000D33D3"/>
    <w:rsid w:val="000D349B"/>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72D6"/>
    <w:rsid w:val="0011044E"/>
    <w:rsid w:val="00110A87"/>
    <w:rsid w:val="00110B5F"/>
    <w:rsid w:val="00111B69"/>
    <w:rsid w:val="001123A0"/>
    <w:rsid w:val="001127C0"/>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928"/>
    <w:rsid w:val="001372A7"/>
    <w:rsid w:val="001400AB"/>
    <w:rsid w:val="0014125F"/>
    <w:rsid w:val="00142F15"/>
    <w:rsid w:val="001439D8"/>
    <w:rsid w:val="001456B3"/>
    <w:rsid w:val="00145F79"/>
    <w:rsid w:val="001461DE"/>
    <w:rsid w:val="0014762D"/>
    <w:rsid w:val="00152074"/>
    <w:rsid w:val="001528EF"/>
    <w:rsid w:val="00152E4F"/>
    <w:rsid w:val="00153037"/>
    <w:rsid w:val="00153E50"/>
    <w:rsid w:val="001544F4"/>
    <w:rsid w:val="00155024"/>
    <w:rsid w:val="00160BB8"/>
    <w:rsid w:val="00162056"/>
    <w:rsid w:val="0016334D"/>
    <w:rsid w:val="001644A4"/>
    <w:rsid w:val="00165620"/>
    <w:rsid w:val="00165D75"/>
    <w:rsid w:val="00165D7D"/>
    <w:rsid w:val="0016613B"/>
    <w:rsid w:val="00166161"/>
    <w:rsid w:val="0016654F"/>
    <w:rsid w:val="00166781"/>
    <w:rsid w:val="00166D00"/>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DA8"/>
    <w:rsid w:val="001F7005"/>
    <w:rsid w:val="0020168A"/>
    <w:rsid w:val="002023E6"/>
    <w:rsid w:val="00202A17"/>
    <w:rsid w:val="00204CC0"/>
    <w:rsid w:val="0020714A"/>
    <w:rsid w:val="002076D5"/>
    <w:rsid w:val="00207DC4"/>
    <w:rsid w:val="00210081"/>
    <w:rsid w:val="00211B40"/>
    <w:rsid w:val="00211DE1"/>
    <w:rsid w:val="00211E71"/>
    <w:rsid w:val="00211FCC"/>
    <w:rsid w:val="0021276C"/>
    <w:rsid w:val="00213177"/>
    <w:rsid w:val="002135D7"/>
    <w:rsid w:val="002138F4"/>
    <w:rsid w:val="00213FF5"/>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6081"/>
    <w:rsid w:val="002872A9"/>
    <w:rsid w:val="00287B86"/>
    <w:rsid w:val="00287CA2"/>
    <w:rsid w:val="00287CD0"/>
    <w:rsid w:val="00287D5C"/>
    <w:rsid w:val="00287D9F"/>
    <w:rsid w:val="002901A0"/>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C"/>
    <w:rsid w:val="002A1560"/>
    <w:rsid w:val="002A1C79"/>
    <w:rsid w:val="002A2538"/>
    <w:rsid w:val="002A6D7C"/>
    <w:rsid w:val="002A7471"/>
    <w:rsid w:val="002A77C0"/>
    <w:rsid w:val="002A7979"/>
    <w:rsid w:val="002A7F94"/>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410"/>
    <w:rsid w:val="002D1C50"/>
    <w:rsid w:val="002D266F"/>
    <w:rsid w:val="002D381F"/>
    <w:rsid w:val="002D3AF7"/>
    <w:rsid w:val="002D3BA8"/>
    <w:rsid w:val="002D45E5"/>
    <w:rsid w:val="002D4E4B"/>
    <w:rsid w:val="002D4E62"/>
    <w:rsid w:val="002D524C"/>
    <w:rsid w:val="002D5957"/>
    <w:rsid w:val="002D6C99"/>
    <w:rsid w:val="002D78AA"/>
    <w:rsid w:val="002E00B6"/>
    <w:rsid w:val="002E07ED"/>
    <w:rsid w:val="002E1820"/>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5208F"/>
    <w:rsid w:val="00353B59"/>
    <w:rsid w:val="00353FA9"/>
    <w:rsid w:val="0035468E"/>
    <w:rsid w:val="00355B73"/>
    <w:rsid w:val="003602C2"/>
    <w:rsid w:val="00360A17"/>
    <w:rsid w:val="00360DDB"/>
    <w:rsid w:val="00361267"/>
    <w:rsid w:val="00362805"/>
    <w:rsid w:val="00363053"/>
    <w:rsid w:val="003633F3"/>
    <w:rsid w:val="003640ED"/>
    <w:rsid w:val="00364EC2"/>
    <w:rsid w:val="003662D2"/>
    <w:rsid w:val="003663A6"/>
    <w:rsid w:val="00371608"/>
    <w:rsid w:val="00372751"/>
    <w:rsid w:val="00372E24"/>
    <w:rsid w:val="003734D7"/>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3C4A"/>
    <w:rsid w:val="003F49CB"/>
    <w:rsid w:val="003F64A9"/>
    <w:rsid w:val="003F64D2"/>
    <w:rsid w:val="003F7D87"/>
    <w:rsid w:val="0040038C"/>
    <w:rsid w:val="00400F92"/>
    <w:rsid w:val="004010E0"/>
    <w:rsid w:val="0040307B"/>
    <w:rsid w:val="00406427"/>
    <w:rsid w:val="00406DD2"/>
    <w:rsid w:val="0040716E"/>
    <w:rsid w:val="004071E1"/>
    <w:rsid w:val="00407633"/>
    <w:rsid w:val="00407E27"/>
    <w:rsid w:val="004119D2"/>
    <w:rsid w:val="0041256E"/>
    <w:rsid w:val="0041308E"/>
    <w:rsid w:val="00413F6D"/>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7B8C"/>
    <w:rsid w:val="00470258"/>
    <w:rsid w:val="00471CE8"/>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715F"/>
    <w:rsid w:val="004B0F93"/>
    <w:rsid w:val="004B1180"/>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F6C"/>
    <w:rsid w:val="00525172"/>
    <w:rsid w:val="005257AF"/>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35EC"/>
    <w:rsid w:val="00544A34"/>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614D"/>
    <w:rsid w:val="00566170"/>
    <w:rsid w:val="005668E4"/>
    <w:rsid w:val="00566DB1"/>
    <w:rsid w:val="00566E74"/>
    <w:rsid w:val="00570159"/>
    <w:rsid w:val="00570FE3"/>
    <w:rsid w:val="00571D34"/>
    <w:rsid w:val="00572950"/>
    <w:rsid w:val="005747CA"/>
    <w:rsid w:val="00581775"/>
    <w:rsid w:val="00582663"/>
    <w:rsid w:val="0058385E"/>
    <w:rsid w:val="00583CDA"/>
    <w:rsid w:val="00583E8F"/>
    <w:rsid w:val="005852DD"/>
    <w:rsid w:val="0058547C"/>
    <w:rsid w:val="005861BC"/>
    <w:rsid w:val="00587587"/>
    <w:rsid w:val="005908C1"/>
    <w:rsid w:val="00590EDD"/>
    <w:rsid w:val="0059168C"/>
    <w:rsid w:val="00591A42"/>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AE9"/>
    <w:rsid w:val="005B5DB3"/>
    <w:rsid w:val="005B6A69"/>
    <w:rsid w:val="005B7D66"/>
    <w:rsid w:val="005C08AE"/>
    <w:rsid w:val="005C0C9A"/>
    <w:rsid w:val="005C1B39"/>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7077"/>
    <w:rsid w:val="0062712C"/>
    <w:rsid w:val="00627DD6"/>
    <w:rsid w:val="006313B3"/>
    <w:rsid w:val="00631549"/>
    <w:rsid w:val="006321AE"/>
    <w:rsid w:val="0063302F"/>
    <w:rsid w:val="00635119"/>
    <w:rsid w:val="0063541C"/>
    <w:rsid w:val="0063690D"/>
    <w:rsid w:val="00636C01"/>
    <w:rsid w:val="00636E6C"/>
    <w:rsid w:val="00637075"/>
    <w:rsid w:val="00641630"/>
    <w:rsid w:val="00641A91"/>
    <w:rsid w:val="00642008"/>
    <w:rsid w:val="00642338"/>
    <w:rsid w:val="006425E7"/>
    <w:rsid w:val="006432A5"/>
    <w:rsid w:val="0064561A"/>
    <w:rsid w:val="00645B46"/>
    <w:rsid w:val="00646A64"/>
    <w:rsid w:val="00646C36"/>
    <w:rsid w:val="0064743F"/>
    <w:rsid w:val="006478B7"/>
    <w:rsid w:val="006506E9"/>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71F0"/>
    <w:rsid w:val="006D7283"/>
    <w:rsid w:val="006D79AF"/>
    <w:rsid w:val="006E0034"/>
    <w:rsid w:val="006E0521"/>
    <w:rsid w:val="006E098A"/>
    <w:rsid w:val="006E0F16"/>
    <w:rsid w:val="006E2920"/>
    <w:rsid w:val="006E2F85"/>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B81"/>
    <w:rsid w:val="006F6DAB"/>
    <w:rsid w:val="006F7436"/>
    <w:rsid w:val="006F7B6A"/>
    <w:rsid w:val="00700011"/>
    <w:rsid w:val="00701CE3"/>
    <w:rsid w:val="00702F55"/>
    <w:rsid w:val="0070313F"/>
    <w:rsid w:val="007032AD"/>
    <w:rsid w:val="00704F8E"/>
    <w:rsid w:val="00705E70"/>
    <w:rsid w:val="007062B6"/>
    <w:rsid w:val="00706C63"/>
    <w:rsid w:val="0070744D"/>
    <w:rsid w:val="00707BFB"/>
    <w:rsid w:val="00711F19"/>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72B"/>
    <w:rsid w:val="007A7EFA"/>
    <w:rsid w:val="007B19FF"/>
    <w:rsid w:val="007B1F33"/>
    <w:rsid w:val="007B2740"/>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8AC"/>
    <w:rsid w:val="008009F4"/>
    <w:rsid w:val="00800F9A"/>
    <w:rsid w:val="00802C1E"/>
    <w:rsid w:val="00803243"/>
    <w:rsid w:val="00804046"/>
    <w:rsid w:val="00804102"/>
    <w:rsid w:val="00804F0C"/>
    <w:rsid w:val="0080510C"/>
    <w:rsid w:val="00805E72"/>
    <w:rsid w:val="0080600E"/>
    <w:rsid w:val="0080683D"/>
    <w:rsid w:val="00806F4C"/>
    <w:rsid w:val="00807898"/>
    <w:rsid w:val="00810806"/>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37F"/>
    <w:rsid w:val="00896D73"/>
    <w:rsid w:val="00896DAF"/>
    <w:rsid w:val="008A0835"/>
    <w:rsid w:val="008A14ED"/>
    <w:rsid w:val="008A2714"/>
    <w:rsid w:val="008A2881"/>
    <w:rsid w:val="008A2899"/>
    <w:rsid w:val="008A351B"/>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5BB8"/>
    <w:rsid w:val="008D5FA3"/>
    <w:rsid w:val="008D6AC6"/>
    <w:rsid w:val="008D72C3"/>
    <w:rsid w:val="008D7A46"/>
    <w:rsid w:val="008E0141"/>
    <w:rsid w:val="008E096C"/>
    <w:rsid w:val="008E09B9"/>
    <w:rsid w:val="008E0A03"/>
    <w:rsid w:val="008E0FE6"/>
    <w:rsid w:val="008E1C37"/>
    <w:rsid w:val="008E21CB"/>
    <w:rsid w:val="008E2448"/>
    <w:rsid w:val="008E3A04"/>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6015"/>
    <w:rsid w:val="009568C4"/>
    <w:rsid w:val="00956C42"/>
    <w:rsid w:val="00956E9A"/>
    <w:rsid w:val="00957BE4"/>
    <w:rsid w:val="00960328"/>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80340"/>
    <w:rsid w:val="009804F8"/>
    <w:rsid w:val="00980869"/>
    <w:rsid w:val="009822D6"/>
    <w:rsid w:val="0098231D"/>
    <w:rsid w:val="00982332"/>
    <w:rsid w:val="009846E8"/>
    <w:rsid w:val="00984A35"/>
    <w:rsid w:val="0098646A"/>
    <w:rsid w:val="00986841"/>
    <w:rsid w:val="00986865"/>
    <w:rsid w:val="00986CF2"/>
    <w:rsid w:val="00987A81"/>
    <w:rsid w:val="00987C82"/>
    <w:rsid w:val="00990E52"/>
    <w:rsid w:val="00991AF4"/>
    <w:rsid w:val="00991EA2"/>
    <w:rsid w:val="00994D5B"/>
    <w:rsid w:val="00994D7F"/>
    <w:rsid w:val="00995DD7"/>
    <w:rsid w:val="00995DE5"/>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10A9"/>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EAF"/>
    <w:rsid w:val="00AC46B4"/>
    <w:rsid w:val="00AC5141"/>
    <w:rsid w:val="00AC6188"/>
    <w:rsid w:val="00AC7FE1"/>
    <w:rsid w:val="00AD026C"/>
    <w:rsid w:val="00AD0371"/>
    <w:rsid w:val="00AD0A88"/>
    <w:rsid w:val="00AD1290"/>
    <w:rsid w:val="00AD187A"/>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F89"/>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AA"/>
    <w:rsid w:val="00B31473"/>
    <w:rsid w:val="00B3236F"/>
    <w:rsid w:val="00B327EA"/>
    <w:rsid w:val="00B33DBE"/>
    <w:rsid w:val="00B343AA"/>
    <w:rsid w:val="00B3442D"/>
    <w:rsid w:val="00B361C7"/>
    <w:rsid w:val="00B375BF"/>
    <w:rsid w:val="00B37822"/>
    <w:rsid w:val="00B4107C"/>
    <w:rsid w:val="00B423A5"/>
    <w:rsid w:val="00B43542"/>
    <w:rsid w:val="00B43E2F"/>
    <w:rsid w:val="00B447F0"/>
    <w:rsid w:val="00B456FA"/>
    <w:rsid w:val="00B46211"/>
    <w:rsid w:val="00B4715E"/>
    <w:rsid w:val="00B4720F"/>
    <w:rsid w:val="00B53024"/>
    <w:rsid w:val="00B53CFB"/>
    <w:rsid w:val="00B53F55"/>
    <w:rsid w:val="00B56868"/>
    <w:rsid w:val="00B56B52"/>
    <w:rsid w:val="00B56F3A"/>
    <w:rsid w:val="00B603D9"/>
    <w:rsid w:val="00B6072D"/>
    <w:rsid w:val="00B624D0"/>
    <w:rsid w:val="00B6255B"/>
    <w:rsid w:val="00B63627"/>
    <w:rsid w:val="00B63FA4"/>
    <w:rsid w:val="00B64ADB"/>
    <w:rsid w:val="00B657AA"/>
    <w:rsid w:val="00B663A9"/>
    <w:rsid w:val="00B66AE6"/>
    <w:rsid w:val="00B66DD8"/>
    <w:rsid w:val="00B672E2"/>
    <w:rsid w:val="00B702FA"/>
    <w:rsid w:val="00B71EFA"/>
    <w:rsid w:val="00B72843"/>
    <w:rsid w:val="00B74243"/>
    <w:rsid w:val="00B75857"/>
    <w:rsid w:val="00B76172"/>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DD5"/>
    <w:rsid w:val="00B97F36"/>
    <w:rsid w:val="00BA0193"/>
    <w:rsid w:val="00BA0508"/>
    <w:rsid w:val="00BA07BD"/>
    <w:rsid w:val="00BA1253"/>
    <w:rsid w:val="00BA1276"/>
    <w:rsid w:val="00BA14F1"/>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C7E"/>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10AB"/>
    <w:rsid w:val="00C623F5"/>
    <w:rsid w:val="00C62484"/>
    <w:rsid w:val="00C6265F"/>
    <w:rsid w:val="00C62E7B"/>
    <w:rsid w:val="00C6597A"/>
    <w:rsid w:val="00C65F6D"/>
    <w:rsid w:val="00C66616"/>
    <w:rsid w:val="00C6756B"/>
    <w:rsid w:val="00C6757E"/>
    <w:rsid w:val="00C7006F"/>
    <w:rsid w:val="00C703B3"/>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CD4"/>
    <w:rsid w:val="00D81DAA"/>
    <w:rsid w:val="00D82822"/>
    <w:rsid w:val="00D8397D"/>
    <w:rsid w:val="00D852A8"/>
    <w:rsid w:val="00D86E6C"/>
    <w:rsid w:val="00D8766A"/>
    <w:rsid w:val="00D87B5E"/>
    <w:rsid w:val="00D87D6F"/>
    <w:rsid w:val="00D902E0"/>
    <w:rsid w:val="00D905BF"/>
    <w:rsid w:val="00D90B15"/>
    <w:rsid w:val="00D90CD9"/>
    <w:rsid w:val="00D91081"/>
    <w:rsid w:val="00D913AC"/>
    <w:rsid w:val="00D9568A"/>
    <w:rsid w:val="00D95829"/>
    <w:rsid w:val="00D96BAB"/>
    <w:rsid w:val="00D97AE9"/>
    <w:rsid w:val="00D97F13"/>
    <w:rsid w:val="00DA089C"/>
    <w:rsid w:val="00DA11D6"/>
    <w:rsid w:val="00DA20D2"/>
    <w:rsid w:val="00DA4991"/>
    <w:rsid w:val="00DA4DC3"/>
    <w:rsid w:val="00DA57D2"/>
    <w:rsid w:val="00DA6B6D"/>
    <w:rsid w:val="00DA6D30"/>
    <w:rsid w:val="00DA7371"/>
    <w:rsid w:val="00DA7BA3"/>
    <w:rsid w:val="00DA7F01"/>
    <w:rsid w:val="00DB041F"/>
    <w:rsid w:val="00DB0439"/>
    <w:rsid w:val="00DB3711"/>
    <w:rsid w:val="00DB3EB2"/>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5936"/>
    <w:rsid w:val="00DD6558"/>
    <w:rsid w:val="00DD67A5"/>
    <w:rsid w:val="00DD755D"/>
    <w:rsid w:val="00DE00E8"/>
    <w:rsid w:val="00DE00FC"/>
    <w:rsid w:val="00DE0510"/>
    <w:rsid w:val="00DE05C3"/>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9F"/>
    <w:rsid w:val="00E70D50"/>
    <w:rsid w:val="00E70D97"/>
    <w:rsid w:val="00E70E6F"/>
    <w:rsid w:val="00E7160B"/>
    <w:rsid w:val="00E71F58"/>
    <w:rsid w:val="00E721D2"/>
    <w:rsid w:val="00E72269"/>
    <w:rsid w:val="00E7373E"/>
    <w:rsid w:val="00E7390E"/>
    <w:rsid w:val="00E7587F"/>
    <w:rsid w:val="00E7666C"/>
    <w:rsid w:val="00E77161"/>
    <w:rsid w:val="00E80679"/>
    <w:rsid w:val="00E80910"/>
    <w:rsid w:val="00E80C9F"/>
    <w:rsid w:val="00E8171F"/>
    <w:rsid w:val="00E81DAC"/>
    <w:rsid w:val="00E82002"/>
    <w:rsid w:val="00E82B9B"/>
    <w:rsid w:val="00E839F5"/>
    <w:rsid w:val="00E83BEF"/>
    <w:rsid w:val="00E85DA9"/>
    <w:rsid w:val="00E85F54"/>
    <w:rsid w:val="00E863B7"/>
    <w:rsid w:val="00E872EF"/>
    <w:rsid w:val="00E87521"/>
    <w:rsid w:val="00E87702"/>
    <w:rsid w:val="00E878B7"/>
    <w:rsid w:val="00E91202"/>
    <w:rsid w:val="00E91C53"/>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6F9A"/>
    <w:rsid w:val="00EC77E3"/>
    <w:rsid w:val="00ED2ECC"/>
    <w:rsid w:val="00ED3893"/>
    <w:rsid w:val="00ED3B8C"/>
    <w:rsid w:val="00ED49B2"/>
    <w:rsid w:val="00ED4A6C"/>
    <w:rsid w:val="00ED6397"/>
    <w:rsid w:val="00ED6ED5"/>
    <w:rsid w:val="00ED797D"/>
    <w:rsid w:val="00EE0023"/>
    <w:rsid w:val="00EE0777"/>
    <w:rsid w:val="00EE0B36"/>
    <w:rsid w:val="00EE0DC2"/>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A94"/>
    <w:rsid w:val="00EF455E"/>
    <w:rsid w:val="00EF4D46"/>
    <w:rsid w:val="00EF5AF2"/>
    <w:rsid w:val="00EF67E8"/>
    <w:rsid w:val="00EF7498"/>
    <w:rsid w:val="00F02430"/>
    <w:rsid w:val="00F0276B"/>
    <w:rsid w:val="00F02B83"/>
    <w:rsid w:val="00F0338D"/>
    <w:rsid w:val="00F03753"/>
    <w:rsid w:val="00F04CE1"/>
    <w:rsid w:val="00F05173"/>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64E9"/>
    <w:rsid w:val="00F370BF"/>
    <w:rsid w:val="00F37AFB"/>
    <w:rsid w:val="00F37B0B"/>
    <w:rsid w:val="00F37EA3"/>
    <w:rsid w:val="00F4060A"/>
    <w:rsid w:val="00F4094F"/>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4A1"/>
    <w:rsid w:val="00F75372"/>
    <w:rsid w:val="00F766B1"/>
    <w:rsid w:val="00F76E33"/>
    <w:rsid w:val="00F803C1"/>
    <w:rsid w:val="00F81C24"/>
    <w:rsid w:val="00F8222E"/>
    <w:rsid w:val="00F8241D"/>
    <w:rsid w:val="00F82F07"/>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14BD"/>
    <w:rsid w:val="00FA1669"/>
    <w:rsid w:val="00FA2715"/>
    <w:rsid w:val="00FA29B4"/>
    <w:rsid w:val="00FA3125"/>
    <w:rsid w:val="00FA3E4E"/>
    <w:rsid w:val="00FA40EF"/>
    <w:rsid w:val="00FA5454"/>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8E"/>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66DD8"/>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66DD8"/>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6632</TotalTime>
  <Pages>32</Pages>
  <Words>8324</Words>
  <Characters>47453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3199</cp:revision>
  <dcterms:created xsi:type="dcterms:W3CDTF">2022-02-22T09:07:00Z</dcterms:created>
  <dcterms:modified xsi:type="dcterms:W3CDTF">2022-06-21T05:00:00Z</dcterms:modified>
</cp:coreProperties>
</file>