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35103879" w:rsidR="00613013" w:rsidRPr="00BA16C9" w:rsidRDefault="00613013" w:rsidP="00C15C35">
      <w:pPr>
        <w:pStyle w:val="STTSDummyHeading"/>
        <w:rPr>
          <w:lang w:val="en-US"/>
        </w:rPr>
      </w:pPr>
      <w:r w:rsidRPr="00117943">
        <w:t xml:space="preserve">BAB </w:t>
      </w:r>
      <w:r w:rsidR="00E45987" w:rsidRPr="00117943">
        <w:t>I</w:t>
      </w:r>
      <w:r w:rsidR="00BA16C9">
        <w:rPr>
          <w:lang w:val="en-US"/>
        </w:rPr>
        <w:t>II</w:t>
      </w:r>
    </w:p>
    <w:p w14:paraId="7F2CF08B" w14:textId="466224A9" w:rsidR="00165D7D" w:rsidRPr="00117943" w:rsidRDefault="00833FC3" w:rsidP="00ED1D12">
      <w:pPr>
        <w:pStyle w:val="Heading1"/>
        <w:ind w:left="-709" w:hanging="567"/>
        <w:jc w:val="center"/>
      </w:pPr>
      <w:r w:rsidRPr="00117943">
        <w:t>NESTED NER DALAM BAHASA INDONESIA</w:t>
      </w:r>
    </w:p>
    <w:p w14:paraId="7A1500E0" w14:textId="6D6EA92B" w:rsidR="00165D7D" w:rsidRPr="00117943" w:rsidRDefault="00165D7D" w:rsidP="00C15C35">
      <w:pPr>
        <w:pStyle w:val="STTSBlankSpace"/>
      </w:pPr>
    </w:p>
    <w:p w14:paraId="3D534C12" w14:textId="5F840292" w:rsidR="00165D7D" w:rsidRPr="00117943" w:rsidRDefault="00992698" w:rsidP="000450F4">
      <w:r w:rsidRPr="00117943">
        <w:t xml:space="preserve">Pada bab </w:t>
      </w:r>
      <w:r w:rsidR="000450F4" w:rsidRPr="00117943">
        <w:t xml:space="preserve">ini akan </w:t>
      </w:r>
      <w:r w:rsidRPr="00117943">
        <w:t>di</w:t>
      </w:r>
      <w:r w:rsidR="000450F4" w:rsidRPr="00117943">
        <w:t xml:space="preserve">bahas </w:t>
      </w:r>
      <w:r w:rsidRPr="00117943">
        <w:t xml:space="preserve">mengenai </w:t>
      </w:r>
      <w:r w:rsidR="001A1DE9" w:rsidRPr="00117943">
        <w:t>pendahuluan mengenai NER, juga teori nested NER juga contoh-contoh penggunaan tugas NER dalam kehidupan sehari-hari. Selain itu, dataset yang digunakan dalam tugas akhir ini juga akan dibahas dengan detail</w:t>
      </w:r>
      <w:r w:rsidR="00011184" w:rsidRPr="00117943">
        <w:t>.</w:t>
      </w:r>
      <w:r w:rsidR="001A1DE9" w:rsidRPr="00117943">
        <w:t xml:space="preserve"> </w:t>
      </w:r>
      <w:r w:rsidR="00011184" w:rsidRPr="00117943">
        <w:t xml:space="preserve">Penjelasan </w:t>
      </w:r>
      <w:r w:rsidR="001A1DE9" w:rsidRPr="00117943">
        <w:t xml:space="preserve">baik </w:t>
      </w:r>
      <w:r w:rsidR="00011184" w:rsidRPr="00117943">
        <w:t xml:space="preserve">untuk </w:t>
      </w:r>
      <w:r w:rsidR="001A1DE9" w:rsidRPr="00117943">
        <w:t>dataset bahasa Inggris yang utama digunakan dari penelitian, maupun dataset bahasa Indonesia yang digunakan dalam penelitian ini.</w:t>
      </w:r>
      <w:r w:rsidR="002F5E15" w:rsidRPr="00117943">
        <w:t xml:space="preserve"> Dataset akan dibahas struktur/bentuk, visualisasi dan juga jenis tagset/jenis entitas yang ditentukan dalam tiap dataset. Bab ini juga ada subbab bagian pra proses (</w:t>
      </w:r>
      <w:r w:rsidR="002F5E15" w:rsidRPr="00117943">
        <w:rPr>
          <w:i/>
          <w:iCs/>
        </w:rPr>
        <w:t>preprocessing</w:t>
      </w:r>
      <w:r w:rsidR="002F5E15" w:rsidRPr="00117943">
        <w:t xml:space="preserve">) dengan rinci untuk mengetahui apa saja yang perlu dimodifikasi dari dataset mentah menjadi dataset yang akhir </w:t>
      </w:r>
      <w:r w:rsidR="0006067B" w:rsidRPr="00117943">
        <w:t xml:space="preserve">agar dapat diterima untuk training model. </w:t>
      </w:r>
    </w:p>
    <w:p w14:paraId="5AF50B4D" w14:textId="77777777" w:rsidR="000450F4" w:rsidRPr="00117943" w:rsidRDefault="000450F4" w:rsidP="000450F4"/>
    <w:p w14:paraId="5F12B253" w14:textId="73F6156F" w:rsidR="00D30467" w:rsidRPr="00117943" w:rsidRDefault="001C10CB" w:rsidP="006D1AAB">
      <w:pPr>
        <w:pStyle w:val="Heading2"/>
      </w:pPr>
      <w:bookmarkStart w:id="0" w:name="_Toc96542665"/>
      <w:r w:rsidRPr="00117943">
        <w:t>Named Enity Recognition</w:t>
      </w:r>
      <w:r w:rsidR="009B42F2" w:rsidRPr="00117943">
        <w:t xml:space="preserve"> (NER)</w:t>
      </w:r>
    </w:p>
    <w:bookmarkEnd w:id="0"/>
    <w:p w14:paraId="4ADEE5C8" w14:textId="08437875" w:rsidR="00864E11" w:rsidRPr="00117943" w:rsidRDefault="00AF667D" w:rsidP="001F0DDC">
      <w:pPr>
        <w:rPr>
          <w:i/>
          <w:iCs/>
        </w:rPr>
      </w:pPr>
      <w:r w:rsidRPr="00117943">
        <w:t xml:space="preserve">Sebelum mencoba mengerti apa itu tugas pengenalan named entity (atau NER) secara mendalam, perlu diketahui terlebih dahulu apa yang dapat disebut sebagai sebuah named entity. </w:t>
      </w:r>
      <w:r w:rsidR="00431C4D" w:rsidRPr="00117943">
        <w:t xml:space="preserve">Istilah named entity awalnya dianggap memiliki relasi dekat dengan pembahasan mengenai </w:t>
      </w:r>
      <w:r w:rsidR="00431C4D" w:rsidRPr="00117943">
        <w:rPr>
          <w:i/>
          <w:iCs/>
        </w:rPr>
        <w:t>rigid designators</w:t>
      </w:r>
      <w:r w:rsidR="00431C4D" w:rsidRPr="00117943">
        <w:t xml:space="preserve"> oleh Kripke.</w:t>
      </w:r>
      <w:r w:rsidR="00431C4D" w:rsidRPr="00117943">
        <w:rPr>
          <w:rStyle w:val="FootnoteReference"/>
        </w:rPr>
        <w:footnoteReference w:id="1"/>
      </w:r>
      <w:r w:rsidR="00464865" w:rsidRPr="00117943">
        <w:t xml:space="preserve"> Namun diskusi named entity mengarah kepada rigid designators menjadi terlalu filosofis</w:t>
      </w:r>
      <w:r w:rsidR="00CD7EC7" w:rsidRPr="00117943">
        <w:t>. Sehingga dalam penelitian dicarikan penjelasan yang lebih jelas dan ringkas.</w:t>
      </w:r>
      <w:r w:rsidR="002A252C" w:rsidRPr="00117943">
        <w:t xml:space="preserve"> </w:t>
      </w:r>
      <w:r w:rsidR="00864E11" w:rsidRPr="00117943">
        <w:t>Sampai saat ini belum ada persetujuan yang resmi dari bidang NLP mengenai definisi resmi NER. Tetapi dalam s</w:t>
      </w:r>
      <w:r w:rsidR="003B59CB" w:rsidRPr="00117943">
        <w:t>k</w:t>
      </w:r>
      <w:r w:rsidR="00864E11" w:rsidRPr="00117943">
        <w:t xml:space="preserve">enario penelitian NER dapat disimpulkan definisi umum untuk tugas NER </w:t>
      </w:r>
      <w:r w:rsidR="005119CD" w:rsidRPr="00117943">
        <w:t xml:space="preserve">maupun arti </w:t>
      </w:r>
      <w:r w:rsidR="009A2C91" w:rsidRPr="00117943">
        <w:t>sebuah n</w:t>
      </w:r>
      <w:r w:rsidR="005119CD" w:rsidRPr="00117943">
        <w:t xml:space="preserve">amed </w:t>
      </w:r>
      <w:r w:rsidR="009A2C91" w:rsidRPr="00117943">
        <w:t>e</w:t>
      </w:r>
      <w:r w:rsidR="005119CD" w:rsidRPr="00117943">
        <w:t xml:space="preserve">ntities </w:t>
      </w:r>
      <w:r w:rsidR="00864E11" w:rsidRPr="00117943">
        <w:t xml:space="preserve">ini. </w:t>
      </w:r>
      <w:r w:rsidR="005119CD" w:rsidRPr="00117943">
        <w:t xml:space="preserve">Oleh pihak CoNLL 2002 sendiri, </w:t>
      </w:r>
      <w:r w:rsidR="009A2C91" w:rsidRPr="00117943">
        <w:t>named entities adalah frase yang mengandung nama oleh seseorang, suatu organisasi, sebuah lokasi, sebuah waktu dan sejumlah</w:t>
      </w:r>
      <w:r w:rsidR="001F0DDC" w:rsidRPr="00117943">
        <w:t xml:space="preserve"> </w:t>
      </w:r>
      <w:r w:rsidR="009A2C91" w:rsidRPr="00117943">
        <w:t>kuantitas.</w:t>
      </w:r>
      <w:r w:rsidR="006B0809" w:rsidRPr="00117943">
        <w:rPr>
          <w:rStyle w:val="FootnoteReference"/>
        </w:rPr>
        <w:footnoteReference w:id="2"/>
      </w:r>
      <w:r w:rsidR="009A2C91" w:rsidRPr="00117943">
        <w:t xml:space="preserve"> </w:t>
      </w:r>
      <w:r w:rsidRPr="00117943">
        <w:lastRenderedPageBreak/>
        <w:t>Dengan arti yang jelas dan ringkas,</w:t>
      </w:r>
      <w:r w:rsidR="009A2C91" w:rsidRPr="00117943">
        <w:t xml:space="preserve"> tugas pengenalan named entities menjadi persetujuan secara umum definisinya seperti yang telah dinyatakan pihak CoNLL 2002. </w:t>
      </w:r>
    </w:p>
    <w:p w14:paraId="1AB80525" w14:textId="2866E09C" w:rsidR="001C10CB" w:rsidRPr="00117943" w:rsidRDefault="006253AC" w:rsidP="001C10CB">
      <w:r w:rsidRPr="00117943">
        <w:t xml:space="preserve">Untuk mempermudah dan memperjelas penjelasan, akan dijelaskan dengan perbedaan pengenalan suatu entitas dengan entitas bernama (named entity). </w:t>
      </w:r>
      <w:r w:rsidR="00863E7F" w:rsidRPr="00117943">
        <w:t xml:space="preserve">Suatu entitas adalah </w:t>
      </w:r>
      <w:r w:rsidR="00890618" w:rsidRPr="00117943">
        <w:t>kata-kata yang termasuk kategori jenis entitas namun tidak memiliki suatu nama. Contoh kalimatnya seperti, “Anak kecil itu bermain sepak bola di lapangan”. Entitas yang dapat diketahui adalah anak kecil sebagai orang/</w:t>
      </w:r>
      <w:r w:rsidR="00890618" w:rsidRPr="00117943">
        <w:rPr>
          <w:i/>
          <w:iCs/>
        </w:rPr>
        <w:t>person</w:t>
      </w:r>
      <w:r w:rsidR="00890618" w:rsidRPr="00117943">
        <w:t>, lapangan dapat diketahui sebagai lokasi/</w:t>
      </w:r>
      <w:r w:rsidR="00890618" w:rsidRPr="00117943">
        <w:rPr>
          <w:i/>
          <w:iCs/>
        </w:rPr>
        <w:t>location</w:t>
      </w:r>
      <w:r w:rsidR="00890618" w:rsidRPr="00117943">
        <w:t xml:space="preserve">. Namun dengan tugas NER kedua entitas itu tidak berlaku karena tidak memiliki nama. Untuk tugas NER, kalimat yang tepat sebagai contoh adalah “Budi bermain sepak bola di Lapangan Gelora 10 November”. </w:t>
      </w:r>
      <w:r w:rsidR="00C11397" w:rsidRPr="00117943">
        <w:t xml:space="preserve">Dengan entitas bernama person untuk Budi, dan entitas bernama jenis location untuk Lapangan Gelora 10 November. </w:t>
      </w:r>
    </w:p>
    <w:p w14:paraId="46FAB2A0" w14:textId="04952B58" w:rsidR="00D8546A" w:rsidRPr="00117943" w:rsidRDefault="00577FC9" w:rsidP="00C92644">
      <w:r w:rsidRPr="00117943">
        <w:t>Pada tahun 199</w:t>
      </w:r>
      <w:r w:rsidR="00941914" w:rsidRPr="00117943">
        <w:t>7</w:t>
      </w:r>
      <w:r w:rsidRPr="00117943">
        <w:t xml:space="preserve"> ada konferensi yang diadakan yang menghasilkan dokumen Message Understanding Conference (MUC-</w:t>
      </w:r>
      <w:r w:rsidR="00941914" w:rsidRPr="00117943">
        <w:t>7</w:t>
      </w:r>
      <w:r w:rsidRPr="00117943">
        <w:t>).</w:t>
      </w:r>
      <w:r w:rsidR="00941914" w:rsidRPr="00117943">
        <w:rPr>
          <w:rStyle w:val="FootnoteReference"/>
        </w:rPr>
        <w:footnoteReference w:id="3"/>
      </w:r>
      <w:r w:rsidRPr="00117943">
        <w:t xml:space="preserve"> </w:t>
      </w:r>
      <w:r w:rsidR="005331A3" w:rsidRPr="00117943">
        <w:t>Isi dari dokumen ini menjadi salah satu standar umum dalam dunia NLP untuk menentukan kata-kata yang dianggap merupakan named entities</w:t>
      </w:r>
      <w:r w:rsidR="00AA38BE" w:rsidRPr="00117943">
        <w:t xml:space="preserve"> dan juga standar jenis-jenis entitas yang akan umumnya sering dipakai </w:t>
      </w:r>
      <w:r w:rsidR="00D7046F" w:rsidRPr="00117943">
        <w:t>ke depannya</w:t>
      </w:r>
      <w:r w:rsidR="00AA38BE" w:rsidRPr="00117943">
        <w:t xml:space="preserve">. </w:t>
      </w:r>
      <w:r w:rsidR="00C750B9" w:rsidRPr="00117943">
        <w:t xml:space="preserve">Dijelaskan dalam MUC-7 terdapat dianotasikan ekspresi bernama yang unik (seperti person, location, </w:t>
      </w:r>
      <w:r w:rsidR="00C750B9" w:rsidRPr="00117943">
        <w:rPr>
          <w:i/>
          <w:iCs/>
        </w:rPr>
        <w:t>organization</w:t>
      </w:r>
      <w:r w:rsidR="00C750B9" w:rsidRPr="00117943">
        <w:t xml:space="preserve">), ekspresi bilangan (seperti </w:t>
      </w:r>
      <w:r w:rsidR="00C750B9" w:rsidRPr="00117943">
        <w:rPr>
          <w:i/>
          <w:iCs/>
        </w:rPr>
        <w:t>monetary values, percentage</w:t>
      </w:r>
      <w:r w:rsidR="00C750B9" w:rsidRPr="00117943">
        <w:t>) dan ekspresi waktu (</w:t>
      </w:r>
      <w:r w:rsidR="00C750B9" w:rsidRPr="00117943">
        <w:rPr>
          <w:i/>
          <w:iCs/>
        </w:rPr>
        <w:t>date, time</w:t>
      </w:r>
      <w:r w:rsidR="00C750B9" w:rsidRPr="00117943">
        <w:t xml:space="preserve">). </w:t>
      </w:r>
      <w:r w:rsidR="00211192" w:rsidRPr="00117943">
        <w:t xml:space="preserve">Dan terdapat banyak petunjuk untuk contoh kasus menganotasikan named entities, namun untuk tugas akhir ini tidak seluruhnya mengikuti petunjuk MUC-7 ini. Contohya untuk </w:t>
      </w:r>
      <w:r w:rsidR="0097682B" w:rsidRPr="00117943">
        <w:t xml:space="preserve">poin A.1.3, menyatakan jika sebuah entitas yang mengandung substring sebuah entitas bernama yang lain tidak akan dinyatakan entitas bernama sendiri karena tidak dapat dipecahkan. </w:t>
      </w:r>
      <w:r w:rsidR="0005769B" w:rsidRPr="00117943">
        <w:t xml:space="preserve">Poin ini tidak berlaku untuk tugas akhir ini karena pada saat ini sedang meneliti metode untuk memecahkan poin tersebut. Contoh dari poin yang dimaksud dalam bentuk kalimat adalah “Arthur Anderson Consulting”, dimana Arthur Anderson Consulting merupakan named entity </w:t>
      </w:r>
      <w:r w:rsidR="0005769B" w:rsidRPr="00117943">
        <w:lastRenderedPageBreak/>
        <w:t xml:space="preserve">organization, namun Arthur Anderson tidak dianggap person karena menurut MUC-7 tidak dapat dipisahkan. </w:t>
      </w:r>
    </w:p>
    <w:p w14:paraId="7D5297BC" w14:textId="1854BB21" w:rsidR="00C31D0E" w:rsidRPr="00117943" w:rsidRDefault="00956B5E" w:rsidP="00793751">
      <w:r w:rsidRPr="00117943">
        <w:t>Nested NER merupakan task yang tidak jauh berbeda dengan task NER sendiri.</w:t>
      </w:r>
      <w:r w:rsidR="00E6240B" w:rsidRPr="00117943">
        <w:t xml:space="preserve"> Bahkan persentase nested NER pada beberapa dataset signifikan, contohnya pada GENIA terkandung 17% nested NER dan 30% untuk dataset ACE.</w:t>
      </w:r>
      <w:r w:rsidRPr="00117943">
        <w:t xml:space="preserve"> Namun task ini sering dilewatkan, dimana penelitian pada umumnya hanya fokus pada task NER bukan yang nested/bersarang. Jenny Rose Finkel dan Christopher D. Manning</w:t>
      </w:r>
      <w:r w:rsidRPr="00117943">
        <w:rPr>
          <w:rStyle w:val="FootnoteReference"/>
        </w:rPr>
        <w:footnoteReference w:id="4"/>
      </w:r>
      <w:r w:rsidRPr="00117943">
        <w:t xml:space="preserve"> menjelaskan dengan baik mengenai </w:t>
      </w:r>
      <w:r w:rsidR="000F63CB" w:rsidRPr="00117943">
        <w:t xml:space="preserve">perkiraan </w:t>
      </w:r>
      <w:r w:rsidRPr="00117943">
        <w:t>alasan mengapa hal ini terjadi.</w:t>
      </w:r>
      <w:r w:rsidR="00A73EEB" w:rsidRPr="00117943">
        <w:t xml:space="preserve"> </w:t>
      </w:r>
      <w:r w:rsidR="0063595D" w:rsidRPr="00117943">
        <w:t>Finkel dan Manning menjelaskan bahwa dipercaya ada dua penyebab NER lebih meningkat daripada nested NER yaitu karena alasa</w:t>
      </w:r>
      <w:r w:rsidR="00E6240B" w:rsidRPr="00117943">
        <w:t>n</w:t>
      </w:r>
      <w:r w:rsidR="0063595D" w:rsidRPr="00117943">
        <w:t xml:space="preserve"> untuk kepraktisan dan alasan teknologi. </w:t>
      </w:r>
    </w:p>
    <w:p w14:paraId="4309A215" w14:textId="0A24DEAB" w:rsidR="00D238BD" w:rsidRPr="00117943" w:rsidRDefault="002E3E53" w:rsidP="00793751">
      <w:r w:rsidRPr="00117943">
        <w:t>Fakta bahwa penelitian terhadap NER disengaja tidak fokus pada nested NER</w:t>
      </w:r>
      <w:r w:rsidR="00626629" w:rsidRPr="00117943">
        <w:t xml:space="preserve"> hanya karena kepraktisan adalah</w:t>
      </w:r>
      <w:r w:rsidRPr="00117943">
        <w:t xml:space="preserve"> karena sebagian besar dataset NER, seperti CoNLL, MUC-6, and MUC-7 NER, </w:t>
      </w:r>
      <w:r w:rsidR="00254C4F" w:rsidRPr="00117943">
        <w:t>memang memutuskan untuk</w:t>
      </w:r>
      <w:r w:rsidRPr="00117943">
        <w:t xml:space="preserve"> menganotasikan named entity dengan string terpanjang. Semisal untuk kata Bank Indonesia, akan dianotasikan Bank Indonesia dengan named entity organisasi, namun Indonesia tidak akan dianotasikan, di</w:t>
      </w:r>
      <w:r w:rsidR="00717BAA" w:rsidRPr="00117943">
        <w:t xml:space="preserve"> </w:t>
      </w:r>
      <w:r w:rsidRPr="00117943">
        <w:t>mana seharusnya kata Indonesia seharusnya dianotasikan lokasi.</w:t>
      </w:r>
      <w:r w:rsidR="00254C4F" w:rsidRPr="00117943">
        <w:t xml:space="preserve"> </w:t>
      </w:r>
      <w:r w:rsidR="00EB66BB" w:rsidRPr="00117943">
        <w:t xml:space="preserve">Dan mengapa dipercaya karena teknologi adalah karena tersedianya dataset yang tidak memfasilitasi named entity yang bersarang sehingga banyak penelitian yang mengembangkan untuk pengenalan </w:t>
      </w:r>
      <w:r w:rsidR="00EB66BB" w:rsidRPr="00117943">
        <w:rPr>
          <w:i/>
          <w:iCs/>
        </w:rPr>
        <w:t>flat named entity</w:t>
      </w:r>
      <w:r w:rsidR="00EB66BB" w:rsidRPr="00117943">
        <w:t xml:space="preserve"> (named entity yang tidak bersarang). </w:t>
      </w:r>
      <w:r w:rsidR="00074716" w:rsidRPr="00117943">
        <w:t xml:space="preserve">Contoh </w:t>
      </w:r>
      <w:r w:rsidR="00B05C60" w:rsidRPr="00117943">
        <w:t xml:space="preserve">nested NER berada pada </w:t>
      </w:r>
      <w:r w:rsidR="00B05C60" w:rsidRPr="00117943">
        <w:fldChar w:fldCharType="begin"/>
      </w:r>
      <w:r w:rsidR="00B05C60" w:rsidRPr="00117943">
        <w:instrText xml:space="preserve"> REF _Ref103345750 \h </w:instrText>
      </w:r>
      <w:r w:rsidR="00B05C60" w:rsidRPr="00117943">
        <w:fldChar w:fldCharType="separate"/>
      </w:r>
      <w:r w:rsidR="00D53F2D" w:rsidRPr="00117943">
        <w:t xml:space="preserve">Gambar </w:t>
      </w:r>
      <w:r w:rsidR="00D53F2D">
        <w:rPr>
          <w:noProof/>
        </w:rPr>
        <w:t>3</w:t>
      </w:r>
      <w:r w:rsidR="00D53F2D" w:rsidRPr="00117943">
        <w:t>.</w:t>
      </w:r>
      <w:r w:rsidR="00D53F2D">
        <w:rPr>
          <w:noProof/>
        </w:rPr>
        <w:t>1</w:t>
      </w:r>
      <w:r w:rsidR="00B05C60" w:rsidRPr="00117943">
        <w:fldChar w:fldCharType="end"/>
      </w:r>
      <w:r w:rsidR="00B05C60" w:rsidRPr="00117943">
        <w:t>.</w:t>
      </w:r>
    </w:p>
    <w:p w14:paraId="18965BB1" w14:textId="39B93B7D" w:rsidR="00C26627" w:rsidRPr="00117943" w:rsidRDefault="00C26627" w:rsidP="00793751"/>
    <w:p w14:paraId="1E76421C" w14:textId="77777777" w:rsidR="00C26627" w:rsidRPr="00117943" w:rsidRDefault="00C26627" w:rsidP="00C26627">
      <w:pPr>
        <w:keepNext/>
        <w:spacing w:line="240" w:lineRule="auto"/>
        <w:ind w:firstLine="0"/>
        <w:jc w:val="center"/>
      </w:pPr>
      <w:r w:rsidRPr="00117943">
        <w:rPr>
          <w:noProof/>
        </w:rPr>
        <w:drawing>
          <wp:inline distT="0" distB="0" distL="0" distR="0" wp14:anchorId="3B49AD18" wp14:editId="7F090785">
            <wp:extent cx="4784725" cy="1225550"/>
            <wp:effectExtent l="19050" t="19050" r="158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7" t="4493" r="2620" b="8805"/>
                    <a:stretch/>
                  </pic:blipFill>
                  <pic:spPr bwMode="auto">
                    <a:xfrm>
                      <a:off x="0" y="0"/>
                      <a:ext cx="4784725" cy="1225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2BF977" w14:textId="6A31DDCA" w:rsidR="00C26627" w:rsidRPr="00117943" w:rsidRDefault="00C26627" w:rsidP="00C26627">
      <w:pPr>
        <w:pStyle w:val="Caption"/>
      </w:pPr>
      <w:bookmarkStart w:id="1" w:name="_Ref103345750"/>
      <w:r w:rsidRPr="00117943">
        <w:t xml:space="preserve">Gambar </w:t>
      </w:r>
      <w:r w:rsidR="00DC437C" w:rsidRPr="00117943">
        <w:fldChar w:fldCharType="begin"/>
      </w:r>
      <w:r w:rsidR="00DC437C" w:rsidRPr="00117943">
        <w:instrText xml:space="preserve"> STYLEREF 1 \s </w:instrText>
      </w:r>
      <w:r w:rsidR="00DC437C" w:rsidRPr="00117943">
        <w:fldChar w:fldCharType="separate"/>
      </w:r>
      <w:r w:rsidR="00D53F2D">
        <w:rPr>
          <w:noProof/>
        </w:rPr>
        <w:t>3</w:t>
      </w:r>
      <w:r w:rsidR="00DC437C" w:rsidRPr="00117943">
        <w:fldChar w:fldCharType="end"/>
      </w:r>
      <w:r w:rsidR="00DC437C" w:rsidRPr="00117943">
        <w:t>.</w:t>
      </w:r>
      <w:r w:rsidR="00DC437C" w:rsidRPr="00117943">
        <w:fldChar w:fldCharType="begin"/>
      </w:r>
      <w:r w:rsidR="00DC437C" w:rsidRPr="00117943">
        <w:instrText xml:space="preserve"> SEQ Gambar \* ARABIC \s 1 </w:instrText>
      </w:r>
      <w:r w:rsidR="00DC437C" w:rsidRPr="00117943">
        <w:fldChar w:fldCharType="separate"/>
      </w:r>
      <w:r w:rsidR="00D53F2D">
        <w:rPr>
          <w:noProof/>
        </w:rPr>
        <w:t>1</w:t>
      </w:r>
      <w:r w:rsidR="00DC437C" w:rsidRPr="00117943">
        <w:fldChar w:fldCharType="end"/>
      </w:r>
      <w:bookmarkEnd w:id="1"/>
      <w:r w:rsidRPr="00117943">
        <w:br/>
        <w:t>Contoh Hasil Task Nested NER</w:t>
      </w:r>
    </w:p>
    <w:p w14:paraId="016FD133" w14:textId="77777777" w:rsidR="00C26627" w:rsidRPr="00117943" w:rsidRDefault="00C26627" w:rsidP="00793751"/>
    <w:p w14:paraId="5B04797B" w14:textId="676C9BE0" w:rsidR="00CE0051" w:rsidRPr="00117943" w:rsidRDefault="00FD0FB8" w:rsidP="003A1673">
      <w:r w:rsidRPr="00117943">
        <w:lastRenderedPageBreak/>
        <w:t>Penelitian terhadap nested NER sebelumnya sudah ada</w:t>
      </w:r>
      <w:r w:rsidR="00563E2F" w:rsidRPr="00117943">
        <w:t xml:space="preserve"> seperti </w:t>
      </w:r>
      <w:r w:rsidRPr="00117943">
        <w:t xml:space="preserve">penelitian </w:t>
      </w:r>
      <w:r w:rsidR="00563E2F" w:rsidRPr="00117943">
        <w:t xml:space="preserve">sekitar </w:t>
      </w:r>
      <w:r w:rsidRPr="00117943">
        <w:t>tahun 2006</w:t>
      </w:r>
      <w:r w:rsidR="00563E2F" w:rsidRPr="00117943">
        <w:t>-2007</w:t>
      </w:r>
      <w:r w:rsidRPr="00117943">
        <w:t>.</w:t>
      </w:r>
      <w:r w:rsidR="00563E2F" w:rsidRPr="00117943">
        <w:t xml:space="preserve"> </w:t>
      </w:r>
      <w:r w:rsidR="003614F8" w:rsidRPr="00117943">
        <w:t>Meskipun begitu, nested NER masih belum diperjelas sebagai topik yang perlu diteliti lebih dalam atau topik yang perlu dikembangkan dengan metode selain penggantian dataset</w:t>
      </w:r>
      <w:r w:rsidR="00E07E77" w:rsidRPr="00117943">
        <w:t>.</w:t>
      </w:r>
      <w:r w:rsidR="003B5A56" w:rsidRPr="00117943">
        <w:rPr>
          <w:rStyle w:val="FootnoteReference"/>
        </w:rPr>
        <w:footnoteReference w:id="5"/>
      </w:r>
      <w:r w:rsidR="00E07E77" w:rsidRPr="00117943">
        <w:t xml:space="preserve"> </w:t>
      </w:r>
      <w:r w:rsidR="005F2562" w:rsidRPr="00117943">
        <w:t>Sehingga Finkel dan Manning melakukan penelitian dengan nested NER sebagai topik dan judul utam</w:t>
      </w:r>
      <w:r w:rsidR="006865BC" w:rsidRPr="00117943">
        <w:t xml:space="preserve">anya. </w:t>
      </w:r>
      <w:r w:rsidR="002E76D9" w:rsidRPr="00117943">
        <w:t>Setelah tahun</w:t>
      </w:r>
      <w:r w:rsidR="00753799" w:rsidRPr="00117943">
        <w:t xml:space="preserve"> 2009 sedikit demi sedikit penelitian nested NER lebih sering dilakukan meskipun tidak banyak</w:t>
      </w:r>
      <w:r w:rsidR="00E7661C" w:rsidRPr="00117943">
        <w:t>.</w:t>
      </w:r>
    </w:p>
    <w:p w14:paraId="5FAE4B97" w14:textId="77777777" w:rsidR="003A1673" w:rsidRPr="00117943" w:rsidRDefault="003A1673" w:rsidP="003A1673"/>
    <w:p w14:paraId="04FF14A8" w14:textId="5E0B5F33" w:rsidR="00ED1D12" w:rsidRDefault="00ED1D12" w:rsidP="000450F4">
      <w:pPr>
        <w:pStyle w:val="Heading2"/>
      </w:pPr>
      <w:r w:rsidRPr="00C921EA">
        <w:t>Arsitektur Sistem</w:t>
      </w:r>
    </w:p>
    <w:p w14:paraId="7BDFA67A" w14:textId="0BF0BE2E" w:rsidR="00002070" w:rsidRPr="00C921EA" w:rsidRDefault="00002070" w:rsidP="00002070">
      <w:r w:rsidRPr="00C921EA">
        <w:t xml:space="preserve">Subbab ini akan menjelaskan arsitektur sistem secara keseluruhan selama pengerjaan tugas akhir. Arsitektur sistem ini akan diulas secara detail pada subbab-subbab berikutnya. Subbab arsitektur sistem akan membahas aliran data dari sub-proses pertama sampai akhir untuk mengetahui gambaran secara umum sistem ini. Visualisasi arsitektur sistem dapat dilihat dari </w:t>
      </w:r>
      <w:r w:rsidRPr="00C921EA">
        <w:fldChar w:fldCharType="begin"/>
      </w:r>
      <w:r w:rsidRPr="00C921EA">
        <w:instrText xml:space="preserve"> REF _Ref103161501 \h </w:instrText>
      </w:r>
      <w:r w:rsidRPr="00C921EA">
        <w:fldChar w:fldCharType="separate"/>
      </w:r>
      <w:r w:rsidR="00D53F2D" w:rsidRPr="00C921EA">
        <w:t xml:space="preserve">Gambar </w:t>
      </w:r>
      <w:r w:rsidR="00D53F2D">
        <w:rPr>
          <w:noProof/>
        </w:rPr>
        <w:t>3</w:t>
      </w:r>
      <w:r w:rsidR="00D53F2D">
        <w:t>.</w:t>
      </w:r>
      <w:r w:rsidR="00D53F2D">
        <w:rPr>
          <w:noProof/>
        </w:rPr>
        <w:t>2</w:t>
      </w:r>
      <w:r w:rsidRPr="00C921EA">
        <w:fldChar w:fldCharType="end"/>
      </w:r>
      <w:r w:rsidRPr="00C921EA">
        <w:t xml:space="preserve"> dan dapat dilihat dari gambar tersebut terjadi kurang lebih </w:t>
      </w:r>
      <w:r>
        <w:rPr>
          <w:lang w:val="en-US"/>
        </w:rPr>
        <w:t>lima</w:t>
      </w:r>
      <w:r w:rsidRPr="00C921EA">
        <w:t xml:space="preserve"> buah proses. Dan untuk setiap beberapa proses telah dikelompokkan menjadi kelompok sub-proses agar dapat dimengerti proses tersebut dilakukan dengan tujuan tertentu. Semisal untuk pra proses, mungkin untuk prediksi NER atau pasca proses untuk programnya.</w:t>
      </w:r>
    </w:p>
    <w:p w14:paraId="4E029B8B" w14:textId="19FA6C15" w:rsidR="00002070" w:rsidRPr="00C921EA" w:rsidRDefault="00002070" w:rsidP="00002070">
      <w:r w:rsidRPr="00C921EA">
        <w:fldChar w:fldCharType="begin"/>
      </w:r>
      <w:r w:rsidRPr="00C921EA">
        <w:instrText xml:space="preserve"> REF _Ref103161501 \h </w:instrText>
      </w:r>
      <w:r w:rsidRPr="00C921EA">
        <w:fldChar w:fldCharType="separate"/>
      </w:r>
      <w:r w:rsidR="00D53F2D" w:rsidRPr="00C921EA">
        <w:t xml:space="preserve">Gambar </w:t>
      </w:r>
      <w:r w:rsidR="00D53F2D">
        <w:rPr>
          <w:noProof/>
        </w:rPr>
        <w:t>3</w:t>
      </w:r>
      <w:r w:rsidR="00D53F2D">
        <w:t>.</w:t>
      </w:r>
      <w:r w:rsidR="00D53F2D">
        <w:rPr>
          <w:noProof/>
        </w:rPr>
        <w:t>2</w:t>
      </w:r>
      <w:r w:rsidRPr="00C921EA">
        <w:fldChar w:fldCharType="end"/>
      </w:r>
      <w:r w:rsidRPr="00C921EA">
        <w:t xml:space="preserve"> memiliki pembagian tiga sub-proses, pra proses, proses prediksi nested NER, dan pasca proses. Pra proses adalah proses paling pertama, dan memiliki dua proses yang berhubungan dengan dataset. Proses ini fokus pada memroseskan dataset menjadi input yang sesuai untuk model program. Dari dataset mentah dari ekstraksi berita CNN Indonesia, akan diubah menjadi struktur data sesuai dengan struktur untuk model yang digunakan di tugas akhir ini. Kemudian lanjut kepada sub-proses berikutnya adalah proses prediksi nested NER. Proses yang dilakukan pada sub-proses ini adalah bagian dari model. Metode-metode yang ditentukan untuk training model sehingga dapat melakukan prediksi nested NER. Dan metode ini akan dijelaskan lebih detail pada bab-bab berikutnya. Setelah proses paling akhir proses ini, yaitu penghitungan </w:t>
      </w:r>
      <w:r w:rsidRPr="00C921EA">
        <w:rPr>
          <w:i/>
          <w:iCs/>
        </w:rPr>
        <w:t>loss</w:t>
      </w:r>
      <w:r w:rsidRPr="00C921EA">
        <w:t xml:space="preserve">, proses ini menghasilkan model </w:t>
      </w:r>
      <w:r w:rsidRPr="00C921EA">
        <w:lastRenderedPageBreak/>
        <w:t xml:space="preserve">final yang telah memiliki informasi dan kemampuan untuk menentukan nested NER. Dan model akhir ini akan menjadi input utama dari proses berikutnya yaitu pasca proses. Sub-proses bagian pasca proses ini bertujuan untuk menyiapkan model yang diterima, untuk menerima input dan output yang dapat dilihat oleh user / orang. Untuk detail dari masing-masing arsitektur sistem akan dijabarkan dalam subbab-subbab berikutnya. </w:t>
      </w:r>
    </w:p>
    <w:p w14:paraId="5515FBD6" w14:textId="77777777" w:rsidR="00002070" w:rsidRDefault="00002070" w:rsidP="00002070">
      <w:pPr>
        <w:keepNext/>
        <w:spacing w:line="240" w:lineRule="auto"/>
        <w:ind w:firstLine="0"/>
        <w:rPr>
          <w:noProof/>
        </w:rPr>
      </w:pPr>
    </w:p>
    <w:p w14:paraId="476B2080" w14:textId="77777777" w:rsidR="00002070" w:rsidRPr="00C921EA" w:rsidRDefault="00002070" w:rsidP="00002070">
      <w:pPr>
        <w:keepNext/>
        <w:spacing w:line="240" w:lineRule="auto"/>
        <w:ind w:firstLine="0"/>
        <w:jc w:val="center"/>
      </w:pPr>
      <w:r>
        <w:rPr>
          <w:noProof/>
        </w:rPr>
        <w:drawing>
          <wp:inline distT="0" distB="0" distL="0" distR="0" wp14:anchorId="41721A3A" wp14:editId="5164E887">
            <wp:extent cx="3128010" cy="2742691"/>
            <wp:effectExtent l="19050" t="19050" r="1524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21" t="594"/>
                    <a:stretch/>
                  </pic:blipFill>
                  <pic:spPr bwMode="auto">
                    <a:xfrm>
                      <a:off x="0" y="0"/>
                      <a:ext cx="3156589" cy="276774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CAAD95" w14:textId="5543498A" w:rsidR="00002070" w:rsidRPr="00C921EA" w:rsidRDefault="00002070" w:rsidP="00002070">
      <w:pPr>
        <w:pStyle w:val="Caption"/>
      </w:pPr>
      <w:bookmarkStart w:id="2" w:name="_Ref103161501"/>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2</w:t>
      </w:r>
      <w:r>
        <w:fldChar w:fldCharType="end"/>
      </w:r>
      <w:bookmarkEnd w:id="2"/>
      <w:r w:rsidRPr="00C921EA">
        <w:br/>
        <w:t>Arsitektur Sistem</w:t>
      </w:r>
    </w:p>
    <w:p w14:paraId="23A3EAEA" w14:textId="77777777" w:rsidR="00002070" w:rsidRDefault="00002070" w:rsidP="00002070">
      <w:pPr>
        <w:rPr>
          <w:lang w:val="en-US"/>
        </w:rPr>
      </w:pPr>
    </w:p>
    <w:p w14:paraId="107A8493" w14:textId="47701544" w:rsidR="00002070" w:rsidRPr="00C921EA" w:rsidRDefault="00002070" w:rsidP="00002070">
      <w:r>
        <w:rPr>
          <w:lang w:val="en-US"/>
        </w:rPr>
        <w:t xml:space="preserve">Penjelasan berikut </w:t>
      </w:r>
      <w:r w:rsidRPr="00C921EA">
        <w:t>akan membahas tahap pra proses yang akan dilakukan dalam arsitektur sistem ini. Pembahasan pada bagian ini akan menjabarkan mengenai proses yang akan dilakukan dalam tahap ini serta input dan output yang akan digunakan dan dihasilkan dalam tahap pra proses ini. Gambaran setiap tahap pra proses dapat dilihat pada</w:t>
      </w:r>
      <w:r>
        <w:rPr>
          <w:lang w:val="en-US"/>
        </w:rPr>
        <w:t xml:space="preserve"> </w:t>
      </w:r>
      <w:r>
        <w:rPr>
          <w:lang w:val="en-US"/>
        </w:rPr>
        <w:fldChar w:fldCharType="begin"/>
      </w:r>
      <w:r>
        <w:rPr>
          <w:lang w:val="en-US"/>
        </w:rPr>
        <w:instrText xml:space="preserve"> REF _Ref103178497 \h </w:instrText>
      </w:r>
      <w:r>
        <w:rPr>
          <w:lang w:val="en-US"/>
        </w:rPr>
      </w:r>
      <w:r>
        <w:rPr>
          <w:lang w:val="en-US"/>
        </w:rPr>
        <w:fldChar w:fldCharType="separate"/>
      </w:r>
      <w:r w:rsidR="00D53F2D" w:rsidRPr="00C921EA">
        <w:t xml:space="preserve">Gambar </w:t>
      </w:r>
      <w:r w:rsidR="00D53F2D">
        <w:rPr>
          <w:noProof/>
        </w:rPr>
        <w:t>3</w:t>
      </w:r>
      <w:r w:rsidR="00D53F2D">
        <w:t>.</w:t>
      </w:r>
      <w:r w:rsidR="00D53F2D">
        <w:rPr>
          <w:noProof/>
        </w:rPr>
        <w:t>3</w:t>
      </w:r>
      <w:r>
        <w:rPr>
          <w:lang w:val="en-US"/>
        </w:rPr>
        <w:fldChar w:fldCharType="end"/>
      </w:r>
      <w:r w:rsidRPr="00C921EA">
        <w:t>. Dapat dilihat terdapat dua proses (digambarkan dengan lingkaran) dan tiga data (digambarkan dengan persegi panjang) yang akan digunakan dalam proses ini. Setiap data akan diberikan penggambaran dan akan diberikan penjelasan bagaimana data itu akan diterima atau bagaima</w:t>
      </w:r>
      <w:r>
        <w:rPr>
          <w:lang w:val="en-US"/>
        </w:rPr>
        <w:t>na</w:t>
      </w:r>
      <w:r w:rsidRPr="00C921EA">
        <w:t xml:space="preserve"> akan diolah.  </w:t>
      </w:r>
    </w:p>
    <w:p w14:paraId="473CC821" w14:textId="77777777" w:rsidR="00002070" w:rsidRPr="00C921EA" w:rsidRDefault="00002070" w:rsidP="00002070">
      <w:pPr>
        <w:keepNext/>
        <w:spacing w:line="240" w:lineRule="auto"/>
        <w:ind w:firstLine="0"/>
      </w:pPr>
      <w:r w:rsidRPr="00C921EA">
        <w:rPr>
          <w:noProof/>
        </w:rPr>
        <w:lastRenderedPageBreak/>
        <w:drawing>
          <wp:inline distT="0" distB="0" distL="0" distR="0" wp14:anchorId="451C389C" wp14:editId="66B486F9">
            <wp:extent cx="5036185" cy="993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185" cy="993775"/>
                    </a:xfrm>
                    <a:prstGeom prst="rect">
                      <a:avLst/>
                    </a:prstGeom>
                    <a:noFill/>
                    <a:ln>
                      <a:noFill/>
                    </a:ln>
                  </pic:spPr>
                </pic:pic>
              </a:graphicData>
            </a:graphic>
          </wp:inline>
        </w:drawing>
      </w:r>
    </w:p>
    <w:p w14:paraId="01D67F55" w14:textId="367DA837" w:rsidR="00002070" w:rsidRPr="00C921EA" w:rsidRDefault="00002070" w:rsidP="00002070">
      <w:pPr>
        <w:pStyle w:val="Caption"/>
      </w:pPr>
      <w:bookmarkStart w:id="3" w:name="_Ref103178497"/>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3</w:t>
      </w:r>
      <w:r>
        <w:fldChar w:fldCharType="end"/>
      </w:r>
      <w:bookmarkEnd w:id="3"/>
      <w:r w:rsidRPr="00C921EA">
        <w:br/>
        <w:t>Arsitektur Sistem Pra Proses</w:t>
      </w:r>
    </w:p>
    <w:p w14:paraId="1CDF99E0" w14:textId="77777777" w:rsidR="00002070" w:rsidRPr="00C921EA" w:rsidRDefault="00002070" w:rsidP="00002070"/>
    <w:p w14:paraId="491EF07B" w14:textId="7CA4B91E" w:rsidR="00002070" w:rsidRPr="00C921EA" w:rsidRDefault="00002070" w:rsidP="00002070">
      <w:r w:rsidRPr="00C921EA">
        <w:t xml:space="preserve">Input pada tahap pertama pra proses adalah hasil ekstraksi berita dari CNN Indonesia. Ekstraksi ini berupa format </w:t>
      </w:r>
      <w:r w:rsidRPr="00C921EA">
        <w:rPr>
          <w:i/>
          <w:iCs/>
        </w:rPr>
        <w:t xml:space="preserve">text file </w:t>
      </w:r>
      <w:r w:rsidRPr="00C921EA">
        <w:t xml:space="preserve">(format txt) kemudian data tersebut akan menjadi input untuk proses pelabelan data dengan alat anotasi BRAT. Seperti yang telah dijelaskan, pada bab kedua subbab BRAT, data ini akan diterima dan setiap kalimat akan dipisah dengan fitur </w:t>
      </w:r>
      <w:r w:rsidRPr="00C921EA">
        <w:rPr>
          <w:i/>
          <w:iCs/>
        </w:rPr>
        <w:t xml:space="preserve">linebreak </w:t>
      </w:r>
      <w:r w:rsidRPr="00C921EA">
        <w:t xml:space="preserve">dari BRAT sendiri (pemisahan setiap kalimat menjadi 1 baris sendiri dalam sebuah text file). Dan hasil file yang telah diubah ini akan menjadi teks yang muncul pada halaman anotasi BRAT. Isi dari file teks akan dilampirkan dalam halaman BRAT seperti pada </w:t>
      </w:r>
      <w:r w:rsidRPr="00C921EA">
        <w:fldChar w:fldCharType="begin"/>
      </w:r>
      <w:r w:rsidRPr="00C921EA">
        <w:instrText xml:space="preserve"> REF _Ref103174205 \h </w:instrText>
      </w:r>
      <w:r w:rsidRPr="00C921EA">
        <w:fldChar w:fldCharType="separate"/>
      </w:r>
      <w:r w:rsidR="00D53F2D" w:rsidRPr="00C921EA">
        <w:t xml:space="preserve">Gambar </w:t>
      </w:r>
      <w:r w:rsidR="00D53F2D">
        <w:rPr>
          <w:noProof/>
        </w:rPr>
        <w:t>3</w:t>
      </w:r>
      <w:r w:rsidR="00D53F2D">
        <w:t>.</w:t>
      </w:r>
      <w:r w:rsidR="00D53F2D">
        <w:rPr>
          <w:noProof/>
        </w:rPr>
        <w:t>4</w:t>
      </w:r>
      <w:r w:rsidRPr="00C921EA">
        <w:fldChar w:fldCharType="end"/>
      </w:r>
      <w:r w:rsidRPr="00C921EA">
        <w:t xml:space="preserve">. </w:t>
      </w:r>
    </w:p>
    <w:p w14:paraId="42FC81D0" w14:textId="77777777" w:rsidR="00002070" w:rsidRPr="00C921EA" w:rsidRDefault="00002070" w:rsidP="00002070"/>
    <w:p w14:paraId="6C0CEE50" w14:textId="77777777" w:rsidR="00002070" w:rsidRPr="00C921EA" w:rsidRDefault="00002070" w:rsidP="00002070">
      <w:pPr>
        <w:keepNext/>
        <w:spacing w:line="240" w:lineRule="auto"/>
        <w:ind w:firstLine="0"/>
      </w:pPr>
      <w:r w:rsidRPr="00C921EA">
        <w:rPr>
          <w:noProof/>
        </w:rPr>
        <w:drawing>
          <wp:inline distT="0" distB="0" distL="0" distR="0" wp14:anchorId="36AADCA5" wp14:editId="53DF65C8">
            <wp:extent cx="5039006" cy="1551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034"/>
                    <a:stretch/>
                  </pic:blipFill>
                  <pic:spPr bwMode="auto">
                    <a:xfrm>
                      <a:off x="0" y="0"/>
                      <a:ext cx="5040630" cy="1552209"/>
                    </a:xfrm>
                    <a:prstGeom prst="rect">
                      <a:avLst/>
                    </a:prstGeom>
                    <a:ln>
                      <a:noFill/>
                    </a:ln>
                    <a:extLst>
                      <a:ext uri="{53640926-AAD7-44D8-BBD7-CCE9431645EC}">
                        <a14:shadowObscured xmlns:a14="http://schemas.microsoft.com/office/drawing/2010/main"/>
                      </a:ext>
                    </a:extLst>
                  </pic:spPr>
                </pic:pic>
              </a:graphicData>
            </a:graphic>
          </wp:inline>
        </w:drawing>
      </w:r>
    </w:p>
    <w:p w14:paraId="471F6687" w14:textId="4C625CF4" w:rsidR="00002070" w:rsidRPr="00C921EA" w:rsidRDefault="00002070" w:rsidP="00002070">
      <w:pPr>
        <w:pStyle w:val="Caption"/>
      </w:pPr>
      <w:bookmarkStart w:id="4" w:name="_Ref103174205"/>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4</w:t>
      </w:r>
      <w:r>
        <w:fldChar w:fldCharType="end"/>
      </w:r>
      <w:bookmarkEnd w:id="4"/>
      <w:r w:rsidRPr="00C921EA">
        <w:br/>
        <w:t xml:space="preserve">Tampilan File Teks pada BRAT </w:t>
      </w:r>
    </w:p>
    <w:p w14:paraId="1AAD1F70" w14:textId="77777777" w:rsidR="00002070" w:rsidRPr="00C921EA" w:rsidRDefault="00002070" w:rsidP="00002070">
      <w:pPr>
        <w:pStyle w:val="Caption"/>
        <w:jc w:val="both"/>
      </w:pPr>
    </w:p>
    <w:p w14:paraId="7E9BCFB8" w14:textId="1FBC805E" w:rsidR="00002070" w:rsidRPr="00C921EA" w:rsidRDefault="00002070" w:rsidP="00002070">
      <w:r w:rsidRPr="00C921EA">
        <w:t>BRAT dipilih sebagai alat anotasi karena kemudahan kegunaannya dalam pelabelan. Karena penggunaan fitur ya</w:t>
      </w:r>
      <w:r>
        <w:rPr>
          <w:lang w:val="en-US"/>
        </w:rPr>
        <w:t>n</w:t>
      </w:r>
      <w:r w:rsidRPr="00C921EA">
        <w:t xml:space="preserve">g intuitif dan mirip dengan perintah mouse dengan teks pada umumnya, cara pelabelan sebuah / beberapa kata dapat dilakukan dengan menekan dan menggeser </w:t>
      </w:r>
      <w:r w:rsidRPr="00C921EA">
        <w:rPr>
          <w:i/>
          <w:iCs/>
        </w:rPr>
        <w:t>mouse</w:t>
      </w:r>
      <w:r w:rsidRPr="00C921EA">
        <w:t xml:space="preserve">, memilih kata yang ingin dilabelkan. Kemudian akan muncul </w:t>
      </w:r>
      <w:r w:rsidRPr="00C921EA">
        <w:rPr>
          <w:i/>
          <w:iCs/>
        </w:rPr>
        <w:t>window</w:t>
      </w:r>
      <w:r w:rsidRPr="00C921EA">
        <w:t xml:space="preserve"> jenis-jenis label yang ingin dipilih. Window tersebut juga memiliki fitur lain yang membantu seperti fitur Link untuk menyimpan URL address dari kata yang dianotasikan tersebut untuk menuju ke kata tersebut dengan mudah dan cepat. Fitur search dengan tombol Google atau </w:t>
      </w:r>
      <w:r w:rsidRPr="00C921EA">
        <w:lastRenderedPageBreak/>
        <w:t xml:space="preserve">Wikipedia untuk membantu mencari arti yang relevan dari kata tersebut. Fitur Notes untuk memberi catatan pada anotasi tersebut. Jika selesai melakukan pelabelan atau fitur lain, cukup tekan tombol OK untuk menyimpan hasil perubahan. Tampilan window ini dapat dilihat pada </w:t>
      </w:r>
      <w:r w:rsidRPr="00C921EA">
        <w:fldChar w:fldCharType="begin"/>
      </w:r>
      <w:r w:rsidRPr="00C921EA">
        <w:instrText xml:space="preserve"> REF _Ref103174936 \h </w:instrText>
      </w:r>
      <w:r w:rsidRPr="00C921EA">
        <w:fldChar w:fldCharType="separate"/>
      </w:r>
      <w:r w:rsidR="00D53F2D" w:rsidRPr="00C921EA">
        <w:t xml:space="preserve">Gambar </w:t>
      </w:r>
      <w:r w:rsidR="00D53F2D">
        <w:rPr>
          <w:noProof/>
        </w:rPr>
        <w:t>3</w:t>
      </w:r>
      <w:r w:rsidR="00D53F2D">
        <w:t>.</w:t>
      </w:r>
      <w:r w:rsidR="00D53F2D">
        <w:rPr>
          <w:noProof/>
        </w:rPr>
        <w:t>5</w:t>
      </w:r>
      <w:r w:rsidRPr="00C921EA">
        <w:fldChar w:fldCharType="end"/>
      </w:r>
      <w:r w:rsidRPr="00C921EA">
        <w:t>.</w:t>
      </w:r>
    </w:p>
    <w:p w14:paraId="3A7CC359" w14:textId="77777777" w:rsidR="00002070" w:rsidRPr="00C921EA" w:rsidRDefault="00002070" w:rsidP="00002070"/>
    <w:p w14:paraId="5F5F10C3" w14:textId="77777777" w:rsidR="00002070" w:rsidRPr="00C921EA" w:rsidRDefault="00002070" w:rsidP="00002070">
      <w:pPr>
        <w:keepNext/>
        <w:spacing w:line="240" w:lineRule="auto"/>
        <w:ind w:firstLine="0"/>
        <w:jc w:val="center"/>
      </w:pPr>
      <w:r w:rsidRPr="00C921EA">
        <w:rPr>
          <w:noProof/>
        </w:rPr>
        <w:drawing>
          <wp:inline distT="0" distB="0" distL="0" distR="0" wp14:anchorId="3C507A34" wp14:editId="766D00D8">
            <wp:extent cx="5040630" cy="226123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537"/>
                    <a:stretch/>
                  </pic:blipFill>
                  <pic:spPr bwMode="auto">
                    <a:xfrm>
                      <a:off x="0" y="0"/>
                      <a:ext cx="5040630" cy="2261235"/>
                    </a:xfrm>
                    <a:prstGeom prst="rect">
                      <a:avLst/>
                    </a:prstGeom>
                    <a:ln>
                      <a:noFill/>
                    </a:ln>
                    <a:extLst>
                      <a:ext uri="{53640926-AAD7-44D8-BBD7-CCE9431645EC}">
                        <a14:shadowObscured xmlns:a14="http://schemas.microsoft.com/office/drawing/2010/main"/>
                      </a:ext>
                    </a:extLst>
                  </pic:spPr>
                </pic:pic>
              </a:graphicData>
            </a:graphic>
          </wp:inline>
        </w:drawing>
      </w:r>
    </w:p>
    <w:p w14:paraId="5D12E41A" w14:textId="306F844F" w:rsidR="00002070" w:rsidRPr="00C921EA" w:rsidRDefault="00002070" w:rsidP="00002070">
      <w:pPr>
        <w:pStyle w:val="Caption"/>
      </w:pPr>
      <w:bookmarkStart w:id="5" w:name="_Ref103174936"/>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5</w:t>
      </w:r>
      <w:r>
        <w:fldChar w:fldCharType="end"/>
      </w:r>
      <w:bookmarkEnd w:id="5"/>
      <w:r w:rsidRPr="00C921EA">
        <w:br/>
        <w:t>Tampilan Window Fitur Pelabelan</w:t>
      </w:r>
    </w:p>
    <w:p w14:paraId="38C59C6D" w14:textId="77777777" w:rsidR="00002070" w:rsidRPr="00C921EA" w:rsidRDefault="00002070" w:rsidP="00002070"/>
    <w:p w14:paraId="100ED96B" w14:textId="674D0031" w:rsidR="00002070" w:rsidRPr="00C921EA" w:rsidRDefault="00002070" w:rsidP="00002070">
      <w:r w:rsidRPr="00C921EA">
        <w:t xml:space="preserve">Contoh pada </w:t>
      </w:r>
      <w:r w:rsidRPr="00C921EA">
        <w:fldChar w:fldCharType="begin"/>
      </w:r>
      <w:r w:rsidRPr="00C921EA">
        <w:instrText xml:space="preserve"> REF _Ref103174205 \h </w:instrText>
      </w:r>
      <w:r w:rsidRPr="00C921EA">
        <w:fldChar w:fldCharType="separate"/>
      </w:r>
      <w:r w:rsidR="00D53F2D" w:rsidRPr="00C921EA">
        <w:t xml:space="preserve">Gambar </w:t>
      </w:r>
      <w:r w:rsidR="00D53F2D">
        <w:rPr>
          <w:noProof/>
        </w:rPr>
        <w:t>3</w:t>
      </w:r>
      <w:r w:rsidR="00D53F2D">
        <w:t>.</w:t>
      </w:r>
      <w:r w:rsidR="00D53F2D">
        <w:rPr>
          <w:noProof/>
        </w:rPr>
        <w:t>4</w:t>
      </w:r>
      <w:r w:rsidRPr="00C921EA">
        <w:fldChar w:fldCharType="end"/>
      </w:r>
      <w:r w:rsidRPr="00C921EA">
        <w:t xml:space="preserve"> adalah satu file teks/dokumen dari dataset penelitian. Se</w:t>
      </w:r>
      <w:r>
        <w:rPr>
          <w:lang w:val="en-US"/>
        </w:rPr>
        <w:t>t</w:t>
      </w:r>
      <w:r w:rsidRPr="00C921EA">
        <w:t xml:space="preserve">iap dokumen memerlukan file teks agar dapat dilabelkan, dan untuk pencatatan pelabelan/anotasi yang telah dilakukan akan disimpan dalam jenis file yang dibuatkan sendiri oleh BRAT secara </w:t>
      </w:r>
      <w:r>
        <w:rPr>
          <w:lang w:val="en-US"/>
        </w:rPr>
        <w:t>o</w:t>
      </w:r>
      <w:r w:rsidRPr="00C921EA">
        <w:t xml:space="preserve">tomatis yaitu jenis file ann (annotation). File teks ini akan menjadi output dari proses pertama yaitu pelabelan data berita CNN Indonesia juga menjadi input untuk proses berikutnya yaitu konversi struktur data. Visualisasi struktur data dari BRAT dan struktur data untuk input training model akan ditampilkan pada </w:t>
      </w:r>
      <w:r w:rsidRPr="00C921EA">
        <w:fldChar w:fldCharType="begin"/>
      </w:r>
      <w:r w:rsidRPr="00C921EA">
        <w:instrText xml:space="preserve"> REF _Ref103175589 \h </w:instrText>
      </w:r>
      <w:r w:rsidRPr="00C921EA">
        <w:fldChar w:fldCharType="separate"/>
      </w:r>
      <w:r w:rsidR="00D53F2D" w:rsidRPr="00C921EA">
        <w:t xml:space="preserve">Gambar </w:t>
      </w:r>
      <w:r w:rsidR="00D53F2D">
        <w:rPr>
          <w:noProof/>
        </w:rPr>
        <w:t>3</w:t>
      </w:r>
      <w:r w:rsidR="00D53F2D">
        <w:t>.</w:t>
      </w:r>
      <w:r w:rsidR="00D53F2D">
        <w:rPr>
          <w:noProof/>
        </w:rPr>
        <w:t>6</w:t>
      </w:r>
      <w:r w:rsidRPr="00C921EA">
        <w:fldChar w:fldCharType="end"/>
      </w:r>
      <w:r w:rsidRPr="00C921EA">
        <w:t xml:space="preserve">. </w:t>
      </w:r>
    </w:p>
    <w:p w14:paraId="24B78CDA" w14:textId="77777777" w:rsidR="00002070" w:rsidRPr="00C921EA" w:rsidRDefault="00002070" w:rsidP="00002070">
      <w:r w:rsidRPr="00C921EA">
        <w:t xml:space="preserve">Struktur data dari file teks anotasi BRAT memiliki 4 jenis catatan. Gambar dibawah akan diambil sebagai contoh untuk menjelaskan keempat jenis catatan dari BRAT. Catatan terdiri dari T1, ORG, 212, 228 dan CNNIndonesia.com. T1 merupakan kode pelabelan untuk dokumen tersebut, tiap catatan pelabelan akan mendapatkan kode tersebut dan sifatnya unik dan </w:t>
      </w:r>
      <w:r w:rsidRPr="00C921EA">
        <w:rPr>
          <w:i/>
          <w:iCs/>
        </w:rPr>
        <w:t>incremental</w:t>
      </w:r>
      <w:r w:rsidRPr="00C921EA">
        <w:t xml:space="preserve"> (T1, T2, T3, dst). Catatan ORG adalah jenis label yang dipilih, dalam tugas akhir ini, ORG adalah label/jenis entitas organisasi. Angka 212 dan 228 adalah indeks pertama dan </w:t>
      </w:r>
      <w:r w:rsidRPr="00C921EA">
        <w:lastRenderedPageBreak/>
        <w:t xml:space="preserve">terakhir dari dokumen itu untuk mengambil kata/huruf yang dilabel untuk pelabelan tersebut. Sehingga jika dari dokumen diambil kata-kata dari 212 sampai dengan 228 akan mendapatkan kata-kata yang sama dengan catatan berikutnya yaitu CNNIndonesia.com. </w:t>
      </w:r>
    </w:p>
    <w:p w14:paraId="30A35CC4" w14:textId="7EA5D3DD" w:rsidR="00002070" w:rsidRPr="00C921EA" w:rsidRDefault="00002070" w:rsidP="00002070">
      <w:r w:rsidRPr="00C921EA">
        <w:t xml:space="preserve">Dapat dilihat pada </w:t>
      </w:r>
      <w:r w:rsidRPr="00C921EA">
        <w:fldChar w:fldCharType="begin"/>
      </w:r>
      <w:r w:rsidRPr="00C921EA">
        <w:instrText xml:space="preserve"> REF _Ref103175589 \h </w:instrText>
      </w:r>
      <w:r w:rsidRPr="00C921EA">
        <w:fldChar w:fldCharType="separate"/>
      </w:r>
      <w:r w:rsidR="00D53F2D" w:rsidRPr="00C921EA">
        <w:t xml:space="preserve">Gambar </w:t>
      </w:r>
      <w:r w:rsidR="00D53F2D">
        <w:rPr>
          <w:noProof/>
        </w:rPr>
        <w:t>3</w:t>
      </w:r>
      <w:r w:rsidR="00D53F2D">
        <w:t>.</w:t>
      </w:r>
      <w:r w:rsidR="00D53F2D">
        <w:rPr>
          <w:noProof/>
        </w:rPr>
        <w:t>6</w:t>
      </w:r>
      <w:r w:rsidRPr="00C921EA">
        <w:fldChar w:fldCharType="end"/>
      </w:r>
      <w:r w:rsidRPr="00C921EA">
        <w:t xml:space="preserve"> (b), jenis filenya struktur data input model </w:t>
      </w:r>
      <w:r>
        <w:rPr>
          <w:lang w:val="en-US"/>
        </w:rPr>
        <w:t>b</w:t>
      </w:r>
      <w:r w:rsidRPr="00C921EA">
        <w:t xml:space="preserve">entuk JSON (Java Script Object Notation). Penjelasan atribut dari JSON hanya atribut yang digunakan dalam tugas akhir ini. Tokens adalah </w:t>
      </w:r>
      <w:r w:rsidRPr="00C921EA">
        <w:rPr>
          <w:i/>
          <w:iCs/>
        </w:rPr>
        <w:t>array</w:t>
      </w:r>
      <w:r w:rsidRPr="00C921EA">
        <w:t xml:space="preserve"> kata-kata dalam 1 kalimat yang sedang dianotasikan saat ini. Entities adalah semua label entitas yang ditemukan dalam 1 kalimat itu, dengan bentuk </w:t>
      </w:r>
      <w:r w:rsidRPr="00C921EA">
        <w:rPr>
          <w:i/>
          <w:iCs/>
        </w:rPr>
        <w:t>array of JSONs</w:t>
      </w:r>
      <w:r w:rsidRPr="00C921EA">
        <w:t xml:space="preserve"> yang memiliki 3 atribut. Atribut start dan end adalah index awal dan akhir dari kalimat saat ini, dan type sebagai catatan label/jenis entitas apa untuk kata tersebut. Meskipun tugas akhir ini memiliki batasan tidak menggunakan POS Tag, namun model tetapi meminta POS Tag untuk mengolah data. Karena itu atribut pos itu akan berisi token </w:t>
      </w:r>
      <w:r w:rsidRPr="00C921EA">
        <w:rPr>
          <w:i/>
          <w:iCs/>
        </w:rPr>
        <w:t>unknown</w:t>
      </w:r>
      <w:r w:rsidRPr="00C921EA">
        <w:t xml:space="preserve"> hanya sebagai data pengisi agar tidak memunculkan </w:t>
      </w:r>
      <w:r w:rsidRPr="00C921EA">
        <w:rPr>
          <w:i/>
          <w:iCs/>
        </w:rPr>
        <w:t>error</w:t>
      </w:r>
      <w:r w:rsidRPr="00C921EA">
        <w:t xml:space="preserve"> dalam training program. Ltokens dan rtokens memiliki tujuan yang sama dengan tokens perbedaannya adalah ltoken merupakan kalimat sebelum kalimat saat ini. Dan rtokens adalah kalimat setelah kalimat saat ini. </w:t>
      </w:r>
    </w:p>
    <w:p w14:paraId="062A8F51" w14:textId="77777777" w:rsidR="00002070" w:rsidRPr="00C921EA" w:rsidRDefault="00002070" w:rsidP="00002070"/>
    <w:p w14:paraId="29C8CE2D" w14:textId="77777777" w:rsidR="00002070" w:rsidRPr="00C921EA" w:rsidRDefault="00002070" w:rsidP="00002070">
      <w:pPr>
        <w:pStyle w:val="Caption"/>
      </w:pPr>
      <w:r w:rsidRPr="00C921EA">
        <w:rPr>
          <w:noProof/>
        </w:rPr>
        <w:drawing>
          <wp:inline distT="0" distB="0" distL="0" distR="0" wp14:anchorId="4EC64425" wp14:editId="27312C04">
            <wp:extent cx="2371477" cy="883227"/>
            <wp:effectExtent l="19050" t="19050" r="1016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 t="-1" r="71582" b="80079"/>
                    <a:stretch/>
                  </pic:blipFill>
                  <pic:spPr bwMode="auto">
                    <a:xfrm>
                      <a:off x="0" y="0"/>
                      <a:ext cx="2403186" cy="8950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9A4D39" w14:textId="77777777" w:rsidR="00002070" w:rsidRPr="00C921EA" w:rsidRDefault="00002070" w:rsidP="00002070">
      <w:pPr>
        <w:spacing w:line="240" w:lineRule="auto"/>
        <w:ind w:firstLine="0"/>
        <w:jc w:val="center"/>
      </w:pPr>
      <w:r w:rsidRPr="00C921EA">
        <w:rPr>
          <w:b/>
          <w:bCs/>
          <w:szCs w:val="24"/>
        </w:rPr>
        <w:t>(a)</w:t>
      </w:r>
    </w:p>
    <w:p w14:paraId="15913204" w14:textId="77777777" w:rsidR="00002070" w:rsidRPr="00C921EA" w:rsidRDefault="00002070" w:rsidP="00002070">
      <w:pPr>
        <w:pStyle w:val="Caption"/>
      </w:pPr>
      <w:r w:rsidRPr="00C921EA">
        <w:rPr>
          <w:noProof/>
          <w:szCs w:val="24"/>
        </w:rPr>
        <w:drawing>
          <wp:inline distT="0" distB="0" distL="0" distR="0" wp14:anchorId="24725080" wp14:editId="5086F712">
            <wp:extent cx="4588645" cy="1453243"/>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571" cy="1510226"/>
                    </a:xfrm>
                    <a:prstGeom prst="rect">
                      <a:avLst/>
                    </a:prstGeom>
                    <a:ln>
                      <a:solidFill>
                        <a:schemeClr val="tx1"/>
                      </a:solidFill>
                    </a:ln>
                  </pic:spPr>
                </pic:pic>
              </a:graphicData>
            </a:graphic>
          </wp:inline>
        </w:drawing>
      </w:r>
    </w:p>
    <w:p w14:paraId="7E3880AB" w14:textId="77777777" w:rsidR="00002070" w:rsidRPr="00C921EA" w:rsidRDefault="00002070" w:rsidP="00002070">
      <w:pPr>
        <w:pStyle w:val="Caption"/>
      </w:pPr>
      <w:r w:rsidRPr="00C921EA">
        <w:rPr>
          <w:szCs w:val="24"/>
        </w:rPr>
        <w:t>(b)</w:t>
      </w:r>
    </w:p>
    <w:p w14:paraId="58AD0952" w14:textId="398F88DF" w:rsidR="00002070" w:rsidRPr="00C921EA" w:rsidRDefault="00002070" w:rsidP="00002070">
      <w:pPr>
        <w:pStyle w:val="Caption"/>
      </w:pPr>
      <w:bookmarkStart w:id="6" w:name="_Ref103175589"/>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6</w:t>
      </w:r>
      <w:r>
        <w:fldChar w:fldCharType="end"/>
      </w:r>
      <w:bookmarkEnd w:id="6"/>
      <w:r w:rsidRPr="00C921EA">
        <w:br/>
        <w:t xml:space="preserve">Struktur Data (a) Data Anotasi BRAT (b) Data Input Model </w:t>
      </w:r>
    </w:p>
    <w:p w14:paraId="014B6988" w14:textId="77777777" w:rsidR="00002070" w:rsidRPr="00C921EA" w:rsidRDefault="00002070" w:rsidP="00002070">
      <w:r w:rsidRPr="00C921EA">
        <w:lastRenderedPageBreak/>
        <w:t xml:space="preserve">Dalam tugas akhir ini telah dibuatkan program untuk merubah struktur data BRAT menjadi struktur data Sequence-to-Set, karena tidak adanya program konversi tersebut. Setelah struktur data dari file teks BRAT diubah menjadi struktur data yang dibutuhkan, menghasilkan dataset dengan struktur sesuai untuk menjadi input training model. Dengan ini, penjelasan persiapan dataset dalam bagian pra proses selesai dan dataset tersebut akan dilanjutkan kepada proses berikutnya yaitu proses prediksi nested NER. </w:t>
      </w:r>
    </w:p>
    <w:p w14:paraId="25572FF8" w14:textId="6B7CB267" w:rsidR="007406D2" w:rsidRDefault="007406D2" w:rsidP="007406D2">
      <w:pPr>
        <w:rPr>
          <w:lang w:val="en-US"/>
        </w:rPr>
      </w:pPr>
      <w:r>
        <w:rPr>
          <w:lang w:val="en-US"/>
        </w:rPr>
        <w:t>Berikut menjelaskan proses prediksi nested NER dengan melakukan training dengan metode Sequence-to-Set Network</w:t>
      </w:r>
      <w:r w:rsidRPr="00C921EA">
        <w:t xml:space="preserve">. </w:t>
      </w:r>
      <w:r>
        <w:fldChar w:fldCharType="begin"/>
      </w:r>
      <w:r>
        <w:instrText xml:space="preserve"> REF _Ref103178674 \h </w:instrText>
      </w:r>
      <w:r>
        <w:fldChar w:fldCharType="separate"/>
      </w:r>
      <w:r w:rsidR="00D53F2D" w:rsidRPr="00C921EA">
        <w:t xml:space="preserve">Gambar </w:t>
      </w:r>
      <w:r w:rsidR="00D53F2D">
        <w:rPr>
          <w:noProof/>
        </w:rPr>
        <w:t>3</w:t>
      </w:r>
      <w:r w:rsidR="00D53F2D">
        <w:t>.</w:t>
      </w:r>
      <w:r w:rsidR="00D53F2D">
        <w:rPr>
          <w:noProof/>
        </w:rPr>
        <w:t>7</w:t>
      </w:r>
      <w:r>
        <w:fldChar w:fldCharType="end"/>
      </w:r>
      <w:r>
        <w:rPr>
          <w:lang w:val="en-US"/>
        </w:rPr>
        <w:t xml:space="preserve"> menggambarkan visualisasi aliran system untuk prediksi nested NER ini. Terdiri dari tiga proses dan dua data yang digunakan. Untuk detail seperti metode apa yang digunakan dalam tiap proses, modifikasi atau parameter yang digunakan dalam tiap proses tidak akan dijelaskan dalam bab ini namun pada bab-bab kedepannya. </w:t>
      </w:r>
    </w:p>
    <w:p w14:paraId="1CD813CA" w14:textId="77777777" w:rsidR="007406D2" w:rsidRPr="00F44E40" w:rsidRDefault="007406D2" w:rsidP="007406D2">
      <w:pPr>
        <w:rPr>
          <w:lang w:val="en-US"/>
        </w:rPr>
      </w:pPr>
      <w:r>
        <w:rPr>
          <w:lang w:val="en-US"/>
        </w:rPr>
        <w:t xml:space="preserve">Aliran sistem ini akan dimulai dengan sebuah proses yang menerima input dari proses sebelumnya yaitu tahap pra proses. Input merupakan dataset yang sudah diubah sesuai struktur data yang ditentukan oleh model Sequence-to-Set Network. Proses ini mengambil inputnya dan melakukan encoding, hal ini bertujuan untuk membuat representasi kata yang baru dengan informasi yang terdapat dari input dataset saat itu. Hal ini dicapai dengan bantuan berbagian jenis embedding yang saling digabungkan. Representasi kata yang baru ini dibutuhkan agar membantu computer untuk training model dengan representasi dalam bentuk yang dapat mudah diolah yaitu angka bukan kata-kata. </w:t>
      </w:r>
    </w:p>
    <w:p w14:paraId="287BE5EE" w14:textId="77777777" w:rsidR="007406D2" w:rsidRPr="00C921EA" w:rsidRDefault="007406D2" w:rsidP="007406D2"/>
    <w:p w14:paraId="3430A21F" w14:textId="77777777" w:rsidR="007406D2" w:rsidRPr="00C921EA" w:rsidRDefault="007406D2" w:rsidP="007406D2">
      <w:pPr>
        <w:keepNext/>
        <w:spacing w:line="240" w:lineRule="auto"/>
        <w:ind w:firstLine="0"/>
      </w:pPr>
      <w:r w:rsidRPr="00C921EA">
        <w:rPr>
          <w:noProof/>
        </w:rPr>
        <w:drawing>
          <wp:inline distT="0" distB="0" distL="0" distR="0" wp14:anchorId="15B4E369" wp14:editId="5784F59B">
            <wp:extent cx="5040630" cy="1013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1013460"/>
                    </a:xfrm>
                    <a:prstGeom prst="rect">
                      <a:avLst/>
                    </a:prstGeom>
                    <a:noFill/>
                    <a:ln>
                      <a:noFill/>
                    </a:ln>
                  </pic:spPr>
                </pic:pic>
              </a:graphicData>
            </a:graphic>
          </wp:inline>
        </w:drawing>
      </w:r>
    </w:p>
    <w:p w14:paraId="48C83DC0" w14:textId="69CF7702" w:rsidR="007406D2" w:rsidRDefault="007406D2" w:rsidP="007406D2">
      <w:pPr>
        <w:pStyle w:val="Caption"/>
      </w:pPr>
      <w:bookmarkStart w:id="7" w:name="_Ref103178674"/>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7</w:t>
      </w:r>
      <w:r>
        <w:fldChar w:fldCharType="end"/>
      </w:r>
      <w:bookmarkEnd w:id="7"/>
      <w:r w:rsidRPr="00C921EA">
        <w:br/>
        <w:t>Arsitektur Sistem Proses Prediksi Nested NER</w:t>
      </w:r>
    </w:p>
    <w:p w14:paraId="44F5DB52" w14:textId="77777777" w:rsidR="007406D2" w:rsidRDefault="007406D2" w:rsidP="007406D2"/>
    <w:p w14:paraId="26EBBA33" w14:textId="222CAE16" w:rsidR="007406D2" w:rsidRDefault="007406D2" w:rsidP="007406D2">
      <w:pPr>
        <w:rPr>
          <w:lang w:val="en-US"/>
        </w:rPr>
      </w:pPr>
      <w:r>
        <w:rPr>
          <w:lang w:val="en-US"/>
        </w:rPr>
        <w:t xml:space="preserve">Representasi kata tersebut merupakan output dan juga input pertama dari sub-proses ini, dimana representasi kata itu </w:t>
      </w:r>
      <w:r w:rsidR="007011C9">
        <w:rPr>
          <w:lang w:val="en-US"/>
        </w:rPr>
        <w:t xml:space="preserve">akan bersama dengan sebuah set vektor </w:t>
      </w:r>
      <w:r w:rsidR="007011C9">
        <w:rPr>
          <w:lang w:val="en-US"/>
        </w:rPr>
        <w:lastRenderedPageBreak/>
        <w:t xml:space="preserve">yang </w:t>
      </w:r>
      <w:r w:rsidR="007011C9">
        <w:rPr>
          <w:i/>
          <w:iCs/>
          <w:lang w:val="en-US"/>
        </w:rPr>
        <w:t xml:space="preserve">trainable </w:t>
      </w:r>
      <w:r w:rsidR="007011C9">
        <w:rPr>
          <w:lang w:val="en-US"/>
        </w:rPr>
        <w:t xml:space="preserve">yaitu </w:t>
      </w:r>
      <w:r>
        <w:rPr>
          <w:i/>
          <w:iCs/>
          <w:lang w:val="en-US"/>
        </w:rPr>
        <w:t>Entity Query/Queries</w:t>
      </w:r>
      <w:r>
        <w:rPr>
          <w:lang w:val="en-US"/>
        </w:rPr>
        <w:t xml:space="preserve">. Secara teori, isi dari </w:t>
      </w:r>
      <w:r w:rsidR="006B0A4D">
        <w:rPr>
          <w:lang w:val="en-US"/>
        </w:rPr>
        <w:t>representasi kata</w:t>
      </w:r>
      <w:r>
        <w:rPr>
          <w:lang w:val="en-US"/>
        </w:rPr>
        <w:t xml:space="preserve"> ini adalah gabungan berbagai jenis embedding yang ada. Jenis embedding ini akan dijelaskan pada sub-bab berikutnya. Dan data ini, dari urutan input, memiliki panjang </w:t>
      </w:r>
      <w:r>
        <w:rPr>
          <w:i/>
          <w:iCs/>
          <w:lang w:val="en-US"/>
        </w:rPr>
        <w:t>l x d</w:t>
      </w:r>
      <w:r>
        <w:rPr>
          <w:lang w:val="en-US"/>
        </w:rPr>
        <w:t xml:space="preserve">, dimana </w:t>
      </w:r>
      <w:r>
        <w:rPr>
          <w:i/>
          <w:iCs/>
          <w:lang w:val="en-US"/>
        </w:rPr>
        <w:t>l</w:t>
      </w:r>
      <w:r>
        <w:rPr>
          <w:lang w:val="en-US"/>
        </w:rPr>
        <w:t xml:space="preserve"> adalah panjang urutan input saat ini, dan </w:t>
      </w:r>
      <w:r>
        <w:rPr>
          <w:i/>
          <w:iCs/>
          <w:lang w:val="en-US"/>
        </w:rPr>
        <w:t>d</w:t>
      </w:r>
      <w:r>
        <w:rPr>
          <w:lang w:val="en-US"/>
        </w:rPr>
        <w:t xml:space="preserve"> sebagai dua kali panjang </w:t>
      </w:r>
      <w:r>
        <w:rPr>
          <w:i/>
          <w:iCs/>
          <w:lang w:val="en-US"/>
        </w:rPr>
        <w:t>hidden size</w:t>
      </w:r>
      <w:r>
        <w:rPr>
          <w:lang w:val="en-US"/>
        </w:rPr>
        <w:t xml:space="preserve"> dari LSTM yang digunakan pada proses encoding (proses sebelumnya). </w:t>
      </w:r>
    </w:p>
    <w:p w14:paraId="3C52EF19" w14:textId="4F9B1A6D" w:rsidR="007406D2" w:rsidRDefault="007406D2" w:rsidP="007406D2">
      <w:pPr>
        <w:rPr>
          <w:lang w:val="en-US"/>
        </w:rPr>
      </w:pPr>
      <w:r>
        <w:rPr>
          <w:lang w:val="en-US"/>
        </w:rPr>
        <w:t xml:space="preserve">Lanjut pada proses berikut yang menerima entity queries </w:t>
      </w:r>
      <w:r w:rsidR="00F76CBD">
        <w:rPr>
          <w:lang w:val="en-US"/>
        </w:rPr>
        <w:t xml:space="preserve">dan representasi kata (tokens) </w:t>
      </w:r>
      <w:r>
        <w:rPr>
          <w:lang w:val="en-US"/>
        </w:rPr>
        <w:t xml:space="preserve">adalah bagian kedua dari arsitektur sistem dari model ini yaitu proses </w:t>
      </w:r>
      <w:r>
        <w:rPr>
          <w:i/>
          <w:iCs/>
          <w:lang w:val="en-US"/>
        </w:rPr>
        <w:t xml:space="preserve">decoding </w:t>
      </w:r>
      <w:r>
        <w:rPr>
          <w:lang w:val="en-US"/>
        </w:rPr>
        <w:t xml:space="preserve">entity queries. Target dari proses ini adalah untuk melakukan membaca informasi yang telah “diringkas” dalam entity queries. Sebagian besar dari pekerjaan </w:t>
      </w:r>
      <w:r>
        <w:rPr>
          <w:i/>
          <w:iCs/>
          <w:lang w:val="en-US"/>
        </w:rPr>
        <w:t>decoder</w:t>
      </w:r>
      <w:r>
        <w:rPr>
          <w:lang w:val="en-US"/>
        </w:rPr>
        <w:t xml:space="preserve"> dilakukan dengan mekanisme Attention yang diambil dari metode Transformer (metode ini telah dijelaskan pada bab sebelumnya mengenai bagian decoder). Decoder akan mempelajari kata-kata yang perlu diperhatikan dan ketergantungan antar entitas untuk mengetahui pola prediksi nested NER. Setelah entity queries</w:t>
      </w:r>
      <w:r w:rsidR="001E3FA3">
        <w:rPr>
          <w:lang w:val="en-US"/>
        </w:rPr>
        <w:t xml:space="preserve"> dan tokens</w:t>
      </w:r>
      <w:r>
        <w:rPr>
          <w:lang w:val="en-US"/>
        </w:rPr>
        <w:t xml:space="preserve"> dilewatkan self-attention dan cross-attention, hasil dari cross-attention akan melewati bagian Feed Forward Network (FFN), bagian ini bertugas untuk lebih mengetahui hubungan antar nilai dalam embedding. Dan output dari FFN akan menjadi input pada layer terakhir bagian decoder yaitu Multilayer Perceptron (MLP) untuk mengklasifikasikan embedding FFN menjadi hasil akhir batasan kiri dan kanan prediksi jenis entitas dan juga jenis entitas yang diprediksikan. </w:t>
      </w:r>
    </w:p>
    <w:p w14:paraId="54AB713D" w14:textId="1D0B62C0" w:rsidR="007406D2" w:rsidRDefault="007406D2" w:rsidP="007406D2">
      <w:pPr>
        <w:rPr>
          <w:lang w:val="en-US"/>
        </w:rPr>
      </w:pPr>
      <w:r>
        <w:rPr>
          <w:lang w:val="en-US"/>
        </w:rPr>
        <w:t xml:space="preserve">Output dari MLP ini adalah data “kumpulan prediksi entitas” dalam </w:t>
      </w:r>
      <w:r>
        <w:rPr>
          <w:lang w:val="en-US"/>
        </w:rPr>
        <w:fldChar w:fldCharType="begin"/>
      </w:r>
      <w:r>
        <w:rPr>
          <w:lang w:val="en-US"/>
        </w:rPr>
        <w:instrText xml:space="preserve"> REF _Ref103178674 \h </w:instrText>
      </w:r>
      <w:r>
        <w:rPr>
          <w:lang w:val="en-US"/>
        </w:rPr>
      </w:r>
      <w:r>
        <w:rPr>
          <w:lang w:val="en-US"/>
        </w:rPr>
        <w:fldChar w:fldCharType="separate"/>
      </w:r>
      <w:r w:rsidR="00D53F2D" w:rsidRPr="00C921EA">
        <w:t xml:space="preserve">Gambar </w:t>
      </w:r>
      <w:r w:rsidR="00D53F2D">
        <w:rPr>
          <w:noProof/>
        </w:rPr>
        <w:t>3</w:t>
      </w:r>
      <w:r w:rsidR="00D53F2D">
        <w:t>.</w:t>
      </w:r>
      <w:r w:rsidR="00D53F2D">
        <w:rPr>
          <w:noProof/>
        </w:rPr>
        <w:t>7</w:t>
      </w:r>
      <w:r>
        <w:rPr>
          <w:lang w:val="en-US"/>
        </w:rPr>
        <w:fldChar w:fldCharType="end"/>
      </w:r>
      <w:r>
        <w:rPr>
          <w:lang w:val="en-US"/>
        </w:rPr>
        <w:t xml:space="preserve">. Dan dengan output ini akan memasuki proses paling akhir yaitu penghitungan </w:t>
      </w:r>
      <w:r>
        <w:rPr>
          <w:i/>
          <w:iCs/>
          <w:lang w:val="en-US"/>
        </w:rPr>
        <w:t>loss</w:t>
      </w:r>
      <w:r>
        <w:rPr>
          <w:lang w:val="en-US"/>
        </w:rPr>
        <w:t xml:space="preserve"> untuk menentukan performa dari model yang sedang training. Hal ini dilakukan dengan metode </w:t>
      </w:r>
      <w:r>
        <w:rPr>
          <w:i/>
          <w:iCs/>
          <w:lang w:val="en-US"/>
        </w:rPr>
        <w:t>bipartite matching</w:t>
      </w:r>
      <w:r>
        <w:rPr>
          <w:lang w:val="en-US"/>
        </w:rPr>
        <w:t xml:space="preserve">. Suatu metode yang sering digunakan untuk membantu penghitungan </w:t>
      </w:r>
      <w:r>
        <w:rPr>
          <w:i/>
          <w:iCs/>
          <w:lang w:val="en-US"/>
        </w:rPr>
        <w:t>assignment matching</w:t>
      </w:r>
      <w:r>
        <w:rPr>
          <w:lang w:val="en-US"/>
        </w:rPr>
        <w:t>. Dalam bagian ini, akan diusahakan untuk mencari nilai loss, dibutuhkan nilai optimal pasangan prediksi entitas dengan target entitas sebenarnya. Nilai optimal tersebut diambil dari algoritma Hungarian. Nilai loss ini akan membantu model untuk mempelajari cara prediksi nested NER.</w:t>
      </w:r>
    </w:p>
    <w:p w14:paraId="59611140" w14:textId="21027CF4" w:rsidR="00002070" w:rsidRDefault="007406D2" w:rsidP="007406D2">
      <w:pPr>
        <w:rPr>
          <w:lang w:val="en-US"/>
        </w:rPr>
      </w:pPr>
      <w:r>
        <w:rPr>
          <w:lang w:val="en-US"/>
        </w:rPr>
        <w:t xml:space="preserve">Hasil dari proses prediksi ini adalah model yang sudah melewati proses training dan memiliki ilmu untuk prediksi nested NER dengan optimal. Setelah </w:t>
      </w:r>
      <w:r>
        <w:rPr>
          <w:lang w:val="en-US"/>
        </w:rPr>
        <w:lastRenderedPageBreak/>
        <w:t xml:space="preserve">mendapatkan model yang optimal, model ini diperlukan untuk memprediksikan input kalimat yang ingin dicarikan entitas nya. Karena itu perlu dilewatkan tahap pasca proses yang menyiapkan model untuk menjadi program yang dapat digunakan user dengan mudah.  </w:t>
      </w:r>
    </w:p>
    <w:p w14:paraId="43173C2F" w14:textId="2251B1BE" w:rsidR="00F51F11" w:rsidRDefault="00F51F11" w:rsidP="00F51F11">
      <w:pPr>
        <w:rPr>
          <w:lang w:val="en-US"/>
        </w:rPr>
      </w:pPr>
      <w:r>
        <w:rPr>
          <w:lang w:val="en-US"/>
        </w:rPr>
        <w:t xml:space="preserve">Proses pasca dari bagian prediksi </w:t>
      </w:r>
      <w:r w:rsidRPr="00C921EA">
        <w:t xml:space="preserve">akan </w:t>
      </w:r>
      <w:r>
        <w:rPr>
          <w:lang w:val="en-US"/>
        </w:rPr>
        <w:t xml:space="preserve">dibahas dalam bagian subbab ini. </w:t>
      </w:r>
      <w:r w:rsidRPr="00C921EA">
        <w:t xml:space="preserve"> </w:t>
      </w:r>
      <w:r>
        <w:rPr>
          <w:lang w:val="en-US"/>
        </w:rPr>
        <w:t xml:space="preserve">Alur dari proses tersebut dapat dilihat pada </w:t>
      </w:r>
      <w:r>
        <w:rPr>
          <w:lang w:val="en-US"/>
        </w:rPr>
        <w:fldChar w:fldCharType="begin"/>
      </w:r>
      <w:r>
        <w:rPr>
          <w:lang w:val="en-US"/>
        </w:rPr>
        <w:instrText xml:space="preserve"> REF _Ref104557244 \h </w:instrText>
      </w:r>
      <w:r>
        <w:rPr>
          <w:lang w:val="en-US"/>
        </w:rPr>
      </w:r>
      <w:r>
        <w:rPr>
          <w:lang w:val="en-US"/>
        </w:rPr>
        <w:fldChar w:fldCharType="separate"/>
      </w:r>
      <w:r w:rsidR="00D53F2D">
        <w:t xml:space="preserve">Gambar </w:t>
      </w:r>
      <w:r w:rsidR="00D53F2D">
        <w:rPr>
          <w:noProof/>
        </w:rPr>
        <w:t>3</w:t>
      </w:r>
      <w:r w:rsidR="00D53F2D">
        <w:t>.</w:t>
      </w:r>
      <w:r w:rsidR="00D53F2D">
        <w:rPr>
          <w:noProof/>
        </w:rPr>
        <w:t>8</w:t>
      </w:r>
      <w:r>
        <w:rPr>
          <w:lang w:val="en-US"/>
        </w:rPr>
        <w:fldChar w:fldCharType="end"/>
      </w:r>
      <w:r>
        <w:rPr>
          <w:lang w:val="en-US"/>
        </w:rPr>
        <w:t xml:space="preserve"> bahwa hanya terdapat satu proses yang dijalankan dengan dua hasil proses yang disediakan. Final model merupakan hasil akhir model dengan metode sequence-to-set network yang telah ditraining sedemikian rupa dengan akurasi terbaik. Model ini akan berbentuk file ekstensi .bin dan beberapa file lainnya yang akan menjadi file pendukung untuk menjalankan model tersebut. File tersebut adalah </w:t>
      </w:r>
      <w:r w:rsidRPr="00A04A38">
        <w:rPr>
          <w:lang w:val="en-US"/>
        </w:rPr>
        <w:t>config.json, extra.state, pytorch_model.bin, special_tokens_map.json, tokenizer_config.json, vocab.txt</w:t>
      </w:r>
      <w:r>
        <w:rPr>
          <w:lang w:val="en-US"/>
        </w:rPr>
        <w:t xml:space="preserve">. </w:t>
      </w:r>
    </w:p>
    <w:p w14:paraId="6D6CBAC4" w14:textId="7F3A6004" w:rsidR="00F51F11" w:rsidRDefault="00F51F11" w:rsidP="00F51F11">
      <w:pPr>
        <w:rPr>
          <w:lang w:val="en-US"/>
        </w:rPr>
      </w:pPr>
      <w:r>
        <w:rPr>
          <w:lang w:val="en-US"/>
        </w:rPr>
        <w:t>Config.json adalah konfigurasi untuk model tersebut saat akan dijalankan untuk prediksi dari input program. Extra.state adalah metadata untuk model mengenai versi model dan data lainnya. P</w:t>
      </w:r>
      <w:r w:rsidRPr="00A04A38">
        <w:rPr>
          <w:lang w:val="en-US"/>
        </w:rPr>
        <w:t>ytorch_model.bin</w:t>
      </w:r>
      <w:r>
        <w:rPr>
          <w:lang w:val="en-US"/>
        </w:rPr>
        <w:t xml:space="preserve"> adalah model tersebut yang akan dijalankan dengan bantuan informasi lain seperti konfigurasinya (config.json), token spesial yang akan digunakan dalam proses analisa dataset (</w:t>
      </w:r>
      <w:r w:rsidRPr="00A04A38">
        <w:rPr>
          <w:lang w:val="en-US"/>
        </w:rPr>
        <w:t>special_tokens_map.json</w:t>
      </w:r>
      <w:r>
        <w:rPr>
          <w:lang w:val="en-US"/>
        </w:rPr>
        <w:t xml:space="preserve">), juga kosakata dari kata-kata yang pernah muncul didataset (vocab.txt). File </w:t>
      </w:r>
      <w:r w:rsidRPr="00A04A38">
        <w:rPr>
          <w:lang w:val="en-US"/>
        </w:rPr>
        <w:t>tokenizer_config.json</w:t>
      </w:r>
      <w:r>
        <w:rPr>
          <w:lang w:val="en-US"/>
        </w:rPr>
        <w:t xml:space="preserve"> adalah file berisi informasi mengenai tokenizer model yang digunakan untuk perubahan kata-kata dari dataset menjadi token sesuai dengan konfigurasi yang ditentukan. Contoh konfigurasi adalah apakah semua kata-kata dikonversikan menjadi </w:t>
      </w:r>
      <w:r>
        <w:rPr>
          <w:i/>
          <w:iCs/>
          <w:lang w:val="en-US"/>
        </w:rPr>
        <w:t>lower case</w:t>
      </w:r>
      <w:r>
        <w:rPr>
          <w:lang w:val="en-US"/>
        </w:rPr>
        <w:t xml:space="preserve">, nama dari model tokenizer yang digunakan, token-token spesial yang dapat digunakan tokenizer untuk kata/karakter spesial (kata-kata yang tidak diketahui diberikan </w:t>
      </w:r>
      <w:r>
        <w:rPr>
          <w:i/>
          <w:iCs/>
          <w:lang w:val="en-US"/>
        </w:rPr>
        <w:t>unknown token</w:t>
      </w:r>
      <w:r>
        <w:rPr>
          <w:lang w:val="en-US"/>
        </w:rPr>
        <w:t xml:space="preserve"> biasanya dalam bentuk [UNK]/&lt;UNK&gt;. Seluruh file ini akan digunakan dalam proses berikutnya yaitu prembuatan program prediksi NER dengan final model.</w:t>
      </w:r>
    </w:p>
    <w:p w14:paraId="0F516CED" w14:textId="77777777" w:rsidR="00B5491F" w:rsidRDefault="00B5491F" w:rsidP="00B5491F">
      <w:pPr>
        <w:rPr>
          <w:lang w:val="en-US"/>
        </w:rPr>
      </w:pPr>
      <w:r>
        <w:rPr>
          <w:lang w:val="en-US"/>
        </w:rPr>
        <w:t xml:space="preserve">Proses pembuatan program untuk prediksi NER adalah proses dimana file-file dari model yang telah melewati proses training, akan ikut serta dalam pembuatan program baru. Program ini akan menerima input user, kemudian program akan memberikan input ini kepada final model untuk memprediksi tag </w:t>
      </w:r>
      <w:r>
        <w:rPr>
          <w:lang w:val="en-US"/>
        </w:rPr>
        <w:lastRenderedPageBreak/>
        <w:t xml:space="preserve">named entity dari kalimat input user tersebut. Program ini jika selesai dapat digunakan untuk menerima input beberapa kalimat user (3-4 kalimat), kemudian akan dioutput kan dalam file bentuk .ann, seperti yang pernah disebut, file pelabelan untuk BRAT untuk mempermudah visualisasi. </w:t>
      </w:r>
    </w:p>
    <w:p w14:paraId="7D826B0A" w14:textId="77777777" w:rsidR="00B5491F" w:rsidRDefault="00B5491F" w:rsidP="00F51F11">
      <w:pPr>
        <w:rPr>
          <w:lang w:val="en-US"/>
        </w:rPr>
      </w:pPr>
    </w:p>
    <w:p w14:paraId="7F45D1B5" w14:textId="77777777" w:rsidR="00F51F11" w:rsidRDefault="00F51F11" w:rsidP="00F51F11">
      <w:pPr>
        <w:keepNext/>
        <w:spacing w:line="240" w:lineRule="auto"/>
        <w:ind w:firstLine="0"/>
        <w:jc w:val="center"/>
      </w:pPr>
      <w:r>
        <w:rPr>
          <w:noProof/>
          <w:lang w:val="en-US"/>
        </w:rPr>
        <w:drawing>
          <wp:inline distT="0" distB="0" distL="0" distR="0" wp14:anchorId="6D689510" wp14:editId="602B716F">
            <wp:extent cx="5036820" cy="986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986790"/>
                    </a:xfrm>
                    <a:prstGeom prst="rect">
                      <a:avLst/>
                    </a:prstGeom>
                    <a:noFill/>
                    <a:ln>
                      <a:noFill/>
                    </a:ln>
                  </pic:spPr>
                </pic:pic>
              </a:graphicData>
            </a:graphic>
          </wp:inline>
        </w:drawing>
      </w:r>
    </w:p>
    <w:p w14:paraId="348B0B29" w14:textId="350FF165" w:rsidR="00F51F11" w:rsidRPr="00AC187B" w:rsidRDefault="00F51F11" w:rsidP="00F51F11">
      <w:pPr>
        <w:pStyle w:val="Caption"/>
        <w:rPr>
          <w:lang w:val="en-US"/>
        </w:rPr>
      </w:pPr>
      <w:bookmarkStart w:id="8" w:name="_Ref104557244"/>
      <w:r>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8</w:t>
      </w:r>
      <w:r>
        <w:fldChar w:fldCharType="end"/>
      </w:r>
      <w:bookmarkEnd w:id="8"/>
      <w:r>
        <w:br/>
      </w:r>
      <w:r w:rsidRPr="00C921EA">
        <w:t xml:space="preserve">Arsitektur Sistem </w:t>
      </w:r>
      <w:r>
        <w:rPr>
          <w:lang w:val="en-US"/>
        </w:rPr>
        <w:t>Pasca Proses</w:t>
      </w:r>
    </w:p>
    <w:p w14:paraId="5537E7DB" w14:textId="77777777" w:rsidR="00F51F11" w:rsidRDefault="00F51F11" w:rsidP="00F51F11">
      <w:pPr>
        <w:rPr>
          <w:lang w:val="en-US"/>
        </w:rPr>
      </w:pPr>
    </w:p>
    <w:p w14:paraId="77805B21" w14:textId="4811C969" w:rsidR="00665B70" w:rsidRPr="00002070" w:rsidRDefault="00F51F11" w:rsidP="00F51F11">
      <w:r>
        <w:rPr>
          <w:lang w:val="en-US"/>
        </w:rPr>
        <w:t>Program ini akan terdiri dari beberapa file .py (file bahasa pemrogramman Python), dimana file-file tersebut juga memiliki alur sendiri. Pertama program menerima input kalimat dalam bentuk txt, kemudian kalimat tersebut akan dikonversikan menjadi struktur data yang sesuai untuk diterima model agar dapat diprediksi. Setelah dikonversikan, program akan melempar kalimat yag sudah dikonversi kedalam model yang otomatis akan memberikan sejumlah entitas prediksi yang diprediksikan. Program akan mengubah hasil prediksi ini menjadi file .ann agar dapat melihat visualisasi hasil prediksi tersebut dalam program BRAT.</w:t>
      </w:r>
    </w:p>
    <w:p w14:paraId="073D8C2E" w14:textId="77777777" w:rsidR="00002070" w:rsidRPr="008320B8" w:rsidRDefault="00002070" w:rsidP="008320B8"/>
    <w:p w14:paraId="7229DA2E" w14:textId="617FF5A1" w:rsidR="000450F4" w:rsidRPr="00117943" w:rsidRDefault="001C10CB" w:rsidP="000450F4">
      <w:pPr>
        <w:pStyle w:val="Heading2"/>
      </w:pPr>
      <w:r w:rsidRPr="00117943">
        <w:t>Dataset dan Tagset Bahasa Inggris</w:t>
      </w:r>
    </w:p>
    <w:p w14:paraId="29E8CB09" w14:textId="6580C12F" w:rsidR="001C10CB" w:rsidRPr="00117943" w:rsidRDefault="00111B37" w:rsidP="001C10CB">
      <w:r w:rsidRPr="00117943">
        <w:t xml:space="preserve">Dataset yang digunakan pada penelitian yang dirujuk di tugas akhir ini menggunakan beberapa dataset, tetapi sebagai </w:t>
      </w:r>
      <w:r w:rsidR="000B38BE" w:rsidRPr="00117943">
        <w:t>rujukan</w:t>
      </w:r>
      <w:r w:rsidRPr="00117943">
        <w:t xml:space="preserve"> utama di penelitian utama ini akan fokus pada dataset GENIA</w:t>
      </w:r>
      <w:r w:rsidR="009671D6" w:rsidRPr="00117943">
        <w:rPr>
          <w:rStyle w:val="FootnoteReference"/>
        </w:rPr>
        <w:footnoteReference w:id="6"/>
      </w:r>
      <w:r w:rsidRPr="00117943">
        <w:t xml:space="preserve">. </w:t>
      </w:r>
      <w:r w:rsidR="003D66FF" w:rsidRPr="00117943">
        <w:t>Sebagai informasi tambahan, dataset lain yang digunakan oleh peneliti Sequence-to-Set Network adalah ACE 2004</w:t>
      </w:r>
      <w:r w:rsidR="00FC2A73" w:rsidRPr="00117943">
        <w:rPr>
          <w:rStyle w:val="FootnoteReference"/>
        </w:rPr>
        <w:footnoteReference w:id="7"/>
      </w:r>
      <w:r w:rsidR="003D66FF" w:rsidRPr="00117943">
        <w:t>, ACE 2005</w:t>
      </w:r>
      <w:r w:rsidR="00FD745E" w:rsidRPr="00117943">
        <w:rPr>
          <w:rStyle w:val="FootnoteReference"/>
        </w:rPr>
        <w:footnoteReference w:id="8"/>
      </w:r>
      <w:r w:rsidR="003D66FF" w:rsidRPr="00117943">
        <w:t xml:space="preserve">, </w:t>
      </w:r>
      <w:r w:rsidR="003D66FF" w:rsidRPr="00117943">
        <w:lastRenderedPageBreak/>
        <w:t>KBP 2017</w:t>
      </w:r>
      <w:r w:rsidR="00FD745E" w:rsidRPr="00117943">
        <w:rPr>
          <w:rStyle w:val="FootnoteReference"/>
        </w:rPr>
        <w:footnoteReference w:id="9"/>
      </w:r>
      <w:r w:rsidR="002507AD" w:rsidRPr="00117943">
        <w:t xml:space="preserve">. </w:t>
      </w:r>
      <w:r w:rsidR="00282314" w:rsidRPr="00117943">
        <w:t>Keempat dataset yang digunakan merupakan beberapa dataset standar yang digunakan dalam penelitian NER bahasa Inggris.</w:t>
      </w:r>
      <w:r w:rsidR="006B03EB" w:rsidRPr="00117943">
        <w:t xml:space="preserve"> Berikut penjelasan singkat untuk dataset yang digunakan</w:t>
      </w:r>
      <w:r w:rsidR="00A90813" w:rsidRPr="00117943">
        <w:t xml:space="preserve"> dalam Sequence-to-Set Network</w:t>
      </w:r>
      <w:r w:rsidR="006B03EB" w:rsidRPr="00117943">
        <w:t>.</w:t>
      </w:r>
    </w:p>
    <w:p w14:paraId="61742302" w14:textId="048FBE3E" w:rsidR="006B03EB" w:rsidRPr="00117943" w:rsidRDefault="00C64399" w:rsidP="001C10CB">
      <w:r w:rsidRPr="00117943">
        <w:t xml:space="preserve">Dataset GENIA adalah dataset utama untuk penulisan biomedis dalam penelitian bidang NLP. </w:t>
      </w:r>
      <w:r w:rsidR="005840E3" w:rsidRPr="00117943">
        <w:t xml:space="preserve">Tujuan utama adanya dataset ini untuk membantu perkembangan ekstraksi informasi dan </w:t>
      </w:r>
      <w:r w:rsidR="005840E3" w:rsidRPr="00117943">
        <w:rPr>
          <w:i/>
          <w:iCs/>
        </w:rPr>
        <w:t>mining</w:t>
      </w:r>
      <w:r w:rsidR="005840E3" w:rsidRPr="00117943">
        <w:t xml:space="preserve"> teks dalam domain </w:t>
      </w:r>
      <w:r w:rsidR="005840E3" w:rsidRPr="00117943">
        <w:rPr>
          <w:i/>
          <w:iCs/>
        </w:rPr>
        <w:t>molecular biology</w:t>
      </w:r>
      <w:r w:rsidR="005840E3" w:rsidRPr="00117943">
        <w:t xml:space="preserve">. </w:t>
      </w:r>
      <w:r w:rsidR="002D1B6B" w:rsidRPr="00117943">
        <w:t xml:space="preserve">GENIA dapat digunakan dalam beberapa kategori penelitian seperti </w:t>
      </w:r>
      <w:r w:rsidR="002D1B6B" w:rsidRPr="00117943">
        <w:rPr>
          <w:i/>
          <w:iCs/>
        </w:rPr>
        <w:t>Part-of-Speech annotation</w:t>
      </w:r>
      <w:r w:rsidR="002D1B6B" w:rsidRPr="00117943">
        <w:t xml:space="preserve">, </w:t>
      </w:r>
      <w:r w:rsidR="002D1B6B" w:rsidRPr="00117943">
        <w:rPr>
          <w:i/>
          <w:iCs/>
        </w:rPr>
        <w:t>Constituency</w:t>
      </w:r>
      <w:r w:rsidR="002D1B6B" w:rsidRPr="00117943">
        <w:t xml:space="preserve"> (</w:t>
      </w:r>
      <w:r w:rsidR="002D1B6B" w:rsidRPr="00117943">
        <w:rPr>
          <w:i/>
          <w:iCs/>
        </w:rPr>
        <w:t>phrase structure</w:t>
      </w:r>
      <w:r w:rsidR="002D1B6B" w:rsidRPr="00117943">
        <w:t xml:space="preserve">) </w:t>
      </w:r>
      <w:r w:rsidR="002D1B6B" w:rsidRPr="00117943">
        <w:rPr>
          <w:i/>
          <w:iCs/>
        </w:rPr>
        <w:t>syntactic annotation</w:t>
      </w:r>
      <w:r w:rsidR="002D1B6B" w:rsidRPr="00117943">
        <w:t xml:space="preserve">, </w:t>
      </w:r>
      <w:r w:rsidR="002D1B6B" w:rsidRPr="00117943">
        <w:rPr>
          <w:i/>
          <w:iCs/>
        </w:rPr>
        <w:t>Term annotation</w:t>
      </w:r>
      <w:r w:rsidR="002D1B6B" w:rsidRPr="00117943">
        <w:t xml:space="preserve">, </w:t>
      </w:r>
      <w:r w:rsidR="002D1B6B" w:rsidRPr="00117943">
        <w:rPr>
          <w:i/>
          <w:iCs/>
        </w:rPr>
        <w:t>Event annotation</w:t>
      </w:r>
      <w:r w:rsidR="002D1B6B" w:rsidRPr="00117943">
        <w:t xml:space="preserve">, </w:t>
      </w:r>
      <w:r w:rsidR="002D1B6B" w:rsidRPr="00117943">
        <w:rPr>
          <w:i/>
          <w:iCs/>
        </w:rPr>
        <w:t>Relation annotation</w:t>
      </w:r>
      <w:r w:rsidR="002D1B6B" w:rsidRPr="00117943">
        <w:t xml:space="preserve">, </w:t>
      </w:r>
      <w:r w:rsidR="002D1B6B" w:rsidRPr="00117943">
        <w:rPr>
          <w:i/>
          <w:iCs/>
        </w:rPr>
        <w:t>Coreference annotation</w:t>
      </w:r>
      <w:r w:rsidR="002D1B6B" w:rsidRPr="00117943">
        <w:t>.</w:t>
      </w:r>
      <w:r w:rsidR="00424447" w:rsidRPr="00117943">
        <w:t xml:space="preserve"> </w:t>
      </w:r>
      <w:r w:rsidR="002D3AAC" w:rsidRPr="00117943">
        <w:t>Bahkan GENIA adalah salah satu dataset yang pada awalnya menganotasikan dataset</w:t>
      </w:r>
      <w:r w:rsidR="001449C3" w:rsidRPr="00117943">
        <w:t xml:space="preserve"> </w:t>
      </w:r>
      <w:r w:rsidR="002D3AAC" w:rsidRPr="00117943">
        <w:t>nya secara nested bukan flat</w:t>
      </w:r>
      <w:r w:rsidR="00392FD0" w:rsidRPr="00117943">
        <w:t xml:space="preserve"> (tidak menghiraukan nested named entities). </w:t>
      </w:r>
    </w:p>
    <w:p w14:paraId="415965E0" w14:textId="43934A21" w:rsidR="00627DD6" w:rsidRPr="00117943" w:rsidRDefault="00615BF8" w:rsidP="001C10CB">
      <w:r w:rsidRPr="00117943">
        <w:t>Sedangkan dataset ACE 2004 dan ACE 2005 berasal dari program riset yang sama yaitu ACE (Automatic Content Extraction)</w:t>
      </w:r>
      <w:r w:rsidR="00C0072C" w:rsidRPr="00117943">
        <w:t xml:space="preserve"> oleh institut NIST (National Institute of Standards and Technology)</w:t>
      </w:r>
      <w:r w:rsidR="004F0388" w:rsidRPr="00117943">
        <w:t xml:space="preserve"> yang mengutamakan pengembangan ekstraksi informasi dan sudah berjalan dari tahun 1999 sampai 2008. Tidak hanya bahasa Inggris, dataset ACE </w:t>
      </w:r>
      <w:r w:rsidR="001449C3" w:rsidRPr="00117943">
        <w:t>berkembang</w:t>
      </w:r>
      <w:r w:rsidR="004F0388" w:rsidRPr="00117943">
        <w:t xml:space="preserve"> tiap tahunnya dengan menyediakan untuk bahasa Mandarin, bahasa Arab, dan bahasa Spanyol.</w:t>
      </w:r>
      <w:r w:rsidR="0058542C" w:rsidRPr="00117943">
        <w:t xml:space="preserve"> Teks yang disediakan ACE berasal dari teks berita maupun teks siaran. </w:t>
      </w:r>
    </w:p>
    <w:p w14:paraId="0F513B61" w14:textId="515B513F" w:rsidR="002507AD" w:rsidRPr="00117943" w:rsidRDefault="00A53773" w:rsidP="001C10CB">
      <w:r w:rsidRPr="00117943">
        <w:t xml:space="preserve">Selain ACE, NIST juga menyediakan dataset lain dari konferensi mereka Text Analysis Conference 2017 dengan nama dataset </w:t>
      </w:r>
      <w:r w:rsidR="003D3D84" w:rsidRPr="00117943">
        <w:t>Knowledge Base Population (</w:t>
      </w:r>
      <w:r w:rsidRPr="00117943">
        <w:t>KBP</w:t>
      </w:r>
      <w:r w:rsidR="003D3D84" w:rsidRPr="00117943">
        <w:t>)</w:t>
      </w:r>
      <w:r w:rsidRPr="00117943">
        <w:t xml:space="preserve"> 2017. </w:t>
      </w:r>
      <w:r w:rsidR="001B6A58" w:rsidRPr="00117943">
        <w:t xml:space="preserve">TAC adalah konferensi yang menyediakan </w:t>
      </w:r>
      <w:r w:rsidR="001B6A58" w:rsidRPr="00117943">
        <w:rPr>
          <w:i/>
          <w:iCs/>
        </w:rPr>
        <w:t>evaluation workshop</w:t>
      </w:r>
      <w:r w:rsidR="001B6A58" w:rsidRPr="00117943">
        <w:t xml:space="preserve"> untuk membantu berkem</w:t>
      </w:r>
      <w:r w:rsidR="00C351EA" w:rsidRPr="00117943">
        <w:t>ba</w:t>
      </w:r>
      <w:r w:rsidR="001B6A58" w:rsidRPr="00117943">
        <w:t>ngnya penelitian di bidang NLP</w:t>
      </w:r>
      <w:r w:rsidR="00653424" w:rsidRPr="00117943">
        <w:t xml:space="preserve"> dengan menyediakan data dan cara evaluasi kemudian mengadakan forum untuk membahas hasil-hasil yang telah ditemukan oleh peneliti/organisasi lainnya. </w:t>
      </w:r>
      <w:r w:rsidR="00744B4A" w:rsidRPr="00117943">
        <w:t xml:space="preserve">Ada beberapa jenis task yang disediakan oleh TAC untuk diteliti dan salah satunya adalah Entity Descovery and Linking (EDL) dalam area KBP tersebut. </w:t>
      </w:r>
      <w:r w:rsidR="007014C5" w:rsidRPr="00117943">
        <w:t xml:space="preserve">Task selain EDL adalah </w:t>
      </w:r>
      <w:r w:rsidR="007014C5" w:rsidRPr="00117943">
        <w:rPr>
          <w:i/>
          <w:iCs/>
        </w:rPr>
        <w:t>Cold Start KB</w:t>
      </w:r>
      <w:r w:rsidR="007014C5" w:rsidRPr="00117943">
        <w:t xml:space="preserve"> (CSKB), </w:t>
      </w:r>
      <w:r w:rsidR="007014C5" w:rsidRPr="00117943">
        <w:rPr>
          <w:i/>
          <w:iCs/>
        </w:rPr>
        <w:t>Slot Filling</w:t>
      </w:r>
      <w:r w:rsidR="007014C5" w:rsidRPr="00117943">
        <w:t xml:space="preserve"> (SF), </w:t>
      </w:r>
      <w:r w:rsidR="007014C5" w:rsidRPr="00117943">
        <w:rPr>
          <w:i/>
          <w:iCs/>
        </w:rPr>
        <w:t>Event</w:t>
      </w:r>
      <w:r w:rsidR="007014C5" w:rsidRPr="00117943">
        <w:t xml:space="preserve">, </w:t>
      </w:r>
      <w:r w:rsidR="007014C5" w:rsidRPr="00117943">
        <w:rPr>
          <w:i/>
          <w:iCs/>
        </w:rPr>
        <w:t>Belief and Sentiment</w:t>
      </w:r>
      <w:r w:rsidR="007014C5" w:rsidRPr="00117943">
        <w:t xml:space="preserve"> (BeSt) dan area tersendiri </w:t>
      </w:r>
      <w:r w:rsidR="007014C5" w:rsidRPr="00117943">
        <w:rPr>
          <w:i/>
          <w:iCs/>
        </w:rPr>
        <w:t>Adverse Drug Reaction Extraction</w:t>
      </w:r>
      <w:r w:rsidR="007014C5" w:rsidRPr="00117943">
        <w:t xml:space="preserve"> (ADR)</w:t>
      </w:r>
      <w:r w:rsidR="00AA3F3A" w:rsidRPr="00117943">
        <w:t xml:space="preserve">. </w:t>
      </w:r>
      <w:r w:rsidR="000B2D24" w:rsidRPr="00117943">
        <w:t xml:space="preserve">Dataset yang disediakan untuk EDL digunakan sebagai salah satu dataset untuk Sequence-to-Set Network. </w:t>
      </w:r>
    </w:p>
    <w:p w14:paraId="74ED64A9" w14:textId="77777777" w:rsidR="00225FEC" w:rsidRPr="00117943" w:rsidRDefault="00225FEC" w:rsidP="00225FEC">
      <w:pPr>
        <w:pStyle w:val="Heading3"/>
      </w:pPr>
      <w:r w:rsidRPr="00117943">
        <w:lastRenderedPageBreak/>
        <w:t>GENIA</w:t>
      </w:r>
    </w:p>
    <w:p w14:paraId="050BCF1D" w14:textId="73801985" w:rsidR="00AB37FE" w:rsidRPr="00117943" w:rsidRDefault="00C36A10" w:rsidP="00545B86">
      <w:r w:rsidRPr="00117943">
        <w:t>GENIA</w:t>
      </w:r>
      <w:r w:rsidR="003F706E" w:rsidRPr="00117943">
        <w:t xml:space="preserve">, </w:t>
      </w:r>
      <w:r w:rsidRPr="00117943">
        <w:t xml:space="preserve">dataset utama biomedis </w:t>
      </w:r>
      <w:r w:rsidR="003F706E" w:rsidRPr="00117943">
        <w:t xml:space="preserve">untuk </w:t>
      </w:r>
      <w:r w:rsidRPr="00117943">
        <w:t>penelitian NLP</w:t>
      </w:r>
      <w:r w:rsidR="003F706E" w:rsidRPr="00117943">
        <w:t xml:space="preserve">, telah </w:t>
      </w:r>
      <w:r w:rsidR="001449C3" w:rsidRPr="00117943">
        <w:t>berkembang</w:t>
      </w:r>
      <w:r w:rsidR="003F706E" w:rsidRPr="00117943">
        <w:t xml:space="preserve"> dari tahun 1998 sampai saat ini, dengan fokus utama yaitu </w:t>
      </w:r>
      <w:r w:rsidRPr="00117943">
        <w:t xml:space="preserve">perkembangan ekstraksi informasi dan mining teks dalam domain molecular biology. </w:t>
      </w:r>
      <w:r w:rsidR="00006A61" w:rsidRPr="00117943">
        <w:t>Pada 2003, GENIA telah menghasilkan dataset versi ketiga</w:t>
      </w:r>
      <w:r w:rsidR="00D2037D" w:rsidRPr="00117943">
        <w:t xml:space="preserve"> yang terdiri dari 2.000 abstrak, lebih dari 400.000 jumlah kata, dan kurang lebih 100.000 anotasi dengan campur tangan manusia. </w:t>
      </w:r>
    </w:p>
    <w:p w14:paraId="3A108582" w14:textId="5461AC91" w:rsidR="0013377E" w:rsidRDefault="009A54F2" w:rsidP="00545B86">
      <w:r w:rsidRPr="00117943">
        <w:t xml:space="preserve">Isi dari dataset ini terdiri dari ekstraksi artikel dari MEDLINE. </w:t>
      </w:r>
      <w:r w:rsidR="007535C4" w:rsidRPr="00117943">
        <w:t>Bentuk dari GENIA adalah artikel yang menggunakan bentuk mark</w:t>
      </w:r>
      <w:r w:rsidR="00BC66CB" w:rsidRPr="00117943">
        <w:t>-</w:t>
      </w:r>
      <w:r w:rsidR="007535C4" w:rsidRPr="00117943">
        <w:t xml:space="preserve">up berbasis XML dengan ID MEDLINE, judul dan abstrak untuk setiap artikel MEDLINE. </w:t>
      </w:r>
      <w:r w:rsidR="000F1448" w:rsidRPr="00117943">
        <w:t xml:space="preserve">Setiap </w:t>
      </w:r>
      <w:r w:rsidR="007535C4" w:rsidRPr="00117943">
        <w:t xml:space="preserve">abstrak </w:t>
      </w:r>
      <w:r w:rsidR="000F1448" w:rsidRPr="00117943">
        <w:t xml:space="preserve">terdapat teks yang terbagi </w:t>
      </w:r>
      <w:r w:rsidR="007535C4" w:rsidRPr="00117943">
        <w:t>menjadi kalimat</w:t>
      </w:r>
      <w:r w:rsidR="00E66067" w:rsidRPr="00117943">
        <w:t>-kalimat.</w:t>
      </w:r>
      <w:r w:rsidR="00156093" w:rsidRPr="00117943">
        <w:t xml:space="preserve"> </w:t>
      </w:r>
      <w:r w:rsidR="00B36533" w:rsidRPr="00117943">
        <w:t>GENIA mengutamakan kuali</w:t>
      </w:r>
      <w:r w:rsidR="007E3F53" w:rsidRPr="00117943">
        <w:t>t</w:t>
      </w:r>
      <w:r w:rsidR="00B36533" w:rsidRPr="00117943">
        <w:t xml:space="preserve">as dari anotasinya, seluruh abstrak dan judulnya ditentukan oleh dua pakar domain untuk istilah biologis, dan </w:t>
      </w:r>
      <w:r w:rsidR="00E43B21" w:rsidRPr="00117943">
        <w:t xml:space="preserve">istilah biologis tersebut </w:t>
      </w:r>
      <w:r w:rsidR="00B36533" w:rsidRPr="00117943">
        <w:t>telah dianotasi secara semantik dengan deskrip</w:t>
      </w:r>
      <w:r w:rsidR="00BC66CB" w:rsidRPr="00117943">
        <w:t>si</w:t>
      </w:r>
      <w:r w:rsidR="00B36533" w:rsidRPr="00117943">
        <w:t xml:space="preserve"> dari ontologi GENIA</w:t>
      </w:r>
      <w:r w:rsidR="00484CD0" w:rsidRPr="00117943">
        <w:t xml:space="preserve"> (dapat dilihat pada </w:t>
      </w:r>
      <w:r w:rsidR="00484CD0" w:rsidRPr="00117943">
        <w:fldChar w:fldCharType="begin"/>
      </w:r>
      <w:r w:rsidR="00484CD0" w:rsidRPr="00117943">
        <w:instrText xml:space="preserve"> REF _Ref103345712 \h </w:instrText>
      </w:r>
      <w:r w:rsidR="00484CD0" w:rsidRPr="00117943">
        <w:fldChar w:fldCharType="separate"/>
      </w:r>
      <w:r w:rsidR="00D53F2D" w:rsidRPr="00117943">
        <w:t xml:space="preserve">Gambar </w:t>
      </w:r>
      <w:r w:rsidR="00D53F2D">
        <w:rPr>
          <w:noProof/>
        </w:rPr>
        <w:t>3</w:t>
      </w:r>
      <w:r w:rsidR="00D53F2D" w:rsidRPr="00117943">
        <w:t>.</w:t>
      </w:r>
      <w:r w:rsidR="00D53F2D">
        <w:rPr>
          <w:noProof/>
        </w:rPr>
        <w:t>9</w:t>
      </w:r>
      <w:r w:rsidR="00484CD0" w:rsidRPr="00117943">
        <w:fldChar w:fldCharType="end"/>
      </w:r>
      <w:r w:rsidR="00484CD0" w:rsidRPr="00117943">
        <w:t>).</w:t>
      </w:r>
    </w:p>
    <w:p w14:paraId="4291A1D1" w14:textId="77777777" w:rsidR="008320B8" w:rsidRPr="00117943" w:rsidRDefault="008320B8" w:rsidP="00545B86"/>
    <w:p w14:paraId="48B1A5E4" w14:textId="77777777" w:rsidR="00075B71" w:rsidRPr="00117943" w:rsidRDefault="007E29EF" w:rsidP="00075B71">
      <w:pPr>
        <w:keepNext/>
        <w:spacing w:line="240" w:lineRule="auto"/>
        <w:ind w:firstLine="0"/>
        <w:jc w:val="center"/>
      </w:pPr>
      <w:r w:rsidRPr="00117943">
        <w:rPr>
          <w:noProof/>
        </w:rPr>
        <w:drawing>
          <wp:inline distT="0" distB="0" distL="0" distR="0" wp14:anchorId="7C22B2BA" wp14:editId="58CA704D">
            <wp:extent cx="3322864" cy="3160028"/>
            <wp:effectExtent l="19050" t="19050" r="1143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6350" cy="3191873"/>
                    </a:xfrm>
                    <a:prstGeom prst="rect">
                      <a:avLst/>
                    </a:prstGeom>
                    <a:ln>
                      <a:solidFill>
                        <a:schemeClr val="tx1"/>
                      </a:solidFill>
                    </a:ln>
                  </pic:spPr>
                </pic:pic>
              </a:graphicData>
            </a:graphic>
          </wp:inline>
        </w:drawing>
      </w:r>
    </w:p>
    <w:p w14:paraId="552F0F30" w14:textId="3AEC1858" w:rsidR="00225FEC" w:rsidRPr="00117943" w:rsidRDefault="00075B71" w:rsidP="00075B71">
      <w:pPr>
        <w:pStyle w:val="Caption"/>
      </w:pPr>
      <w:bookmarkStart w:id="9" w:name="_Ref103345712"/>
      <w:r w:rsidRPr="00117943">
        <w:t xml:space="preserve">Gambar </w:t>
      </w:r>
      <w:r w:rsidR="00DC437C" w:rsidRPr="00117943">
        <w:fldChar w:fldCharType="begin"/>
      </w:r>
      <w:r w:rsidR="00DC437C" w:rsidRPr="00117943">
        <w:instrText xml:space="preserve"> STYLEREF 1 \s </w:instrText>
      </w:r>
      <w:r w:rsidR="00DC437C" w:rsidRPr="00117943">
        <w:fldChar w:fldCharType="separate"/>
      </w:r>
      <w:r w:rsidR="00D53F2D">
        <w:rPr>
          <w:noProof/>
        </w:rPr>
        <w:t>3</w:t>
      </w:r>
      <w:r w:rsidR="00DC437C" w:rsidRPr="00117943">
        <w:fldChar w:fldCharType="end"/>
      </w:r>
      <w:r w:rsidR="00DC437C" w:rsidRPr="00117943">
        <w:t>.</w:t>
      </w:r>
      <w:r w:rsidR="00DC437C" w:rsidRPr="00117943">
        <w:fldChar w:fldCharType="begin"/>
      </w:r>
      <w:r w:rsidR="00DC437C" w:rsidRPr="00117943">
        <w:instrText xml:space="preserve"> SEQ Gambar \* ARABIC \s 1 </w:instrText>
      </w:r>
      <w:r w:rsidR="00DC437C" w:rsidRPr="00117943">
        <w:fldChar w:fldCharType="separate"/>
      </w:r>
      <w:r w:rsidR="00D53F2D">
        <w:rPr>
          <w:noProof/>
        </w:rPr>
        <w:t>9</w:t>
      </w:r>
      <w:r w:rsidR="00DC437C" w:rsidRPr="00117943">
        <w:fldChar w:fldCharType="end"/>
      </w:r>
      <w:bookmarkEnd w:id="9"/>
      <w:r w:rsidRPr="00117943">
        <w:br/>
        <w:t>Ontologi dan Statistika dari GENIA</w:t>
      </w:r>
      <w:r w:rsidR="00057302" w:rsidRPr="00117943">
        <w:rPr>
          <w:rStyle w:val="FootnoteReference"/>
        </w:rPr>
        <w:footnoteReference w:id="10"/>
      </w:r>
    </w:p>
    <w:p w14:paraId="37D719A0" w14:textId="74E981D0" w:rsidR="00AA7224" w:rsidRPr="00117943" w:rsidRDefault="004F4FDB" w:rsidP="004F4FDB">
      <w:r w:rsidRPr="00117943">
        <w:lastRenderedPageBreak/>
        <w:fldChar w:fldCharType="begin"/>
      </w:r>
      <w:r w:rsidRPr="00117943">
        <w:instrText xml:space="preserve"> REF _Ref103523828 \h </w:instrText>
      </w:r>
      <w:r w:rsidRPr="00117943">
        <w:fldChar w:fldCharType="separate"/>
      </w:r>
      <w:r w:rsidR="00D53F2D" w:rsidRPr="00117943">
        <w:t xml:space="preserve">Tabel </w:t>
      </w:r>
      <w:r w:rsidR="00D53F2D">
        <w:rPr>
          <w:noProof/>
        </w:rPr>
        <w:t>3</w:t>
      </w:r>
      <w:r w:rsidR="00D53F2D">
        <w:t>.</w:t>
      </w:r>
      <w:r w:rsidR="00D53F2D">
        <w:rPr>
          <w:noProof/>
        </w:rPr>
        <w:t>1</w:t>
      </w:r>
      <w:r w:rsidRPr="00117943">
        <w:fldChar w:fldCharType="end"/>
      </w:r>
      <w:r w:rsidRPr="00117943">
        <w:t xml:space="preserve"> adalah spesifikasi dataset untuk penelitian nested NER dari GENIA. Penelitian Sequence-to-Set Network menggunakan spesifikasi </w:t>
      </w:r>
      <w:r w:rsidRPr="00117943">
        <w:fldChar w:fldCharType="begin"/>
      </w:r>
      <w:r w:rsidRPr="00117943">
        <w:instrText xml:space="preserve"> REF _Ref103523828 \h </w:instrText>
      </w:r>
      <w:r w:rsidRPr="00117943">
        <w:fldChar w:fldCharType="separate"/>
      </w:r>
      <w:r w:rsidR="00D53F2D" w:rsidRPr="00117943">
        <w:t xml:space="preserve">Tabel </w:t>
      </w:r>
      <w:r w:rsidR="00D53F2D">
        <w:rPr>
          <w:noProof/>
        </w:rPr>
        <w:t>3</w:t>
      </w:r>
      <w:r w:rsidR="00D53F2D">
        <w:t>.</w:t>
      </w:r>
      <w:r w:rsidR="00D53F2D">
        <w:rPr>
          <w:noProof/>
        </w:rPr>
        <w:t>1</w:t>
      </w:r>
      <w:r w:rsidRPr="00117943">
        <w:fldChar w:fldCharType="end"/>
      </w:r>
      <w:r w:rsidRPr="00117943">
        <w:t xml:space="preserve"> untuk pembagian data training dan test. Hasil penghitungan ini terdapat dari sejumlah 2000 abstrak yang dimiliki. Dan penghitungan jumlah named entity dan nested named entity dari 18.546 kalimat. </w:t>
      </w:r>
      <w:r w:rsidR="002B1E1D" w:rsidRPr="00117943">
        <w:t>Tabel ini menjadi referensi untuk dataset yang digunakan dalam tugas akhir ini dengan pernyataan minimal 10-20% nested entities didapat dari jumlah entities yang dimiliki dataset tersebut.</w:t>
      </w:r>
    </w:p>
    <w:p w14:paraId="076D153C" w14:textId="125DE998" w:rsidR="004F4FDB" w:rsidRPr="00117943" w:rsidRDefault="002B1E1D" w:rsidP="004F4FDB">
      <w:r w:rsidRPr="00117943">
        <w:t xml:space="preserve"> </w:t>
      </w:r>
    </w:p>
    <w:p w14:paraId="6CD73B80" w14:textId="65DD8FA4" w:rsidR="00AA7224" w:rsidRPr="00117943" w:rsidRDefault="00AA7224" w:rsidP="00AA7224">
      <w:pPr>
        <w:pStyle w:val="Caption"/>
        <w:keepNext/>
      </w:pPr>
      <w:bookmarkStart w:id="10" w:name="_Ref103523828"/>
      <w:r w:rsidRPr="00117943">
        <w:t xml:space="preserve">Tabel </w:t>
      </w:r>
      <w:r w:rsidR="00AF53E1">
        <w:fldChar w:fldCharType="begin"/>
      </w:r>
      <w:r w:rsidR="00AF53E1">
        <w:instrText xml:space="preserve"> STYLEREF 1 \s </w:instrText>
      </w:r>
      <w:r w:rsidR="00AF53E1">
        <w:fldChar w:fldCharType="separate"/>
      </w:r>
      <w:r w:rsidR="00D53F2D">
        <w:rPr>
          <w:noProof/>
        </w:rPr>
        <w:t>3</w:t>
      </w:r>
      <w:r w:rsidR="00AF53E1">
        <w:fldChar w:fldCharType="end"/>
      </w:r>
      <w:r w:rsidR="00AF53E1">
        <w:t>.</w:t>
      </w:r>
      <w:r w:rsidR="00AF53E1">
        <w:fldChar w:fldCharType="begin"/>
      </w:r>
      <w:r w:rsidR="00AF53E1">
        <w:instrText xml:space="preserve"> SEQ Tabel \* ARABIC \s 1 </w:instrText>
      </w:r>
      <w:r w:rsidR="00AF53E1">
        <w:fldChar w:fldCharType="separate"/>
      </w:r>
      <w:r w:rsidR="00D53F2D">
        <w:rPr>
          <w:noProof/>
        </w:rPr>
        <w:t>1</w:t>
      </w:r>
      <w:r w:rsidR="00AF53E1">
        <w:fldChar w:fldCharType="end"/>
      </w:r>
      <w:bookmarkEnd w:id="10"/>
      <w:r w:rsidRPr="00117943">
        <w:br/>
        <w:t>Spesifikasi Dataset GENIA</w:t>
      </w:r>
    </w:p>
    <w:tbl>
      <w:tblPr>
        <w:tblStyle w:val="TableGrid"/>
        <w:tblW w:w="0" w:type="auto"/>
        <w:tblLook w:val="04A0" w:firstRow="1" w:lastRow="0" w:firstColumn="1" w:lastColumn="0" w:noHBand="0" w:noVBand="1"/>
      </w:tblPr>
      <w:tblGrid>
        <w:gridCol w:w="3397"/>
        <w:gridCol w:w="2123"/>
        <w:gridCol w:w="2408"/>
      </w:tblGrid>
      <w:tr w:rsidR="00AA7224" w:rsidRPr="00117943" w14:paraId="65A112E6" w14:textId="77777777" w:rsidTr="000001EC">
        <w:tc>
          <w:tcPr>
            <w:tcW w:w="3397" w:type="dxa"/>
            <w:shd w:val="clear" w:color="auto" w:fill="D9D9D9" w:themeFill="background1" w:themeFillShade="D9"/>
          </w:tcPr>
          <w:p w14:paraId="18128CFF" w14:textId="77777777" w:rsidR="00AA7224" w:rsidRPr="00117943" w:rsidRDefault="00AA7224" w:rsidP="000001EC">
            <w:pPr>
              <w:ind w:firstLine="0"/>
              <w:jc w:val="center"/>
              <w:rPr>
                <w:b/>
                <w:bCs/>
              </w:rPr>
            </w:pPr>
            <w:r w:rsidRPr="00117943">
              <w:rPr>
                <w:b/>
                <w:bCs/>
              </w:rPr>
              <w:t>Statistika</w:t>
            </w:r>
          </w:p>
        </w:tc>
        <w:tc>
          <w:tcPr>
            <w:tcW w:w="2123" w:type="dxa"/>
            <w:shd w:val="clear" w:color="auto" w:fill="D9D9D9" w:themeFill="background1" w:themeFillShade="D9"/>
          </w:tcPr>
          <w:p w14:paraId="1AB7D0E8" w14:textId="77777777" w:rsidR="00AA7224" w:rsidRPr="00117943" w:rsidRDefault="00AA7224" w:rsidP="000001EC">
            <w:pPr>
              <w:ind w:firstLine="0"/>
              <w:jc w:val="center"/>
              <w:rPr>
                <w:b/>
                <w:bCs/>
              </w:rPr>
            </w:pPr>
            <w:r w:rsidRPr="00117943">
              <w:rPr>
                <w:b/>
                <w:bCs/>
              </w:rPr>
              <w:t>Jumlah Train</w:t>
            </w:r>
          </w:p>
        </w:tc>
        <w:tc>
          <w:tcPr>
            <w:tcW w:w="2408" w:type="dxa"/>
            <w:shd w:val="clear" w:color="auto" w:fill="D9D9D9" w:themeFill="background1" w:themeFillShade="D9"/>
          </w:tcPr>
          <w:p w14:paraId="18D60596" w14:textId="77777777" w:rsidR="00AA7224" w:rsidRPr="00117943" w:rsidRDefault="00AA7224" w:rsidP="000001EC">
            <w:pPr>
              <w:ind w:firstLine="0"/>
              <w:jc w:val="center"/>
              <w:rPr>
                <w:b/>
                <w:bCs/>
              </w:rPr>
            </w:pPr>
            <w:r w:rsidRPr="00117943">
              <w:rPr>
                <w:b/>
                <w:bCs/>
              </w:rPr>
              <w:t>Jumlah Test</w:t>
            </w:r>
          </w:p>
        </w:tc>
      </w:tr>
      <w:tr w:rsidR="00AA7224" w:rsidRPr="00117943" w14:paraId="5D7CE730" w14:textId="77777777" w:rsidTr="000001EC">
        <w:tc>
          <w:tcPr>
            <w:tcW w:w="3397" w:type="dxa"/>
          </w:tcPr>
          <w:p w14:paraId="6F5EDF5D" w14:textId="77777777" w:rsidR="00AA7224" w:rsidRPr="00117943" w:rsidRDefault="00AA7224" w:rsidP="000001EC">
            <w:pPr>
              <w:ind w:firstLine="0"/>
            </w:pPr>
            <w:r w:rsidRPr="00117943">
              <w:t>Kalimat</w:t>
            </w:r>
          </w:p>
        </w:tc>
        <w:tc>
          <w:tcPr>
            <w:tcW w:w="2123" w:type="dxa"/>
          </w:tcPr>
          <w:p w14:paraId="25ABDC83" w14:textId="485C44A2" w:rsidR="00AA7224" w:rsidRPr="00117943" w:rsidRDefault="00AA7224" w:rsidP="000001EC">
            <w:pPr>
              <w:ind w:firstLine="0"/>
            </w:pPr>
            <w:r w:rsidRPr="00117943">
              <w:t>16</w:t>
            </w:r>
            <w:r w:rsidR="00267702">
              <w:rPr>
                <w:lang w:val="en-US"/>
              </w:rPr>
              <w:t>.</w:t>
            </w:r>
            <w:r w:rsidRPr="00117943">
              <w:t>692</w:t>
            </w:r>
          </w:p>
        </w:tc>
        <w:tc>
          <w:tcPr>
            <w:tcW w:w="2408" w:type="dxa"/>
          </w:tcPr>
          <w:p w14:paraId="4D374C74" w14:textId="226E79FA" w:rsidR="00AA7224" w:rsidRPr="00117943" w:rsidRDefault="00AA7224" w:rsidP="000001EC">
            <w:pPr>
              <w:ind w:firstLine="0"/>
            </w:pPr>
            <w:r w:rsidRPr="00117943">
              <w:t>1</w:t>
            </w:r>
            <w:r w:rsidR="00267702">
              <w:rPr>
                <w:lang w:val="en-US"/>
              </w:rPr>
              <w:t>.</w:t>
            </w:r>
            <w:r w:rsidRPr="00117943">
              <w:t>854</w:t>
            </w:r>
          </w:p>
        </w:tc>
      </w:tr>
      <w:tr w:rsidR="00AA7224" w:rsidRPr="00117943" w14:paraId="74916785" w14:textId="77777777" w:rsidTr="000001EC">
        <w:tc>
          <w:tcPr>
            <w:tcW w:w="3397" w:type="dxa"/>
          </w:tcPr>
          <w:p w14:paraId="1BBE0F9B" w14:textId="77777777" w:rsidR="00AA7224" w:rsidRPr="00117943" w:rsidRDefault="00AA7224" w:rsidP="000001EC">
            <w:pPr>
              <w:ind w:firstLine="0"/>
            </w:pPr>
            <w:r w:rsidRPr="00117943">
              <w:t>Kalimat dengan Nested Entities</w:t>
            </w:r>
          </w:p>
        </w:tc>
        <w:tc>
          <w:tcPr>
            <w:tcW w:w="2123" w:type="dxa"/>
          </w:tcPr>
          <w:p w14:paraId="656967C0" w14:textId="16C1C34F" w:rsidR="00AA7224" w:rsidRPr="00117943" w:rsidRDefault="00AA7224" w:rsidP="000001EC">
            <w:pPr>
              <w:ind w:firstLine="0"/>
            </w:pPr>
            <w:r w:rsidRPr="00117943">
              <w:t>35</w:t>
            </w:r>
            <w:r w:rsidR="00267702">
              <w:rPr>
                <w:lang w:val="en-US"/>
              </w:rPr>
              <w:t>.</w:t>
            </w:r>
            <w:r w:rsidRPr="00117943">
              <w:t>22</w:t>
            </w:r>
          </w:p>
        </w:tc>
        <w:tc>
          <w:tcPr>
            <w:tcW w:w="2408" w:type="dxa"/>
          </w:tcPr>
          <w:p w14:paraId="17BE24AB" w14:textId="77777777" w:rsidR="00AA7224" w:rsidRPr="00117943" w:rsidRDefault="00AA7224" w:rsidP="000001EC">
            <w:pPr>
              <w:ind w:firstLine="0"/>
            </w:pPr>
            <w:r w:rsidRPr="00117943">
              <w:t>446</w:t>
            </w:r>
          </w:p>
        </w:tc>
      </w:tr>
      <w:tr w:rsidR="00AF0F35" w:rsidRPr="00117943" w14:paraId="55E97CD4" w14:textId="77777777" w:rsidTr="000001EC">
        <w:tc>
          <w:tcPr>
            <w:tcW w:w="3397" w:type="dxa"/>
          </w:tcPr>
          <w:p w14:paraId="2DD4EA32" w14:textId="6D78C04A" w:rsidR="00AF0F35" w:rsidRPr="00117943" w:rsidRDefault="00AF0F35" w:rsidP="00AF0F35">
            <w:pPr>
              <w:ind w:firstLine="0"/>
            </w:pPr>
            <w:r w:rsidRPr="00117943">
              <w:t>Rata-rata panjang kalimat</w:t>
            </w:r>
          </w:p>
        </w:tc>
        <w:tc>
          <w:tcPr>
            <w:tcW w:w="2123" w:type="dxa"/>
          </w:tcPr>
          <w:p w14:paraId="5C295309" w14:textId="4C75C627" w:rsidR="00AF0F35" w:rsidRPr="00117943" w:rsidRDefault="00AF0F35" w:rsidP="00AF0F35">
            <w:pPr>
              <w:ind w:firstLine="0"/>
            </w:pPr>
            <w:r w:rsidRPr="00117943">
              <w:t>25.35</w:t>
            </w:r>
          </w:p>
        </w:tc>
        <w:tc>
          <w:tcPr>
            <w:tcW w:w="2408" w:type="dxa"/>
          </w:tcPr>
          <w:p w14:paraId="38635610" w14:textId="5D3F95F7" w:rsidR="00AF0F35" w:rsidRPr="00117943" w:rsidRDefault="00AF0F35" w:rsidP="00AF0F35">
            <w:pPr>
              <w:ind w:firstLine="0"/>
            </w:pPr>
            <w:r w:rsidRPr="00117943">
              <w:t>25.99</w:t>
            </w:r>
          </w:p>
        </w:tc>
      </w:tr>
      <w:tr w:rsidR="00AF0F35" w:rsidRPr="00117943" w14:paraId="167C8AE6" w14:textId="77777777" w:rsidTr="000001EC">
        <w:tc>
          <w:tcPr>
            <w:tcW w:w="3397" w:type="dxa"/>
          </w:tcPr>
          <w:p w14:paraId="55FBFD49" w14:textId="6B690FBA" w:rsidR="00AF0F35" w:rsidRPr="00117943" w:rsidRDefault="00AF0F35" w:rsidP="00AF0F35">
            <w:pPr>
              <w:ind w:firstLine="0"/>
            </w:pPr>
            <w:r w:rsidRPr="00117943">
              <w:t>Seluruh Entity</w:t>
            </w:r>
          </w:p>
        </w:tc>
        <w:tc>
          <w:tcPr>
            <w:tcW w:w="2123" w:type="dxa"/>
          </w:tcPr>
          <w:p w14:paraId="3F30C1E5" w14:textId="3E4DB3D4" w:rsidR="00AF0F35" w:rsidRPr="00117943" w:rsidRDefault="00AF0F35" w:rsidP="00AF0F35">
            <w:pPr>
              <w:ind w:firstLine="0"/>
            </w:pPr>
            <w:r w:rsidRPr="00117943">
              <w:t>50</w:t>
            </w:r>
            <w:r w:rsidR="00267702">
              <w:rPr>
                <w:lang w:val="en-US"/>
              </w:rPr>
              <w:t>.</w:t>
            </w:r>
            <w:r w:rsidRPr="00117943">
              <w:t>509</w:t>
            </w:r>
          </w:p>
        </w:tc>
        <w:tc>
          <w:tcPr>
            <w:tcW w:w="2408" w:type="dxa"/>
          </w:tcPr>
          <w:p w14:paraId="4C8B4901" w14:textId="45F8ADCC" w:rsidR="00AF0F35" w:rsidRPr="00117943" w:rsidRDefault="00AF0F35" w:rsidP="00AF0F35">
            <w:pPr>
              <w:ind w:firstLine="0"/>
            </w:pPr>
            <w:r w:rsidRPr="00117943">
              <w:t>5</w:t>
            </w:r>
            <w:r w:rsidR="00267702">
              <w:rPr>
                <w:lang w:val="en-US"/>
              </w:rPr>
              <w:t>.</w:t>
            </w:r>
            <w:r w:rsidRPr="00117943">
              <w:t>506</w:t>
            </w:r>
          </w:p>
        </w:tc>
      </w:tr>
      <w:tr w:rsidR="00AA7224" w:rsidRPr="00117943" w14:paraId="2F84FA1F" w14:textId="77777777" w:rsidTr="000001EC">
        <w:tc>
          <w:tcPr>
            <w:tcW w:w="3397" w:type="dxa"/>
          </w:tcPr>
          <w:p w14:paraId="4C63F849" w14:textId="77777777" w:rsidR="00AA7224" w:rsidRPr="00117943" w:rsidRDefault="00AA7224" w:rsidP="000001EC">
            <w:pPr>
              <w:ind w:firstLine="0"/>
            </w:pPr>
            <w:r w:rsidRPr="00117943">
              <w:t>Seluruh Nested Entities</w:t>
            </w:r>
          </w:p>
        </w:tc>
        <w:tc>
          <w:tcPr>
            <w:tcW w:w="2123" w:type="dxa"/>
          </w:tcPr>
          <w:p w14:paraId="3238D971" w14:textId="6E22CE96" w:rsidR="00AA7224" w:rsidRPr="00117943" w:rsidRDefault="00AA7224" w:rsidP="000001EC">
            <w:pPr>
              <w:ind w:firstLine="0"/>
            </w:pPr>
            <w:r w:rsidRPr="00117943">
              <w:t>9</w:t>
            </w:r>
            <w:r w:rsidR="00267702">
              <w:rPr>
                <w:lang w:val="en-US"/>
              </w:rPr>
              <w:t>.</w:t>
            </w:r>
            <w:r w:rsidRPr="00117943">
              <w:t>064</w:t>
            </w:r>
          </w:p>
        </w:tc>
        <w:tc>
          <w:tcPr>
            <w:tcW w:w="2408" w:type="dxa"/>
          </w:tcPr>
          <w:p w14:paraId="49FAA47C" w14:textId="77777777" w:rsidR="00AA7224" w:rsidRPr="00117943" w:rsidRDefault="00AA7224" w:rsidP="000001EC">
            <w:pPr>
              <w:ind w:firstLine="0"/>
            </w:pPr>
            <w:r w:rsidRPr="00117943">
              <w:t>1199</w:t>
            </w:r>
          </w:p>
        </w:tc>
      </w:tr>
      <w:tr w:rsidR="00AA7224" w:rsidRPr="00117943" w14:paraId="7E7290D9" w14:textId="77777777" w:rsidTr="000001EC">
        <w:tc>
          <w:tcPr>
            <w:tcW w:w="3397" w:type="dxa"/>
          </w:tcPr>
          <w:p w14:paraId="1B7C3F45" w14:textId="77777777" w:rsidR="00AA7224" w:rsidRPr="00117943" w:rsidRDefault="00AA7224" w:rsidP="000001EC">
            <w:pPr>
              <w:ind w:firstLine="0"/>
            </w:pPr>
            <w:r w:rsidRPr="00117943">
              <w:t>Persentase Entities (%)</w:t>
            </w:r>
          </w:p>
        </w:tc>
        <w:tc>
          <w:tcPr>
            <w:tcW w:w="2123" w:type="dxa"/>
          </w:tcPr>
          <w:p w14:paraId="089402E7" w14:textId="77777777" w:rsidR="00AA7224" w:rsidRPr="00117943" w:rsidRDefault="00AA7224" w:rsidP="000001EC">
            <w:pPr>
              <w:ind w:firstLine="0"/>
            </w:pPr>
            <w:r w:rsidRPr="00117943">
              <w:t>17.95</w:t>
            </w:r>
          </w:p>
        </w:tc>
        <w:tc>
          <w:tcPr>
            <w:tcW w:w="2408" w:type="dxa"/>
          </w:tcPr>
          <w:p w14:paraId="313FFA50" w14:textId="77777777" w:rsidR="00AA7224" w:rsidRPr="00117943" w:rsidRDefault="00AA7224" w:rsidP="000001EC">
            <w:pPr>
              <w:ind w:firstLine="0"/>
            </w:pPr>
            <w:r w:rsidRPr="00117943">
              <w:t>21.78</w:t>
            </w:r>
          </w:p>
        </w:tc>
      </w:tr>
    </w:tbl>
    <w:p w14:paraId="232D1222" w14:textId="77777777" w:rsidR="00C36A10" w:rsidRPr="00117943" w:rsidRDefault="00C36A10" w:rsidP="00225FEC"/>
    <w:p w14:paraId="5DC5D8E2" w14:textId="0EEA85A0" w:rsidR="00901B18" w:rsidRPr="00117943" w:rsidRDefault="00901B18" w:rsidP="00901B18">
      <w:pPr>
        <w:pStyle w:val="Heading3"/>
      </w:pPr>
      <w:r w:rsidRPr="00117943">
        <w:t>Penjelasan Jenis Tagset Bahasa Inggris</w:t>
      </w:r>
    </w:p>
    <w:p w14:paraId="7AA61575" w14:textId="20DC3DC6" w:rsidR="004C4A46" w:rsidRDefault="00895237" w:rsidP="005E63DE">
      <w:r w:rsidRPr="00117943">
        <w:t>D</w:t>
      </w:r>
      <w:r w:rsidR="00973F0E" w:rsidRPr="00117943">
        <w:t xml:space="preserve">ataset utama yang digunakan untuk uji coba Sequence-to-Set Network </w:t>
      </w:r>
      <w:r w:rsidRPr="00117943">
        <w:t xml:space="preserve">dalam tugas akhir ini </w:t>
      </w:r>
      <w:r w:rsidR="00973F0E" w:rsidRPr="00117943">
        <w:t>adalah GENIA</w:t>
      </w:r>
      <w:r w:rsidRPr="00117943">
        <w:t>. Namun,</w:t>
      </w:r>
      <w:r w:rsidR="00973F0E" w:rsidRPr="00117943">
        <w:t xml:space="preserve"> tagset yang dirujukkan lebih mengarah kepada </w:t>
      </w:r>
      <w:r w:rsidR="00274E63" w:rsidRPr="00117943">
        <w:t xml:space="preserve">tagset </w:t>
      </w:r>
      <w:r w:rsidR="008067F0" w:rsidRPr="00117943">
        <w:t xml:space="preserve">yang </w:t>
      </w:r>
      <w:r w:rsidR="00274E63" w:rsidRPr="00117943">
        <w:t xml:space="preserve">digunakan ACE dengan beberapa tambahan tagset lain (terinspirasi dari jenis tagset dari </w:t>
      </w:r>
      <w:r w:rsidR="00274E63" w:rsidRPr="00117943">
        <w:rPr>
          <w:i/>
          <w:iCs/>
        </w:rPr>
        <w:t>open library</w:t>
      </w:r>
      <w:r w:rsidR="00274E63" w:rsidRPr="00117943">
        <w:t xml:space="preserve"> spaCy). </w:t>
      </w:r>
      <w:r w:rsidR="00E17FE0" w:rsidRPr="00117943">
        <w:t xml:space="preserve">Tabel di bawah </w:t>
      </w:r>
      <w:r w:rsidR="009958EB" w:rsidRPr="00117943">
        <w:t xml:space="preserve">adalah seluruh tagset yang digunakan untuk anotasi dataset ACE 2005 juga ACE 2004. </w:t>
      </w:r>
      <w:r w:rsidR="00464FD6" w:rsidRPr="00117943">
        <w:t xml:space="preserve">Pada </w:t>
      </w:r>
      <w:r w:rsidR="004C4A46" w:rsidRPr="00117943">
        <w:fldChar w:fldCharType="begin"/>
      </w:r>
      <w:r w:rsidR="004C4A46" w:rsidRPr="00117943">
        <w:instrText xml:space="preserve"> REF _Ref103524882 \h </w:instrText>
      </w:r>
      <w:r w:rsidR="004C4A46" w:rsidRPr="00117943">
        <w:fldChar w:fldCharType="separate"/>
      </w:r>
      <w:r w:rsidR="00D53F2D" w:rsidRPr="00117943">
        <w:t xml:space="preserve">Tabel </w:t>
      </w:r>
      <w:r w:rsidR="00D53F2D">
        <w:rPr>
          <w:noProof/>
        </w:rPr>
        <w:t>3</w:t>
      </w:r>
      <w:r w:rsidR="00D53F2D">
        <w:t>.</w:t>
      </w:r>
      <w:r w:rsidR="00D53F2D">
        <w:rPr>
          <w:noProof/>
        </w:rPr>
        <w:t>2</w:t>
      </w:r>
      <w:r w:rsidR="004C4A46" w:rsidRPr="00117943">
        <w:fldChar w:fldCharType="end"/>
      </w:r>
      <w:r w:rsidR="004C4A46" w:rsidRPr="00117943">
        <w:t xml:space="preserve"> </w:t>
      </w:r>
      <w:r w:rsidR="0090684B" w:rsidRPr="00117943">
        <w:t>terdapat kolom entitas yang berisi istilah yang digunakan untuk named entity nya</w:t>
      </w:r>
      <w:r w:rsidR="004C1067" w:rsidRPr="00117943">
        <w:t xml:space="preserve">. </w:t>
      </w:r>
      <w:r w:rsidR="00E025B0" w:rsidRPr="00117943">
        <w:t xml:space="preserve">Istilah dari entitas ada dua jenis yaitu istilah panjangnya dengan istilah pendek, istilah pendek digunakan untuk memudahkan visualisasi dan anotasi saat proses pelabelan. </w:t>
      </w:r>
      <w:r w:rsidR="004C1067" w:rsidRPr="00117943">
        <w:t>K</w:t>
      </w:r>
      <w:r w:rsidR="0090684B" w:rsidRPr="00117943">
        <w:t>emudian kolom keterangan untuk memberi penjelasan singkat mengenai entitas apa yang akan di</w:t>
      </w:r>
      <w:r w:rsidR="00CB3A9F" w:rsidRPr="00117943">
        <w:t xml:space="preserve"> anotasikan sebagai named entity. </w:t>
      </w:r>
      <w:r w:rsidR="004D3189" w:rsidRPr="00117943">
        <w:t>K</w:t>
      </w:r>
      <w:r w:rsidR="00CB3A9F" w:rsidRPr="00117943">
        <w:t xml:space="preserve">olom </w:t>
      </w:r>
      <w:r w:rsidR="004D3189" w:rsidRPr="00117943">
        <w:t xml:space="preserve">terakhir </w:t>
      </w:r>
      <w:r w:rsidR="00D74FFF" w:rsidRPr="00117943">
        <w:t xml:space="preserve">adalah </w:t>
      </w:r>
      <w:r w:rsidR="00CB3A9F" w:rsidRPr="00117943">
        <w:t xml:space="preserve">contoh </w:t>
      </w:r>
      <w:r w:rsidR="00BC66CB" w:rsidRPr="00117943">
        <w:t>konkret</w:t>
      </w:r>
      <w:r w:rsidR="00CB3A9F" w:rsidRPr="00117943">
        <w:t xml:space="preserve"> subjek yang dapat dianotasikan sebagai named entity. </w:t>
      </w:r>
    </w:p>
    <w:p w14:paraId="4B7C4022" w14:textId="04D1720E" w:rsidR="00A720C1" w:rsidRPr="00117943" w:rsidRDefault="00A720C1" w:rsidP="00A720C1">
      <w:pPr>
        <w:pStyle w:val="Caption"/>
        <w:keepNext/>
      </w:pPr>
      <w:bookmarkStart w:id="11" w:name="_Ref103524882"/>
      <w:r w:rsidRPr="00117943">
        <w:lastRenderedPageBreak/>
        <w:t xml:space="preserve">Tabel </w:t>
      </w:r>
      <w:r w:rsidR="00AF53E1">
        <w:fldChar w:fldCharType="begin"/>
      </w:r>
      <w:r w:rsidR="00AF53E1">
        <w:instrText xml:space="preserve"> STYLEREF 1 \s </w:instrText>
      </w:r>
      <w:r w:rsidR="00AF53E1">
        <w:fldChar w:fldCharType="separate"/>
      </w:r>
      <w:r w:rsidR="00D53F2D">
        <w:rPr>
          <w:noProof/>
        </w:rPr>
        <w:t>3</w:t>
      </w:r>
      <w:r w:rsidR="00AF53E1">
        <w:fldChar w:fldCharType="end"/>
      </w:r>
      <w:r w:rsidR="00AF53E1">
        <w:t>.</w:t>
      </w:r>
      <w:r w:rsidR="00AF53E1">
        <w:fldChar w:fldCharType="begin"/>
      </w:r>
      <w:r w:rsidR="00AF53E1">
        <w:instrText xml:space="preserve"> SEQ Tabel \* ARABIC \s 1 </w:instrText>
      </w:r>
      <w:r w:rsidR="00AF53E1">
        <w:fldChar w:fldCharType="separate"/>
      </w:r>
      <w:r w:rsidR="00D53F2D">
        <w:rPr>
          <w:noProof/>
        </w:rPr>
        <w:t>2</w:t>
      </w:r>
      <w:r w:rsidR="00AF53E1">
        <w:fldChar w:fldCharType="end"/>
      </w:r>
      <w:bookmarkEnd w:id="11"/>
      <w:r w:rsidRPr="00117943">
        <w:br/>
        <w:t>Daftar Tagset ACE 2005</w:t>
      </w:r>
    </w:p>
    <w:tbl>
      <w:tblPr>
        <w:tblStyle w:val="TableGrid"/>
        <w:tblW w:w="7934" w:type="dxa"/>
        <w:tblLook w:val="04A0" w:firstRow="1" w:lastRow="0" w:firstColumn="1" w:lastColumn="0" w:noHBand="0" w:noVBand="1"/>
      </w:tblPr>
      <w:tblGrid>
        <w:gridCol w:w="2263"/>
        <w:gridCol w:w="3686"/>
        <w:gridCol w:w="1985"/>
      </w:tblGrid>
      <w:tr w:rsidR="0044179E" w:rsidRPr="00117943" w14:paraId="34AFD4A1" w14:textId="77777777" w:rsidTr="00885260">
        <w:tc>
          <w:tcPr>
            <w:tcW w:w="2263" w:type="dxa"/>
            <w:shd w:val="clear" w:color="auto" w:fill="D9D9D9" w:themeFill="background1" w:themeFillShade="D9"/>
            <w:vAlign w:val="center"/>
          </w:tcPr>
          <w:p w14:paraId="376600D0" w14:textId="11B71F2C" w:rsidR="0044179E" w:rsidRPr="00117943" w:rsidRDefault="00876805" w:rsidP="00885260">
            <w:pPr>
              <w:ind w:firstLine="0"/>
              <w:jc w:val="center"/>
              <w:rPr>
                <w:b/>
                <w:bCs/>
              </w:rPr>
            </w:pPr>
            <w:r w:rsidRPr="00117943">
              <w:rPr>
                <w:b/>
                <w:bCs/>
              </w:rPr>
              <w:t>Entitas</w:t>
            </w:r>
          </w:p>
        </w:tc>
        <w:tc>
          <w:tcPr>
            <w:tcW w:w="3686" w:type="dxa"/>
            <w:shd w:val="clear" w:color="auto" w:fill="D9D9D9" w:themeFill="background1" w:themeFillShade="D9"/>
            <w:vAlign w:val="center"/>
          </w:tcPr>
          <w:p w14:paraId="5F39F717" w14:textId="44307A88" w:rsidR="0044179E" w:rsidRPr="00117943" w:rsidRDefault="00876805" w:rsidP="00885260">
            <w:pPr>
              <w:ind w:firstLine="0"/>
              <w:jc w:val="center"/>
              <w:rPr>
                <w:b/>
                <w:bCs/>
              </w:rPr>
            </w:pPr>
            <w:r w:rsidRPr="00117943">
              <w:rPr>
                <w:b/>
                <w:bCs/>
              </w:rPr>
              <w:t>Keterangan</w:t>
            </w:r>
          </w:p>
        </w:tc>
        <w:tc>
          <w:tcPr>
            <w:tcW w:w="1985" w:type="dxa"/>
            <w:shd w:val="clear" w:color="auto" w:fill="D9D9D9" w:themeFill="background1" w:themeFillShade="D9"/>
            <w:vAlign w:val="center"/>
          </w:tcPr>
          <w:p w14:paraId="4DC90ACA" w14:textId="6AAE9F16" w:rsidR="0044179E" w:rsidRPr="00117943" w:rsidRDefault="00876805" w:rsidP="00885260">
            <w:pPr>
              <w:ind w:firstLine="0"/>
              <w:jc w:val="center"/>
              <w:rPr>
                <w:b/>
                <w:bCs/>
              </w:rPr>
            </w:pPr>
            <w:r w:rsidRPr="00117943">
              <w:rPr>
                <w:b/>
                <w:bCs/>
              </w:rPr>
              <w:t>Contoh</w:t>
            </w:r>
          </w:p>
        </w:tc>
      </w:tr>
      <w:tr w:rsidR="00084E23" w:rsidRPr="00117943" w14:paraId="2AE8E1CE" w14:textId="77777777" w:rsidTr="00521FBF">
        <w:tc>
          <w:tcPr>
            <w:tcW w:w="2263" w:type="dxa"/>
            <w:vAlign w:val="center"/>
          </w:tcPr>
          <w:p w14:paraId="587CF7E2" w14:textId="4AC595BC" w:rsidR="00084E23" w:rsidRPr="00117943" w:rsidRDefault="00084E23" w:rsidP="00521FBF">
            <w:pPr>
              <w:spacing w:line="240" w:lineRule="auto"/>
              <w:ind w:firstLine="0"/>
              <w:jc w:val="center"/>
            </w:pPr>
            <w:r w:rsidRPr="00117943">
              <w:t>Person (PER)</w:t>
            </w:r>
          </w:p>
        </w:tc>
        <w:tc>
          <w:tcPr>
            <w:tcW w:w="3686" w:type="dxa"/>
            <w:vAlign w:val="center"/>
          </w:tcPr>
          <w:p w14:paraId="4D3E794F" w14:textId="344FF920" w:rsidR="00084E23" w:rsidRPr="00117943" w:rsidRDefault="00084E23" w:rsidP="00521FBF">
            <w:pPr>
              <w:spacing w:line="240" w:lineRule="auto"/>
              <w:ind w:firstLine="0"/>
              <w:jc w:val="center"/>
            </w:pPr>
            <w:r w:rsidRPr="00117943">
              <w:t>Se</w:t>
            </w:r>
            <w:r w:rsidR="00485CD3" w:rsidRPr="00117943">
              <w:t>se</w:t>
            </w:r>
            <w:r w:rsidRPr="00117943">
              <w:t>orang</w:t>
            </w:r>
            <w:r w:rsidR="0025238E" w:rsidRPr="00117943">
              <w:t>/</w:t>
            </w:r>
            <w:r w:rsidRPr="00117943">
              <w:t>kumpulan orang</w:t>
            </w:r>
          </w:p>
        </w:tc>
        <w:tc>
          <w:tcPr>
            <w:tcW w:w="1985" w:type="dxa"/>
            <w:vAlign w:val="center"/>
          </w:tcPr>
          <w:p w14:paraId="70C0AE3A" w14:textId="02896DFB" w:rsidR="00084E23" w:rsidRPr="00117943" w:rsidRDefault="00B550F0" w:rsidP="00521FBF">
            <w:pPr>
              <w:spacing w:line="240" w:lineRule="auto"/>
              <w:ind w:firstLine="0"/>
              <w:jc w:val="center"/>
            </w:pPr>
            <w:r w:rsidRPr="00117943">
              <w:t>President Obama</w:t>
            </w:r>
          </w:p>
        </w:tc>
      </w:tr>
      <w:tr w:rsidR="00084E23" w:rsidRPr="00117943" w14:paraId="1C017F64" w14:textId="77777777" w:rsidTr="00521FBF">
        <w:tc>
          <w:tcPr>
            <w:tcW w:w="2263" w:type="dxa"/>
            <w:vAlign w:val="center"/>
          </w:tcPr>
          <w:p w14:paraId="432B63B1" w14:textId="3BEA23D4" w:rsidR="00084E23" w:rsidRPr="00117943" w:rsidRDefault="00006B96" w:rsidP="00521FBF">
            <w:pPr>
              <w:spacing w:line="240" w:lineRule="auto"/>
              <w:ind w:firstLine="0"/>
              <w:jc w:val="center"/>
            </w:pPr>
            <w:r w:rsidRPr="00117943">
              <w:t>Organization</w:t>
            </w:r>
            <w:r w:rsidR="00084E23" w:rsidRPr="00117943">
              <w:t xml:space="preserve"> (ORG)</w:t>
            </w:r>
          </w:p>
        </w:tc>
        <w:tc>
          <w:tcPr>
            <w:tcW w:w="3686" w:type="dxa"/>
            <w:vAlign w:val="center"/>
          </w:tcPr>
          <w:p w14:paraId="729C5E8E" w14:textId="69EFE3F1" w:rsidR="00084E23" w:rsidRPr="00117943" w:rsidRDefault="00084E23" w:rsidP="00521FBF">
            <w:pPr>
              <w:spacing w:line="240" w:lineRule="auto"/>
              <w:ind w:firstLine="0"/>
              <w:jc w:val="center"/>
            </w:pPr>
            <w:r w:rsidRPr="00117943">
              <w:t>Perusahaan, agensi, grup</w:t>
            </w:r>
            <w:r w:rsidR="00D8739E" w:rsidRPr="00117943">
              <w:t xml:space="preserve"> </w:t>
            </w:r>
            <w:r w:rsidR="0084533C" w:rsidRPr="00117943">
              <w:t xml:space="preserve">dalam struktur </w:t>
            </w:r>
            <w:r w:rsidR="00A3772E" w:rsidRPr="00117943">
              <w:t>organisasi</w:t>
            </w:r>
          </w:p>
        </w:tc>
        <w:tc>
          <w:tcPr>
            <w:tcW w:w="1985" w:type="dxa"/>
            <w:vAlign w:val="center"/>
          </w:tcPr>
          <w:p w14:paraId="73E464F2" w14:textId="6EE236BB" w:rsidR="00084E23" w:rsidRPr="00117943" w:rsidRDefault="00B550F0" w:rsidP="00521FBF">
            <w:pPr>
              <w:spacing w:line="240" w:lineRule="auto"/>
              <w:ind w:firstLine="0"/>
              <w:jc w:val="center"/>
            </w:pPr>
            <w:r w:rsidRPr="00117943">
              <w:t>Secret Service</w:t>
            </w:r>
          </w:p>
        </w:tc>
      </w:tr>
      <w:tr w:rsidR="00A3772E" w:rsidRPr="00117943" w14:paraId="7C8C4D3C" w14:textId="77777777" w:rsidTr="00521FBF">
        <w:tc>
          <w:tcPr>
            <w:tcW w:w="2263" w:type="dxa"/>
            <w:vAlign w:val="center"/>
          </w:tcPr>
          <w:p w14:paraId="0080F354" w14:textId="4D766D1B" w:rsidR="00A3772E" w:rsidRPr="00117943" w:rsidRDefault="00A3772E" w:rsidP="00521FBF">
            <w:pPr>
              <w:spacing w:line="240" w:lineRule="auto"/>
              <w:ind w:firstLine="0"/>
              <w:jc w:val="center"/>
            </w:pPr>
            <w:r w:rsidRPr="00117943">
              <w:t>Facility (FAC)</w:t>
            </w:r>
          </w:p>
        </w:tc>
        <w:tc>
          <w:tcPr>
            <w:tcW w:w="3686" w:type="dxa"/>
            <w:vAlign w:val="center"/>
          </w:tcPr>
          <w:p w14:paraId="6E038261" w14:textId="2A244BED" w:rsidR="00A3772E" w:rsidRPr="00117943" w:rsidRDefault="00A3772E" w:rsidP="00521FBF">
            <w:pPr>
              <w:spacing w:line="240" w:lineRule="auto"/>
              <w:ind w:firstLine="0"/>
              <w:jc w:val="center"/>
            </w:pPr>
            <w:r w:rsidRPr="00117943">
              <w:t>Bangunan, gedung,</w:t>
            </w:r>
            <w:r w:rsidR="00122B62" w:rsidRPr="00117943">
              <w:t xml:space="preserve"> </w:t>
            </w:r>
            <w:r w:rsidRPr="00117943">
              <w:t>perumahan</w:t>
            </w:r>
          </w:p>
        </w:tc>
        <w:tc>
          <w:tcPr>
            <w:tcW w:w="1985" w:type="dxa"/>
            <w:vAlign w:val="center"/>
          </w:tcPr>
          <w:p w14:paraId="17ADAB2B" w14:textId="611BE18D" w:rsidR="00A3772E" w:rsidRPr="00117943" w:rsidRDefault="004D0681" w:rsidP="00521FBF">
            <w:pPr>
              <w:spacing w:line="240" w:lineRule="auto"/>
              <w:ind w:firstLine="0"/>
              <w:jc w:val="center"/>
            </w:pPr>
            <w:r w:rsidRPr="00117943">
              <w:t>White House</w:t>
            </w:r>
          </w:p>
        </w:tc>
      </w:tr>
      <w:tr w:rsidR="00A3772E" w:rsidRPr="00117943" w14:paraId="4E849920" w14:textId="77777777" w:rsidTr="00521FBF">
        <w:tc>
          <w:tcPr>
            <w:tcW w:w="2263" w:type="dxa"/>
            <w:vAlign w:val="center"/>
          </w:tcPr>
          <w:p w14:paraId="2D7BF4FA" w14:textId="53447355" w:rsidR="00A3772E" w:rsidRPr="00117943" w:rsidRDefault="00A3772E" w:rsidP="00521FBF">
            <w:pPr>
              <w:spacing w:line="240" w:lineRule="auto"/>
              <w:ind w:firstLine="0"/>
              <w:jc w:val="center"/>
            </w:pPr>
            <w:r w:rsidRPr="00117943">
              <w:t>Location (LOC)</w:t>
            </w:r>
          </w:p>
        </w:tc>
        <w:tc>
          <w:tcPr>
            <w:tcW w:w="3686" w:type="dxa"/>
            <w:vAlign w:val="center"/>
          </w:tcPr>
          <w:p w14:paraId="0771F02B" w14:textId="5429D331" w:rsidR="00A3772E" w:rsidRPr="002D305E" w:rsidRDefault="00A3772E" w:rsidP="00521FBF">
            <w:pPr>
              <w:spacing w:line="240" w:lineRule="auto"/>
              <w:ind w:firstLine="0"/>
              <w:jc w:val="center"/>
              <w:rPr>
                <w:lang w:val="en-US"/>
              </w:rPr>
            </w:pPr>
            <w:r w:rsidRPr="00117943">
              <w:t>Lokasi geografis</w:t>
            </w:r>
            <w:r w:rsidR="002D305E">
              <w:rPr>
                <w:lang w:val="en-US"/>
              </w:rPr>
              <w:t xml:space="preserve"> (d</w:t>
            </w:r>
            <w:r w:rsidRPr="00117943">
              <w:t>arat,</w:t>
            </w:r>
            <w:r w:rsidR="002D305E">
              <w:rPr>
                <w:lang w:val="en-US"/>
              </w:rPr>
              <w:t xml:space="preserve"> laut, dsb)</w:t>
            </w:r>
          </w:p>
        </w:tc>
        <w:tc>
          <w:tcPr>
            <w:tcW w:w="1985" w:type="dxa"/>
            <w:vAlign w:val="center"/>
          </w:tcPr>
          <w:p w14:paraId="391750D4" w14:textId="159469C7" w:rsidR="00A3772E" w:rsidRPr="00117943" w:rsidRDefault="000152EB" w:rsidP="00521FBF">
            <w:pPr>
              <w:spacing w:line="240" w:lineRule="auto"/>
              <w:ind w:firstLine="0"/>
              <w:jc w:val="center"/>
            </w:pPr>
            <w:r w:rsidRPr="00117943">
              <w:t>Red Sea</w:t>
            </w:r>
          </w:p>
        </w:tc>
      </w:tr>
      <w:tr w:rsidR="00A3772E" w:rsidRPr="00117943" w14:paraId="6BAD337B" w14:textId="77777777" w:rsidTr="00521FBF">
        <w:tc>
          <w:tcPr>
            <w:tcW w:w="2263" w:type="dxa"/>
            <w:vAlign w:val="center"/>
          </w:tcPr>
          <w:p w14:paraId="4FF33EBC" w14:textId="04096B82" w:rsidR="00A3772E" w:rsidRPr="00117943" w:rsidRDefault="00A3772E" w:rsidP="00521FBF">
            <w:pPr>
              <w:spacing w:line="240" w:lineRule="auto"/>
              <w:ind w:firstLine="0"/>
              <w:jc w:val="center"/>
            </w:pPr>
            <w:r w:rsidRPr="00117943">
              <w:t>Geo-Political Entity (GPE)</w:t>
            </w:r>
          </w:p>
        </w:tc>
        <w:tc>
          <w:tcPr>
            <w:tcW w:w="3686" w:type="dxa"/>
            <w:vAlign w:val="center"/>
          </w:tcPr>
          <w:p w14:paraId="41BA9188" w14:textId="4BAC216C" w:rsidR="00A3772E" w:rsidRPr="00117943" w:rsidRDefault="002D305E" w:rsidP="00521FBF">
            <w:pPr>
              <w:spacing w:line="240" w:lineRule="auto"/>
              <w:ind w:firstLine="0"/>
              <w:jc w:val="center"/>
            </w:pPr>
            <w:r w:rsidRPr="00117943">
              <w:t>Wilayah geografis dalam kekuasaan politik atau grup sosial</w:t>
            </w:r>
          </w:p>
        </w:tc>
        <w:tc>
          <w:tcPr>
            <w:tcW w:w="1985" w:type="dxa"/>
            <w:vAlign w:val="center"/>
          </w:tcPr>
          <w:p w14:paraId="2D6DE314" w14:textId="0014DCA9" w:rsidR="00A3772E" w:rsidRPr="00117943" w:rsidRDefault="001B5F49" w:rsidP="00521FBF">
            <w:pPr>
              <w:spacing w:line="240" w:lineRule="auto"/>
              <w:ind w:firstLine="0"/>
              <w:jc w:val="center"/>
            </w:pPr>
            <w:r w:rsidRPr="00117943">
              <w:t>United States of America</w:t>
            </w:r>
          </w:p>
        </w:tc>
      </w:tr>
      <w:tr w:rsidR="00A3772E" w:rsidRPr="00117943" w14:paraId="78EF12A7" w14:textId="77777777" w:rsidTr="00521FBF">
        <w:tc>
          <w:tcPr>
            <w:tcW w:w="2263" w:type="dxa"/>
            <w:vAlign w:val="center"/>
          </w:tcPr>
          <w:p w14:paraId="6E9CDEE1" w14:textId="786E15B7" w:rsidR="00A3772E" w:rsidRPr="00117943" w:rsidRDefault="00A3772E" w:rsidP="00521FBF">
            <w:pPr>
              <w:spacing w:line="240" w:lineRule="auto"/>
              <w:ind w:firstLine="0"/>
              <w:jc w:val="center"/>
            </w:pPr>
            <w:r w:rsidRPr="00117943">
              <w:t>Vehicle (VEC)</w:t>
            </w:r>
          </w:p>
        </w:tc>
        <w:tc>
          <w:tcPr>
            <w:tcW w:w="3686" w:type="dxa"/>
            <w:vAlign w:val="center"/>
          </w:tcPr>
          <w:p w14:paraId="131F5ED8" w14:textId="507C9F43" w:rsidR="00A3772E" w:rsidRPr="00B24A65" w:rsidRDefault="00A3772E" w:rsidP="00521FBF">
            <w:pPr>
              <w:spacing w:line="240" w:lineRule="auto"/>
              <w:ind w:firstLine="0"/>
              <w:jc w:val="center"/>
              <w:rPr>
                <w:lang w:val="en-US"/>
              </w:rPr>
            </w:pPr>
            <w:r w:rsidRPr="00117943">
              <w:t>Alat untuk memindahkan</w:t>
            </w:r>
          </w:p>
        </w:tc>
        <w:tc>
          <w:tcPr>
            <w:tcW w:w="1985" w:type="dxa"/>
            <w:vAlign w:val="center"/>
          </w:tcPr>
          <w:p w14:paraId="358636BF" w14:textId="5B1D35E1" w:rsidR="00A3772E" w:rsidRPr="00117943" w:rsidRDefault="006027B0" w:rsidP="00521FBF">
            <w:pPr>
              <w:spacing w:line="240" w:lineRule="auto"/>
              <w:ind w:firstLine="0"/>
              <w:jc w:val="center"/>
            </w:pPr>
            <w:r w:rsidRPr="00117943">
              <w:t>Limousine</w:t>
            </w:r>
          </w:p>
        </w:tc>
      </w:tr>
      <w:tr w:rsidR="00A3772E" w:rsidRPr="00117943" w14:paraId="5C11B36E" w14:textId="77777777" w:rsidTr="00521FBF">
        <w:tc>
          <w:tcPr>
            <w:tcW w:w="2263" w:type="dxa"/>
            <w:vAlign w:val="center"/>
          </w:tcPr>
          <w:p w14:paraId="06AB85A3" w14:textId="3244163A" w:rsidR="00A3772E" w:rsidRPr="00117943" w:rsidRDefault="00A3772E" w:rsidP="00521FBF">
            <w:pPr>
              <w:spacing w:line="240" w:lineRule="auto"/>
              <w:ind w:firstLine="0"/>
              <w:jc w:val="center"/>
            </w:pPr>
            <w:r w:rsidRPr="00117943">
              <w:t>Weapon (WEA)</w:t>
            </w:r>
          </w:p>
        </w:tc>
        <w:tc>
          <w:tcPr>
            <w:tcW w:w="3686" w:type="dxa"/>
            <w:vAlign w:val="center"/>
          </w:tcPr>
          <w:p w14:paraId="7D326027" w14:textId="4AB1F388" w:rsidR="00A3772E" w:rsidRPr="00117943" w:rsidRDefault="00071DA7" w:rsidP="00521FBF">
            <w:pPr>
              <w:spacing w:line="240" w:lineRule="auto"/>
              <w:ind w:firstLine="0"/>
              <w:jc w:val="center"/>
            </w:pPr>
            <w:r w:rsidRPr="00117943">
              <w:t>Alat untuk menyakiti</w:t>
            </w:r>
            <w:r w:rsidR="002D305E">
              <w:rPr>
                <w:lang w:val="en-US"/>
              </w:rPr>
              <w:t>/</w:t>
            </w:r>
            <w:r w:rsidRPr="00117943">
              <w:t xml:space="preserve">menghancurkan </w:t>
            </w:r>
          </w:p>
        </w:tc>
        <w:tc>
          <w:tcPr>
            <w:tcW w:w="1985" w:type="dxa"/>
            <w:vAlign w:val="center"/>
          </w:tcPr>
          <w:p w14:paraId="109FC33D" w14:textId="0BCA8305" w:rsidR="00A3772E" w:rsidRPr="00117943" w:rsidRDefault="001B5F49" w:rsidP="00521FBF">
            <w:pPr>
              <w:spacing w:line="240" w:lineRule="auto"/>
              <w:ind w:firstLine="0"/>
              <w:jc w:val="center"/>
            </w:pPr>
            <w:r w:rsidRPr="00117943">
              <w:t>Sniper, Knife</w:t>
            </w:r>
          </w:p>
        </w:tc>
      </w:tr>
    </w:tbl>
    <w:p w14:paraId="713A118A" w14:textId="03C72682" w:rsidR="00586C35" w:rsidRPr="00117943" w:rsidRDefault="00071642" w:rsidP="000450F4">
      <w:r w:rsidRPr="00117943">
        <w:t>ACE 2004 dan ACE 2004 berada di bawah lisensi dan dataset ini tidak dapat diperoleh secara gratis</w:t>
      </w:r>
      <w:r w:rsidR="00213055" w:rsidRPr="00117943">
        <w:t>. H</w:t>
      </w:r>
      <w:r w:rsidRPr="00117943">
        <w:t xml:space="preserve">arga yang dicantumkan untuk yang bukan anggota dari organisasinya akan mendapatkan tarif $ 4.000,00. Tabel </w:t>
      </w:r>
      <w:r w:rsidR="00F3592D" w:rsidRPr="00117943">
        <w:t xml:space="preserve">merepresentasikan ketujuh tagset dari ACE, untuk contoh yang diambil secara langsung dari dataset ACE tidak dapat dilampirkan karena lisensi dari dataset tersebut. </w:t>
      </w:r>
      <w:r w:rsidR="00C06880" w:rsidRPr="00117943">
        <w:t xml:space="preserve">Karena itu, untuk beberapa subbab kedepan mengenai penjelasan tagset bahasa Inggris akan menggunakan contoh dan visualisasi dari penulis sendiri. </w:t>
      </w:r>
    </w:p>
    <w:p w14:paraId="4944CAE7" w14:textId="6F28EDFC" w:rsidR="00B355F2" w:rsidRPr="00117943" w:rsidRDefault="00B355F2" w:rsidP="000450F4"/>
    <w:p w14:paraId="6B7FCADC" w14:textId="70DF3706" w:rsidR="000450F4" w:rsidRPr="00117943" w:rsidRDefault="001C10CB" w:rsidP="000450F4">
      <w:pPr>
        <w:pStyle w:val="Heading2"/>
      </w:pPr>
      <w:r w:rsidRPr="00117943">
        <w:t>Dataset dan Tagset Bahasa Indonesia</w:t>
      </w:r>
    </w:p>
    <w:p w14:paraId="42C52B9A" w14:textId="6D9035BA" w:rsidR="00B1693C" w:rsidRPr="00117943" w:rsidRDefault="005E222E" w:rsidP="00B1693C">
      <w:r w:rsidRPr="00117943">
        <w:t xml:space="preserve">Pada saat ini, belum ada dataset </w:t>
      </w:r>
      <w:r w:rsidR="008E5962" w:rsidRPr="00117943">
        <w:t xml:space="preserve">umum </w:t>
      </w:r>
      <w:r w:rsidRPr="00117943">
        <w:t>untuk penelitian nested NER dalam bahasa Indonesia yang dapat digunakan sebagai referensi maupun yang dapat digunakan untuk penelitian sebagai dataset</w:t>
      </w:r>
      <w:r w:rsidR="008E5962" w:rsidRPr="00117943">
        <w:t>.</w:t>
      </w:r>
      <w:r w:rsidRPr="00117943">
        <w:t xml:space="preserve"> </w:t>
      </w:r>
      <w:r w:rsidR="000E5A36" w:rsidRPr="00117943">
        <w:t>Karena ini, dataset yang digunakan dalam tugas akhir ini diambil dari tugas akhir sebelumnya yang juga meneliti dalam topik NER</w:t>
      </w:r>
      <w:r w:rsidR="000E5E71" w:rsidRPr="00117943">
        <w:t>, yaitu dataset dari tugas akhir mahasiswa Georgia Nikita (218116685)</w:t>
      </w:r>
      <w:r w:rsidR="00CC5572" w:rsidRPr="00117943">
        <w:rPr>
          <w:rStyle w:val="FootnoteReference"/>
        </w:rPr>
        <w:footnoteReference w:id="11"/>
      </w:r>
      <w:r w:rsidR="00CC5572" w:rsidRPr="00117943">
        <w:t xml:space="preserve"> </w:t>
      </w:r>
      <w:r w:rsidR="000E5E71" w:rsidRPr="00117943">
        <w:t xml:space="preserve">yang juga menggunakan topik nested NER dalam tugas akhirnya. </w:t>
      </w:r>
      <w:r w:rsidR="00B1693C" w:rsidRPr="00117943">
        <w:t>Dataset ini juga berasal dari tugas akhir sebelum Georgia Nikita yaitu mahasiswa Christian Nathaniel Purwanto (214116299)</w:t>
      </w:r>
      <w:r w:rsidR="001031D3" w:rsidRPr="00117943">
        <w:rPr>
          <w:rStyle w:val="FootnoteReference"/>
        </w:rPr>
        <w:footnoteReference w:id="12"/>
      </w:r>
      <w:r w:rsidR="00B1693C" w:rsidRPr="00117943">
        <w:t xml:space="preserve">. Seperti yang diulas dalam tugas akhir Christian Nathaniel Purwanto, bahwa pemilihan tagset/jenis entitas dalam dataset ini </w:t>
      </w:r>
      <w:r w:rsidR="00B1693C" w:rsidRPr="00117943">
        <w:lastRenderedPageBreak/>
        <w:t xml:space="preserve">mengambil inspirasi dari jenis tagset bahasa Inggris yang ada, namun juga tagset yang dipilih disesuaikan dengan dataset bahasa Indonesia tugas akhir ini. </w:t>
      </w:r>
    </w:p>
    <w:p w14:paraId="72050B6A" w14:textId="76811119" w:rsidR="003020F8" w:rsidRDefault="003020F8" w:rsidP="00B1693C">
      <w:r w:rsidRPr="00117943">
        <w:t xml:space="preserve">Dokumen dataset nested NER tugas akhir ini bersumber dari </w:t>
      </w:r>
      <w:r w:rsidR="00EB2EB4" w:rsidRPr="00117943">
        <w:t xml:space="preserve">beberapat </w:t>
      </w:r>
      <w:r w:rsidRPr="00117943">
        <w:t xml:space="preserve">situs </w:t>
      </w:r>
      <w:r w:rsidR="00EB2EB4" w:rsidRPr="00117943">
        <w:t xml:space="preserve">berbeda. Secara singkat, sumber dataset berasal dari </w:t>
      </w:r>
      <w:r w:rsidRPr="00117943">
        <w:t>berita CNN Indonesia, situs ensiklopedia Wikipedia Indonesia dan crawling beberapa situs dari Googl</w:t>
      </w:r>
      <w:r w:rsidR="004155B0" w:rsidRPr="00117943">
        <w:t>e yang telah ditranslasikan ke dalam bahasa Indonesi</w:t>
      </w:r>
      <w:r w:rsidR="003027F0" w:rsidRPr="00117943">
        <w:t xml:space="preserve">a. </w:t>
      </w:r>
      <w:r w:rsidR="00E753AF" w:rsidRPr="00117943">
        <w:t xml:space="preserve">Secara keseluruhan, dokumen dataset ini memiliki domain berita politik sehingga entitas yang digunakan telah disesuaikan dengan seringnya beberapa </w:t>
      </w:r>
      <w:r w:rsidR="008E05E3" w:rsidRPr="00117943">
        <w:t xml:space="preserve">jenis </w:t>
      </w:r>
      <w:r w:rsidR="00E753AF" w:rsidRPr="00117943">
        <w:t xml:space="preserve">entitas </w:t>
      </w:r>
      <w:r w:rsidR="008E05E3" w:rsidRPr="00117943">
        <w:t xml:space="preserve">sering disebutkan. Beberapa contoh jenis entitas yang paling sering disebut adalah person, organization, dan date atau time. </w:t>
      </w:r>
    </w:p>
    <w:p w14:paraId="5079D6B4" w14:textId="77777777" w:rsidR="00D53F2D" w:rsidRPr="00117943" w:rsidRDefault="00D53F2D" w:rsidP="00B1693C"/>
    <w:p w14:paraId="19858A56" w14:textId="7545A3D1" w:rsidR="00225FEC" w:rsidRPr="00117943" w:rsidRDefault="00225FEC" w:rsidP="00225FEC">
      <w:pPr>
        <w:pStyle w:val="Heading3"/>
      </w:pPr>
      <w:r w:rsidRPr="00117943">
        <w:t>Jenis Tagset Bahasa Indonesia</w:t>
      </w:r>
    </w:p>
    <w:p w14:paraId="3A56D71A" w14:textId="39491DD4" w:rsidR="00882D79" w:rsidRPr="00117943" w:rsidRDefault="00106229" w:rsidP="00225FEC">
      <w:r w:rsidRPr="00117943">
        <w:t xml:space="preserve">Berikut adalah penjelasan mengenai jenis-jenis </w:t>
      </w:r>
      <w:r w:rsidR="00D979CE" w:rsidRPr="00117943">
        <w:t>entitas/</w:t>
      </w:r>
      <w:r w:rsidRPr="00117943">
        <w:t xml:space="preserve">tagset yang ditentukan dalam dataset tugas akhir ini. Terdapat tujuh jenis entitas dan tiap penjelasan dapat ditemukan dari </w:t>
      </w:r>
      <w:r w:rsidR="000E322C" w:rsidRPr="00117943">
        <w:fldChar w:fldCharType="begin"/>
      </w:r>
      <w:r w:rsidR="000E322C" w:rsidRPr="00117943">
        <w:instrText xml:space="preserve"> REF _Ref103674623 \h </w:instrText>
      </w:r>
      <w:r w:rsidR="000E322C" w:rsidRPr="00117943">
        <w:fldChar w:fldCharType="separate"/>
      </w:r>
      <w:r w:rsidR="00D53F2D" w:rsidRPr="00117943">
        <w:t xml:space="preserve">Tabel </w:t>
      </w:r>
      <w:r w:rsidR="00D53F2D">
        <w:rPr>
          <w:noProof/>
        </w:rPr>
        <w:t>3</w:t>
      </w:r>
      <w:r w:rsidR="00D53F2D">
        <w:t>.</w:t>
      </w:r>
      <w:r w:rsidR="00D53F2D">
        <w:rPr>
          <w:noProof/>
        </w:rPr>
        <w:t>3</w:t>
      </w:r>
      <w:r w:rsidR="000E322C" w:rsidRPr="00117943">
        <w:fldChar w:fldCharType="end"/>
      </w:r>
      <w:r w:rsidR="00882D79" w:rsidRPr="00117943">
        <w:t xml:space="preserve">. </w:t>
      </w:r>
      <w:r w:rsidR="000E322C" w:rsidRPr="00117943">
        <w:fldChar w:fldCharType="begin"/>
      </w:r>
      <w:r w:rsidR="000E322C" w:rsidRPr="00117943">
        <w:instrText xml:space="preserve"> REF _Ref103674623 \h </w:instrText>
      </w:r>
      <w:r w:rsidR="000E322C" w:rsidRPr="00117943">
        <w:fldChar w:fldCharType="separate"/>
      </w:r>
      <w:r w:rsidR="00D53F2D" w:rsidRPr="00117943">
        <w:t xml:space="preserve">Tabel </w:t>
      </w:r>
      <w:r w:rsidR="00D53F2D">
        <w:rPr>
          <w:noProof/>
        </w:rPr>
        <w:t>3</w:t>
      </w:r>
      <w:r w:rsidR="00D53F2D">
        <w:t>.</w:t>
      </w:r>
      <w:r w:rsidR="00D53F2D">
        <w:rPr>
          <w:noProof/>
        </w:rPr>
        <w:t>3</w:t>
      </w:r>
      <w:r w:rsidR="000E322C" w:rsidRPr="00117943">
        <w:fldChar w:fldCharType="end"/>
      </w:r>
      <w:r w:rsidR="000E322C" w:rsidRPr="00117943">
        <w:t xml:space="preserve"> </w:t>
      </w:r>
      <w:r w:rsidR="00882D79" w:rsidRPr="00117943">
        <w:t xml:space="preserve">punya kemiripan dengan </w:t>
      </w:r>
      <w:r w:rsidR="00950F75" w:rsidRPr="00117943">
        <w:t>tabel sebelumnya yang menjelaskan jenis tagset bahasa inggris</w:t>
      </w:r>
      <w:r w:rsidR="0093575C" w:rsidRPr="00117943">
        <w:t xml:space="preserve">, yaitu memiliki tiga jenis kolom. Kolom nama dengan singkatan nama jenis entitas, penjelasan </w:t>
      </w:r>
      <w:r w:rsidR="001F5DD8" w:rsidRPr="00117943">
        <w:t xml:space="preserve">mengenai jenis entitas tersebut dan contoh konkret kata-kata yang dianggap jenis entitas tersebut. Untuk inspirasi tiap dataset didapatkan dari beberapa sumber. </w:t>
      </w:r>
      <w:r w:rsidR="00D979CE" w:rsidRPr="00117943">
        <w:t xml:space="preserve">Person, </w:t>
      </w:r>
      <w:r w:rsidR="00006B96" w:rsidRPr="00117943">
        <w:t>organization</w:t>
      </w:r>
      <w:r w:rsidR="00D979CE" w:rsidRPr="00117943">
        <w:t xml:space="preserve">, location adalah tagset yang paling sering </w:t>
      </w:r>
      <w:r w:rsidR="002B1FD3" w:rsidRPr="00117943">
        <w:t>digunakan. Hampir seluruh dataset umum NER menggunakan ketiga jenis ini seperti ACE 2004, ACE 2005, C</w:t>
      </w:r>
      <w:r w:rsidR="001623E7" w:rsidRPr="00117943">
        <w:t>o</w:t>
      </w:r>
      <w:r w:rsidR="002B1FD3" w:rsidRPr="00117943">
        <w:t xml:space="preserve">NLL 2003, MUC 7. </w:t>
      </w:r>
      <w:r w:rsidR="001623E7" w:rsidRPr="00117943">
        <w:t xml:space="preserve">Untuk jenis tagset Date, Time berasal dari jenis tagset yang digunakan oleh MUC 7. Dan jenis Event merupakan salah satu tagset yang bukan berasal dari tagset yang umum, namun ditemukan dalam salah satu </w:t>
      </w:r>
      <w:r w:rsidR="001623E7" w:rsidRPr="00117943">
        <w:rPr>
          <w:i/>
          <w:iCs/>
        </w:rPr>
        <w:t>library</w:t>
      </w:r>
      <w:r w:rsidR="001623E7" w:rsidRPr="00117943">
        <w:t xml:space="preserve"> umum yaitu spaCy. </w:t>
      </w:r>
      <w:r w:rsidR="00F4205A" w:rsidRPr="00117943">
        <w:t xml:space="preserve">Dan untuk Miscellaneous adalah jenis entitas yang </w:t>
      </w:r>
      <w:r w:rsidR="00CF45F9" w:rsidRPr="00117943">
        <w:t xml:space="preserve">ditemukan namun berada diluar ketujuh entitas yang telah ditentukan. </w:t>
      </w:r>
    </w:p>
    <w:p w14:paraId="75EF5AF7" w14:textId="77777777" w:rsidR="00D53F2D" w:rsidRPr="00117943" w:rsidRDefault="00D53F2D" w:rsidP="00D53F2D">
      <w:r w:rsidRPr="00117943">
        <w:t xml:space="preserve">Bagian penjelasan ini akan mendeskripsikan contoh kasus kata-kata yang akan dianggap merupakan jenis entitas dari jenis tagset tersebut. Penentuan kata yang termasuk entitas person akan mengarah kepada nama seseorang (Basuki Tjahaja Purnama), maupun pangkat seseorang (Irjenad Letjen TNI Rudianto). Seseorang yang memiliki panggilan seperti Bapak Ahok, Saudara Rudianto akan </w:t>
      </w:r>
      <w:r w:rsidRPr="00117943">
        <w:lastRenderedPageBreak/>
        <w:t xml:space="preserve">diketahui juga disebut entitas person. Subyek/obyek yang disebut hanya dengan jabatan seseorang dapat dianggap sebuah entitas, namun perlu adanya konteks jabatan disebut sebagai orang bukan hanya sebagai jabatan. Contohnya terdapat dua kalimat, kalimat A adalah “Itulah pekerjaan Presiden Indonesia”, dan kalimat B adalah “Akan dilakukan oleh Presiden Indonesia”. Kalimat A mereferensikan kata Presiden sebagai sebuah jabatan. Sedangkan untuk kalimat B, mereferensikan kata Presiden sebagai seseorang, sehingga untuk kalimat ini Presiden dapat ditentukan sebagai entitas PERSON. Namun untuk panggil yang tidak bernama seperti kata dia, perempuan/lelaki itu, pejabat tersebut, penghuni itu, panggilan-panggilan yang tidak memiliki konteks sebelumnya (seperti sebutan nama siapakan orang tersebut) siapa tidak akan ditandai sebagai entitas. </w:t>
      </w:r>
    </w:p>
    <w:p w14:paraId="3318D5F1" w14:textId="0DFB32E3" w:rsidR="00225FEC" w:rsidRPr="00117943" w:rsidRDefault="00225FEC" w:rsidP="00225FEC"/>
    <w:p w14:paraId="5199BA8A" w14:textId="03E95399" w:rsidR="00F912CB" w:rsidRPr="00117943" w:rsidRDefault="00F912CB" w:rsidP="00F912CB">
      <w:pPr>
        <w:pStyle w:val="Caption"/>
        <w:keepNext/>
      </w:pPr>
      <w:bookmarkStart w:id="12" w:name="_Ref103674623"/>
      <w:r w:rsidRPr="00117943">
        <w:t xml:space="preserve">Tabel </w:t>
      </w:r>
      <w:r w:rsidR="00AF53E1">
        <w:fldChar w:fldCharType="begin"/>
      </w:r>
      <w:r w:rsidR="00AF53E1">
        <w:instrText xml:space="preserve"> STYLEREF 1 \s </w:instrText>
      </w:r>
      <w:r w:rsidR="00AF53E1">
        <w:fldChar w:fldCharType="separate"/>
      </w:r>
      <w:r w:rsidR="00D53F2D">
        <w:rPr>
          <w:noProof/>
        </w:rPr>
        <w:t>3</w:t>
      </w:r>
      <w:r w:rsidR="00AF53E1">
        <w:fldChar w:fldCharType="end"/>
      </w:r>
      <w:r w:rsidR="00AF53E1">
        <w:t>.</w:t>
      </w:r>
      <w:r w:rsidR="00AF53E1">
        <w:fldChar w:fldCharType="begin"/>
      </w:r>
      <w:r w:rsidR="00AF53E1">
        <w:instrText xml:space="preserve"> SEQ Tabel \* ARABIC \s 1 </w:instrText>
      </w:r>
      <w:r w:rsidR="00AF53E1">
        <w:fldChar w:fldCharType="separate"/>
      </w:r>
      <w:r w:rsidR="00D53F2D">
        <w:rPr>
          <w:noProof/>
        </w:rPr>
        <w:t>3</w:t>
      </w:r>
      <w:r w:rsidR="00AF53E1">
        <w:fldChar w:fldCharType="end"/>
      </w:r>
      <w:bookmarkEnd w:id="12"/>
      <w:r w:rsidRPr="00117943">
        <w:br/>
        <w:t>Jenis Tagset Bahasa Indonesia</w:t>
      </w:r>
    </w:p>
    <w:tbl>
      <w:tblPr>
        <w:tblStyle w:val="TableGrid"/>
        <w:tblW w:w="0" w:type="auto"/>
        <w:tblLook w:val="04A0" w:firstRow="1" w:lastRow="0" w:firstColumn="1" w:lastColumn="0" w:noHBand="0" w:noVBand="1"/>
      </w:tblPr>
      <w:tblGrid>
        <w:gridCol w:w="2642"/>
        <w:gridCol w:w="2643"/>
        <w:gridCol w:w="2643"/>
      </w:tblGrid>
      <w:tr w:rsidR="00F3470E" w:rsidRPr="00117943" w14:paraId="1C41DACD" w14:textId="77777777" w:rsidTr="00163A56">
        <w:tc>
          <w:tcPr>
            <w:tcW w:w="2642" w:type="dxa"/>
            <w:shd w:val="clear" w:color="auto" w:fill="D9D9D9" w:themeFill="background1" w:themeFillShade="D9"/>
            <w:vAlign w:val="center"/>
          </w:tcPr>
          <w:p w14:paraId="61F9E5E8" w14:textId="4CA628C8" w:rsidR="00F3470E" w:rsidRPr="00117943" w:rsidRDefault="00F3470E" w:rsidP="00C3018B">
            <w:pPr>
              <w:spacing w:line="240" w:lineRule="auto"/>
              <w:ind w:firstLine="0"/>
              <w:jc w:val="center"/>
            </w:pPr>
            <w:r w:rsidRPr="00117943">
              <w:rPr>
                <w:b/>
                <w:bCs/>
              </w:rPr>
              <w:t>Entitas</w:t>
            </w:r>
          </w:p>
        </w:tc>
        <w:tc>
          <w:tcPr>
            <w:tcW w:w="2643" w:type="dxa"/>
            <w:shd w:val="clear" w:color="auto" w:fill="D9D9D9" w:themeFill="background1" w:themeFillShade="D9"/>
            <w:vAlign w:val="center"/>
          </w:tcPr>
          <w:p w14:paraId="4AF5DE7B" w14:textId="1D7766F0" w:rsidR="00F3470E" w:rsidRPr="00117943" w:rsidRDefault="00F3470E" w:rsidP="00C3018B">
            <w:pPr>
              <w:spacing w:line="240" w:lineRule="auto"/>
              <w:ind w:firstLine="0"/>
              <w:jc w:val="center"/>
            </w:pPr>
            <w:r w:rsidRPr="00117943">
              <w:rPr>
                <w:b/>
                <w:bCs/>
              </w:rPr>
              <w:t>Keterangan</w:t>
            </w:r>
          </w:p>
        </w:tc>
        <w:tc>
          <w:tcPr>
            <w:tcW w:w="2643" w:type="dxa"/>
            <w:shd w:val="clear" w:color="auto" w:fill="D9D9D9" w:themeFill="background1" w:themeFillShade="D9"/>
            <w:vAlign w:val="center"/>
          </w:tcPr>
          <w:p w14:paraId="5564EF6C" w14:textId="08B4B658" w:rsidR="00F3470E" w:rsidRPr="00117943" w:rsidRDefault="00F3470E" w:rsidP="00C3018B">
            <w:pPr>
              <w:spacing w:line="240" w:lineRule="auto"/>
              <w:ind w:firstLine="0"/>
              <w:jc w:val="center"/>
            </w:pPr>
            <w:r w:rsidRPr="00117943">
              <w:rPr>
                <w:b/>
                <w:bCs/>
              </w:rPr>
              <w:t>Contoh</w:t>
            </w:r>
          </w:p>
        </w:tc>
      </w:tr>
      <w:tr w:rsidR="00C3018B" w:rsidRPr="00117943" w14:paraId="14D651F1" w14:textId="77777777" w:rsidTr="001F2D5D">
        <w:tc>
          <w:tcPr>
            <w:tcW w:w="2642" w:type="dxa"/>
            <w:vAlign w:val="center"/>
          </w:tcPr>
          <w:p w14:paraId="2573B8C6" w14:textId="719EB4C6" w:rsidR="00C3018B" w:rsidRPr="00117943" w:rsidRDefault="00C3018B" w:rsidP="00C3018B">
            <w:pPr>
              <w:spacing w:line="240" w:lineRule="auto"/>
              <w:ind w:firstLine="0"/>
              <w:jc w:val="center"/>
            </w:pPr>
            <w:r w:rsidRPr="00117943">
              <w:t>Person (PER)</w:t>
            </w:r>
          </w:p>
        </w:tc>
        <w:tc>
          <w:tcPr>
            <w:tcW w:w="2643" w:type="dxa"/>
            <w:vAlign w:val="center"/>
          </w:tcPr>
          <w:p w14:paraId="638456A6" w14:textId="708A1526" w:rsidR="00C3018B" w:rsidRPr="00117943" w:rsidRDefault="00C3018B" w:rsidP="00C3018B">
            <w:pPr>
              <w:spacing w:line="240" w:lineRule="auto"/>
              <w:ind w:firstLine="0"/>
              <w:jc w:val="center"/>
            </w:pPr>
            <w:r w:rsidRPr="00117943">
              <w:t>Seseorang/kumpulan orang</w:t>
            </w:r>
          </w:p>
        </w:tc>
        <w:tc>
          <w:tcPr>
            <w:tcW w:w="2643" w:type="dxa"/>
            <w:vAlign w:val="center"/>
          </w:tcPr>
          <w:p w14:paraId="66FD0C86" w14:textId="7C5A5181" w:rsidR="00C3018B" w:rsidRPr="00117943" w:rsidRDefault="00C3018B" w:rsidP="00C3018B">
            <w:pPr>
              <w:spacing w:line="240" w:lineRule="auto"/>
              <w:ind w:firstLine="0"/>
              <w:jc w:val="center"/>
            </w:pPr>
            <w:r w:rsidRPr="00117943">
              <w:t>President Obama</w:t>
            </w:r>
          </w:p>
        </w:tc>
      </w:tr>
      <w:tr w:rsidR="00C3018B" w:rsidRPr="00117943" w14:paraId="7695F1CF" w14:textId="77777777" w:rsidTr="001F2D5D">
        <w:tc>
          <w:tcPr>
            <w:tcW w:w="2642" w:type="dxa"/>
            <w:vAlign w:val="center"/>
          </w:tcPr>
          <w:p w14:paraId="7D12352E" w14:textId="10971B97" w:rsidR="00C3018B" w:rsidRPr="00117943" w:rsidRDefault="00006B96" w:rsidP="00C3018B">
            <w:pPr>
              <w:spacing w:line="240" w:lineRule="auto"/>
              <w:ind w:firstLine="0"/>
              <w:jc w:val="center"/>
            </w:pPr>
            <w:r w:rsidRPr="00117943">
              <w:t>Organization</w:t>
            </w:r>
            <w:r w:rsidR="00C3018B" w:rsidRPr="00117943">
              <w:t xml:space="preserve"> (ORG)</w:t>
            </w:r>
          </w:p>
        </w:tc>
        <w:tc>
          <w:tcPr>
            <w:tcW w:w="2643" w:type="dxa"/>
            <w:vAlign w:val="center"/>
          </w:tcPr>
          <w:p w14:paraId="3E8F337A" w14:textId="0308CD95" w:rsidR="00C3018B" w:rsidRPr="00117943" w:rsidRDefault="00C3018B" w:rsidP="00C3018B">
            <w:pPr>
              <w:spacing w:line="240" w:lineRule="auto"/>
              <w:ind w:firstLine="0"/>
              <w:jc w:val="center"/>
            </w:pPr>
            <w:r w:rsidRPr="00117943">
              <w:t>Perusahaan, agensi, grup dalam struktur organisasi</w:t>
            </w:r>
          </w:p>
        </w:tc>
        <w:tc>
          <w:tcPr>
            <w:tcW w:w="2643" w:type="dxa"/>
            <w:vAlign w:val="center"/>
          </w:tcPr>
          <w:p w14:paraId="16B69C46" w14:textId="03C37059" w:rsidR="00C3018B" w:rsidRPr="00117943" w:rsidRDefault="00C3018B" w:rsidP="00C3018B">
            <w:pPr>
              <w:spacing w:line="240" w:lineRule="auto"/>
              <w:ind w:firstLine="0"/>
              <w:jc w:val="center"/>
            </w:pPr>
            <w:r w:rsidRPr="00117943">
              <w:t>Secret Service</w:t>
            </w:r>
          </w:p>
        </w:tc>
      </w:tr>
      <w:tr w:rsidR="001C47CF" w:rsidRPr="00117943" w14:paraId="352301D1" w14:textId="77777777" w:rsidTr="001F2D5D">
        <w:tc>
          <w:tcPr>
            <w:tcW w:w="2642" w:type="dxa"/>
            <w:vAlign w:val="center"/>
          </w:tcPr>
          <w:p w14:paraId="716A7DDE" w14:textId="1F8362FE" w:rsidR="001C47CF" w:rsidRPr="00117943" w:rsidRDefault="001C47CF" w:rsidP="001C47CF">
            <w:pPr>
              <w:spacing w:line="240" w:lineRule="auto"/>
              <w:ind w:firstLine="0"/>
              <w:jc w:val="center"/>
            </w:pPr>
            <w:r w:rsidRPr="00117943">
              <w:t>Location (LOC)</w:t>
            </w:r>
          </w:p>
        </w:tc>
        <w:tc>
          <w:tcPr>
            <w:tcW w:w="2643" w:type="dxa"/>
            <w:vAlign w:val="center"/>
          </w:tcPr>
          <w:p w14:paraId="1D6BAE9A" w14:textId="0E797F9F" w:rsidR="001C47CF" w:rsidRPr="00117943" w:rsidRDefault="001C47CF" w:rsidP="001C47CF">
            <w:pPr>
              <w:spacing w:line="240" w:lineRule="auto"/>
              <w:ind w:firstLine="0"/>
              <w:jc w:val="center"/>
            </w:pPr>
            <w:r w:rsidRPr="00117943">
              <w:t>Lokasi geografis seperti daratan, lautan, dan bentukan geologis</w:t>
            </w:r>
          </w:p>
        </w:tc>
        <w:tc>
          <w:tcPr>
            <w:tcW w:w="2643" w:type="dxa"/>
            <w:vAlign w:val="center"/>
          </w:tcPr>
          <w:p w14:paraId="471614A6" w14:textId="6621A5F7" w:rsidR="001C47CF" w:rsidRPr="00117943" w:rsidRDefault="001C47CF" w:rsidP="001C47CF">
            <w:pPr>
              <w:spacing w:line="240" w:lineRule="auto"/>
              <w:ind w:firstLine="0"/>
              <w:jc w:val="center"/>
            </w:pPr>
            <w:r w:rsidRPr="00117943">
              <w:t>Red Sea</w:t>
            </w:r>
          </w:p>
        </w:tc>
      </w:tr>
      <w:tr w:rsidR="001C47CF" w:rsidRPr="00117943" w14:paraId="2A0FE6FD" w14:textId="77777777" w:rsidTr="001F2D5D">
        <w:tc>
          <w:tcPr>
            <w:tcW w:w="2642" w:type="dxa"/>
            <w:vAlign w:val="center"/>
          </w:tcPr>
          <w:p w14:paraId="1B097CC7" w14:textId="017A2144" w:rsidR="001C47CF" w:rsidRPr="00117943" w:rsidRDefault="001C47CF" w:rsidP="001C47CF">
            <w:pPr>
              <w:spacing w:line="240" w:lineRule="auto"/>
              <w:ind w:firstLine="0"/>
              <w:jc w:val="center"/>
            </w:pPr>
            <w:r w:rsidRPr="00117943">
              <w:t>Date</w:t>
            </w:r>
            <w:r w:rsidR="003E2432" w:rsidRPr="00117943">
              <w:t xml:space="preserve"> (DATE)</w:t>
            </w:r>
          </w:p>
        </w:tc>
        <w:tc>
          <w:tcPr>
            <w:tcW w:w="2643" w:type="dxa"/>
            <w:vAlign w:val="center"/>
          </w:tcPr>
          <w:p w14:paraId="5604AD91" w14:textId="45EBA46C" w:rsidR="001C47CF" w:rsidRPr="00117943" w:rsidRDefault="00BE2F53" w:rsidP="001C47CF">
            <w:pPr>
              <w:spacing w:line="240" w:lineRule="auto"/>
              <w:ind w:firstLine="0"/>
              <w:jc w:val="center"/>
            </w:pPr>
            <w:r w:rsidRPr="00117943">
              <w:t>Tanggal, bulan, tahun</w:t>
            </w:r>
          </w:p>
        </w:tc>
        <w:tc>
          <w:tcPr>
            <w:tcW w:w="2643" w:type="dxa"/>
            <w:vAlign w:val="center"/>
          </w:tcPr>
          <w:p w14:paraId="1D1BCF35" w14:textId="77777777" w:rsidR="00F7623D" w:rsidRPr="00117943" w:rsidRDefault="00664792" w:rsidP="001C47CF">
            <w:pPr>
              <w:spacing w:line="240" w:lineRule="auto"/>
              <w:ind w:firstLine="0"/>
              <w:jc w:val="center"/>
            </w:pPr>
            <w:r w:rsidRPr="00117943">
              <w:t xml:space="preserve">17 Agustus 1945, </w:t>
            </w:r>
          </w:p>
          <w:p w14:paraId="0C837443" w14:textId="788B8FE2" w:rsidR="001C47CF" w:rsidRPr="00117943" w:rsidRDefault="00664792" w:rsidP="001C47CF">
            <w:pPr>
              <w:spacing w:line="240" w:lineRule="auto"/>
              <w:ind w:firstLine="0"/>
              <w:jc w:val="center"/>
            </w:pPr>
            <w:r w:rsidRPr="00117943">
              <w:t>bulan Juli</w:t>
            </w:r>
          </w:p>
        </w:tc>
      </w:tr>
      <w:tr w:rsidR="001C47CF" w:rsidRPr="00117943" w14:paraId="5F20CDC9" w14:textId="77777777" w:rsidTr="001F2D5D">
        <w:tc>
          <w:tcPr>
            <w:tcW w:w="2642" w:type="dxa"/>
            <w:vAlign w:val="center"/>
          </w:tcPr>
          <w:p w14:paraId="3F1D37AD" w14:textId="66AF3EB1" w:rsidR="001C47CF" w:rsidRPr="00117943" w:rsidRDefault="001C47CF" w:rsidP="001C47CF">
            <w:pPr>
              <w:spacing w:line="240" w:lineRule="auto"/>
              <w:ind w:left="720" w:hanging="720"/>
              <w:jc w:val="center"/>
            </w:pPr>
            <w:r w:rsidRPr="00117943">
              <w:t>Time</w:t>
            </w:r>
            <w:r w:rsidR="003E2432" w:rsidRPr="00117943">
              <w:t xml:space="preserve"> (TIME)</w:t>
            </w:r>
          </w:p>
        </w:tc>
        <w:tc>
          <w:tcPr>
            <w:tcW w:w="2643" w:type="dxa"/>
            <w:vAlign w:val="center"/>
          </w:tcPr>
          <w:p w14:paraId="615B044D" w14:textId="77777777" w:rsidR="00693E1F" w:rsidRPr="00117943" w:rsidRDefault="00722559" w:rsidP="001C47CF">
            <w:pPr>
              <w:spacing w:line="240" w:lineRule="auto"/>
              <w:ind w:firstLine="0"/>
              <w:jc w:val="center"/>
            </w:pPr>
            <w:r w:rsidRPr="00117943">
              <w:t xml:space="preserve">Jam, menit, detik, </w:t>
            </w:r>
          </w:p>
          <w:p w14:paraId="5EEDB16D" w14:textId="4A2750FE" w:rsidR="001C47CF" w:rsidRPr="00117943" w:rsidRDefault="00722559" w:rsidP="001C47CF">
            <w:pPr>
              <w:spacing w:line="240" w:lineRule="auto"/>
              <w:ind w:firstLine="0"/>
              <w:jc w:val="center"/>
            </w:pPr>
            <w:r w:rsidRPr="00117943">
              <w:t>zona waktu, kurun waktu</w:t>
            </w:r>
          </w:p>
        </w:tc>
        <w:tc>
          <w:tcPr>
            <w:tcW w:w="2643" w:type="dxa"/>
            <w:vAlign w:val="center"/>
          </w:tcPr>
          <w:p w14:paraId="59B3C40C" w14:textId="77777777" w:rsidR="00F7623D" w:rsidRPr="00117943" w:rsidRDefault="00664792" w:rsidP="001C47CF">
            <w:pPr>
              <w:spacing w:line="240" w:lineRule="auto"/>
              <w:ind w:firstLine="0"/>
              <w:jc w:val="center"/>
            </w:pPr>
            <w:r w:rsidRPr="00117943">
              <w:t xml:space="preserve">19:00, malam hari, </w:t>
            </w:r>
          </w:p>
          <w:p w14:paraId="5FBC8AAC" w14:textId="7412292E" w:rsidR="001C47CF" w:rsidRPr="00117943" w:rsidRDefault="00664792" w:rsidP="001C47CF">
            <w:pPr>
              <w:spacing w:line="240" w:lineRule="auto"/>
              <w:ind w:firstLine="0"/>
              <w:jc w:val="center"/>
            </w:pPr>
            <w:r w:rsidRPr="00117943">
              <w:t>Senin pagi</w:t>
            </w:r>
            <w:r w:rsidR="00722559" w:rsidRPr="00117943">
              <w:t>, era Soekarno</w:t>
            </w:r>
          </w:p>
        </w:tc>
      </w:tr>
      <w:tr w:rsidR="001C47CF" w:rsidRPr="00117943" w14:paraId="2A4310EB" w14:textId="77777777" w:rsidTr="001F2D5D">
        <w:tc>
          <w:tcPr>
            <w:tcW w:w="2642" w:type="dxa"/>
            <w:vAlign w:val="center"/>
          </w:tcPr>
          <w:p w14:paraId="0883880B" w14:textId="21B45C90" w:rsidR="001C47CF" w:rsidRPr="00117943" w:rsidRDefault="001C47CF" w:rsidP="001C47CF">
            <w:pPr>
              <w:spacing w:line="240" w:lineRule="auto"/>
              <w:ind w:firstLine="0"/>
              <w:jc w:val="center"/>
            </w:pPr>
            <w:r w:rsidRPr="00117943">
              <w:t>Event</w:t>
            </w:r>
            <w:r w:rsidR="003E2432" w:rsidRPr="00117943">
              <w:t xml:space="preserve"> (EVENT)</w:t>
            </w:r>
          </w:p>
        </w:tc>
        <w:tc>
          <w:tcPr>
            <w:tcW w:w="2643" w:type="dxa"/>
            <w:vAlign w:val="center"/>
          </w:tcPr>
          <w:p w14:paraId="3906B050" w14:textId="77C17677" w:rsidR="001C47CF" w:rsidRPr="00117943" w:rsidRDefault="00AF3F52" w:rsidP="001C47CF">
            <w:pPr>
              <w:spacing w:line="240" w:lineRule="auto"/>
              <w:ind w:firstLine="0"/>
              <w:jc w:val="center"/>
            </w:pPr>
            <w:r w:rsidRPr="00117943">
              <w:t>Kejadian, peristiwa yang dirancang untuk terjadi</w:t>
            </w:r>
          </w:p>
        </w:tc>
        <w:tc>
          <w:tcPr>
            <w:tcW w:w="2643" w:type="dxa"/>
            <w:vAlign w:val="center"/>
          </w:tcPr>
          <w:p w14:paraId="7FB5533F" w14:textId="77777777" w:rsidR="00F7623D" w:rsidRPr="00117943" w:rsidRDefault="002E2FE6" w:rsidP="001C47CF">
            <w:pPr>
              <w:spacing w:line="240" w:lineRule="auto"/>
              <w:ind w:firstLine="0"/>
              <w:jc w:val="center"/>
            </w:pPr>
            <w:r w:rsidRPr="00117943">
              <w:t xml:space="preserve">Pilkada 2019, </w:t>
            </w:r>
          </w:p>
          <w:p w14:paraId="50A6CE3E" w14:textId="6074E656" w:rsidR="001C47CF" w:rsidRPr="00117943" w:rsidRDefault="002E2FE6" w:rsidP="001C47CF">
            <w:pPr>
              <w:spacing w:line="240" w:lineRule="auto"/>
              <w:ind w:firstLine="0"/>
              <w:jc w:val="center"/>
            </w:pPr>
            <w:r w:rsidRPr="00117943">
              <w:t xml:space="preserve">selebrasi </w:t>
            </w:r>
            <w:r w:rsidR="006D2841" w:rsidRPr="00117943">
              <w:t>Tahun Baru</w:t>
            </w:r>
          </w:p>
        </w:tc>
      </w:tr>
      <w:tr w:rsidR="001C47CF" w:rsidRPr="00117943" w14:paraId="10FB59B2" w14:textId="77777777" w:rsidTr="001F2D5D">
        <w:tc>
          <w:tcPr>
            <w:tcW w:w="2642" w:type="dxa"/>
            <w:vAlign w:val="center"/>
          </w:tcPr>
          <w:p w14:paraId="69ECCC87" w14:textId="638E155F" w:rsidR="001C47CF" w:rsidRPr="00117943" w:rsidRDefault="003E2432" w:rsidP="001C47CF">
            <w:pPr>
              <w:spacing w:line="240" w:lineRule="auto"/>
              <w:ind w:firstLine="0"/>
              <w:jc w:val="center"/>
            </w:pPr>
            <w:r w:rsidRPr="00117943">
              <w:t>Miscellaneous (MISC)</w:t>
            </w:r>
          </w:p>
        </w:tc>
        <w:tc>
          <w:tcPr>
            <w:tcW w:w="2643" w:type="dxa"/>
            <w:vAlign w:val="center"/>
          </w:tcPr>
          <w:p w14:paraId="3C6F49FC" w14:textId="559C1501" w:rsidR="001C47CF" w:rsidRPr="00117943" w:rsidRDefault="00757703" w:rsidP="001C47CF">
            <w:pPr>
              <w:spacing w:line="240" w:lineRule="auto"/>
              <w:ind w:firstLine="0"/>
              <w:jc w:val="center"/>
            </w:pPr>
            <w:r w:rsidRPr="00117943">
              <w:t>Enti</w:t>
            </w:r>
            <w:r w:rsidR="00D64271" w:rsidRPr="00117943">
              <w:t>t</w:t>
            </w:r>
            <w:r w:rsidRPr="00117943">
              <w:t>as selain enam entitas sebelumnya</w:t>
            </w:r>
          </w:p>
        </w:tc>
        <w:tc>
          <w:tcPr>
            <w:tcW w:w="2643" w:type="dxa"/>
            <w:vAlign w:val="center"/>
          </w:tcPr>
          <w:p w14:paraId="14761474" w14:textId="3740DC19" w:rsidR="001C47CF" w:rsidRPr="00117943" w:rsidRDefault="00E40094" w:rsidP="001C47CF">
            <w:pPr>
              <w:spacing w:line="240" w:lineRule="auto"/>
              <w:ind w:firstLine="0"/>
              <w:jc w:val="center"/>
            </w:pPr>
            <w:r w:rsidRPr="00117943">
              <w:t>10 persen, R</w:t>
            </w:r>
            <w:r w:rsidR="00103269" w:rsidRPr="00117943">
              <w:t>p</w:t>
            </w:r>
            <w:r w:rsidRPr="00117943">
              <w:t>. 10.000</w:t>
            </w:r>
            <w:r w:rsidR="00103269" w:rsidRPr="00117943">
              <w:t>, Undang-Undang</w:t>
            </w:r>
          </w:p>
        </w:tc>
      </w:tr>
    </w:tbl>
    <w:p w14:paraId="5AD44A14" w14:textId="77777777" w:rsidR="00225FEC" w:rsidRPr="00117943" w:rsidRDefault="00225FEC" w:rsidP="00225FEC"/>
    <w:p w14:paraId="3AC6B319" w14:textId="60917CC3" w:rsidR="00FF1050" w:rsidRPr="00117943" w:rsidRDefault="0013723D" w:rsidP="00225FEC">
      <w:r w:rsidRPr="00117943">
        <w:t xml:space="preserve">Definisi </w:t>
      </w:r>
      <w:r w:rsidR="00533F70" w:rsidRPr="00117943">
        <w:t xml:space="preserve">untuk entitas </w:t>
      </w:r>
      <w:r w:rsidRPr="00117943">
        <w:t xml:space="preserve">organisasi adalah sekumpulan orang yang bekerja sama untuk mencapai tujuan tertentu dan biasanya terpimpin atau terkendali. </w:t>
      </w:r>
      <w:r w:rsidR="00533F70" w:rsidRPr="00117943">
        <w:t xml:space="preserve">Organisasi yang </w:t>
      </w:r>
      <w:r w:rsidR="00A25B93" w:rsidRPr="00117943">
        <w:t>mudah untuk diketahui adalah sebuah usaha atau perusahaan</w:t>
      </w:r>
      <w:r w:rsidR="001F5CA3" w:rsidRPr="00117943">
        <w:t xml:space="preserve"> (Shopee, Pertamina). Adapun organisasi politik yang akan sering ditemukan dalam dataset seperti TNI, partai politik, badan legislatif. </w:t>
      </w:r>
      <w:r w:rsidR="0086520A" w:rsidRPr="00117943">
        <w:t xml:space="preserve">Organisasi formal yang tidak berhubungan dengan bisnis dan profesi juga dapat ditemukan seperti persekolahan, </w:t>
      </w:r>
      <w:r w:rsidR="0086520A" w:rsidRPr="00117943">
        <w:lastRenderedPageBreak/>
        <w:t xml:space="preserve">universitas, perseroan. </w:t>
      </w:r>
      <w:r w:rsidR="000930A3" w:rsidRPr="00117943">
        <w:t>Organisasi sosial seperti LSM, karang tarun</w:t>
      </w:r>
      <w:r w:rsidR="00FE06C5" w:rsidRPr="00117943">
        <w:t>a</w:t>
      </w:r>
      <w:r w:rsidR="000930A3" w:rsidRPr="00117943">
        <w:t xml:space="preserve">, PMI juga diikut sertakan sebagai entitas. </w:t>
      </w:r>
      <w:r w:rsidR="00C74550" w:rsidRPr="00117943">
        <w:t>Untuk kumpulan orang namun tidak ada penamaan yang jelas seperti para murid, para relawan, seluruh anak, tidak dinyatakan sebagai</w:t>
      </w:r>
      <w:r w:rsidR="00B65191" w:rsidRPr="00117943">
        <w:t xml:space="preserve"> </w:t>
      </w:r>
      <w:r w:rsidR="00C74550" w:rsidRPr="00117943">
        <w:t>entitas</w:t>
      </w:r>
      <w:r w:rsidR="00B65191" w:rsidRPr="00117943">
        <w:t xml:space="preserve"> jika tidak ada konteks lebih. Contoh entitas yang dapat digolongkan sebagai organisasi dari konteks seperti para anggota DPR. </w:t>
      </w:r>
    </w:p>
    <w:p w14:paraId="2E2BCAF6" w14:textId="7FBEB02C" w:rsidR="00B01DE9" w:rsidRPr="00117943" w:rsidRDefault="00DB3ACA" w:rsidP="00B01DE9">
      <w:r w:rsidRPr="00117943">
        <w:t>Entitas location akan digolongkan untuk suatu daerah apa</w:t>
      </w:r>
      <w:r w:rsidR="00716DAA" w:rsidRPr="00117943">
        <w:t xml:space="preserve"> </w:t>
      </w:r>
      <w:r w:rsidRPr="00117943">
        <w:t xml:space="preserve">pun (daratan, </w:t>
      </w:r>
      <w:r w:rsidR="005B62FD" w:rsidRPr="00117943">
        <w:t>perairan</w:t>
      </w:r>
      <w:r w:rsidRPr="00117943">
        <w:t xml:space="preserve">) yang dapat ditunjuk secara akurat dengan konteks yang memadai. </w:t>
      </w:r>
      <w:r w:rsidR="005B62FD" w:rsidRPr="00117943">
        <w:t xml:space="preserve">Contoh umum dapat diambil dari penamaan daerah seperti kota, provinsi, negara. Bisa juga </w:t>
      </w:r>
      <w:r w:rsidR="00852EAF" w:rsidRPr="00117943">
        <w:t xml:space="preserve">perairan atau bentuk lahan yang memiliki nama yang resmi seperti Danau Toba, Laut Sulawesi, Bukit Bintang. </w:t>
      </w:r>
      <w:r w:rsidR="003E67B3" w:rsidRPr="00117943">
        <w:t>Bisa juga lokasi suatu gedung, tempat apa</w:t>
      </w:r>
      <w:r w:rsidR="004E7C54" w:rsidRPr="00117943">
        <w:t xml:space="preserve"> </w:t>
      </w:r>
      <w:r w:rsidR="003E67B3" w:rsidRPr="00117943">
        <w:t>pun yang memiliki penulisan nama yang jelas seperti jalan, daerah, arah mata angin. Semisal Jawa Barat, Rumah Sakit Mata Undaan (Undaan juga dapat digolongkan sebagai location sendiri)</w:t>
      </w:r>
      <w:r w:rsidR="00A43495" w:rsidRPr="00117943">
        <w:t xml:space="preserve">, Jl. Ngagel Jaya Tengah No. 73-77. </w:t>
      </w:r>
      <w:r w:rsidR="0004262B" w:rsidRPr="00117943">
        <w:t>Objek wisata dan fasilitas umum seperti Trans</w:t>
      </w:r>
      <w:r w:rsidR="00103BF0" w:rsidRPr="00117943">
        <w:t xml:space="preserve"> S</w:t>
      </w:r>
      <w:r w:rsidR="0004262B" w:rsidRPr="00117943">
        <w:t xml:space="preserve">tudio Bandung atau Bandara Soekarno-Hatta juga termasuk dalam entitas location. </w:t>
      </w:r>
      <w:r w:rsidR="00B01DE9" w:rsidRPr="00117943">
        <w:t>Beberapa dari dokumen dataset memiliki penulisan lokasi dengan penulisan bujur dan lintang, 10.59 Lintang Selatan (LS) dan 119.42 Bujur Timur (BT) juga termasuk location. Entitas location yang ada dari dataset adalah daerah jalan yang ditentukan arah dan tujuan</w:t>
      </w:r>
      <w:r w:rsidR="00F804E3" w:rsidRPr="00117943">
        <w:t xml:space="preserve"> (KM 14 Tol Jagorawi arah menuju Cawang)</w:t>
      </w:r>
      <w:r w:rsidR="00C560FF" w:rsidRPr="00117943">
        <w:t>.</w:t>
      </w:r>
    </w:p>
    <w:p w14:paraId="3F204EDB" w14:textId="268C3DD8" w:rsidR="003E7543" w:rsidRPr="00117943" w:rsidRDefault="000E7388" w:rsidP="00225FEC">
      <w:r w:rsidRPr="00117943">
        <w:t xml:space="preserve">Selanjutnya entitas date cukup singkat dan jelas, yaitu </w:t>
      </w:r>
      <w:r w:rsidR="00A20C00" w:rsidRPr="00117943">
        <w:t xml:space="preserve">penulisan tanggal baik tanggal hari, tanggal bulan, tanggal tahun. Juga penulisan nama bulan dapat dihitung sebagai entitas date. Contoh yang dapat diberikan, bulan Januari, 17/08/1945, tahun 2022, dan kombinasi penulisan tanggal lainnya. </w:t>
      </w:r>
      <w:r w:rsidR="00BC6ED4" w:rsidRPr="00117943">
        <w:t>Entitas date sering dipasangkan dengan entitas time, dimana entitas time akan memiliki ambiguitas yang banyak.</w:t>
      </w:r>
      <w:r w:rsidR="00F804E3" w:rsidRPr="00117943">
        <w:t xml:space="preserve"> Ambiguitas ini sering ditemukan karena </w:t>
      </w:r>
      <w:r w:rsidR="00714EC1" w:rsidRPr="00117943">
        <w:t>entitas time didefinisikan dengan periode waktu yang disebut. Beberapa contoh yang jelas sebagai time adalah nama hari, waktu, zona waktu, jumlah waktu, bagian hari. Juga ada contoh seperti periode, masa, dan lainnya. Semisal, hari Senin, 17:00 WIB, 1 jam 30 menit,</w:t>
      </w:r>
      <w:r w:rsidR="006D775F" w:rsidRPr="00117943">
        <w:t xml:space="preserve"> enam hari,</w:t>
      </w:r>
      <w:r w:rsidR="00714EC1" w:rsidRPr="00117943">
        <w:t xml:space="preserve"> malam hari,</w:t>
      </w:r>
      <w:r w:rsidR="00C877DD" w:rsidRPr="00117943">
        <w:t xml:space="preserve"> </w:t>
      </w:r>
      <w:r w:rsidR="00CB21D0" w:rsidRPr="00117943">
        <w:t>tahun ajaran 2022 – 2023, era Soeharto</w:t>
      </w:r>
      <w:r w:rsidR="006D775F" w:rsidRPr="00117943">
        <w:t>.</w:t>
      </w:r>
      <w:r w:rsidR="00A607E9" w:rsidRPr="00117943">
        <w:t xml:space="preserve"> </w:t>
      </w:r>
    </w:p>
    <w:p w14:paraId="56A8D5D4" w14:textId="3DCF2885" w:rsidR="00365EFA" w:rsidRPr="00117943" w:rsidRDefault="00301DFB" w:rsidP="00225FEC">
      <w:r w:rsidRPr="00117943">
        <w:t>Event dalam bahasa Indonesia adalah peristiwa</w:t>
      </w:r>
      <w:r w:rsidR="00FC6440" w:rsidRPr="00117943">
        <w:t xml:space="preserve">, kejadian. </w:t>
      </w:r>
      <w:r w:rsidR="00B87FC4" w:rsidRPr="00117943">
        <w:t xml:space="preserve">Dalam tugas akhir ini, ditentukan adanya entitas ini untuk menyesuaikan dengan kebutuhan dataset </w:t>
      </w:r>
      <w:r w:rsidR="00B87FC4" w:rsidRPr="00117943">
        <w:lastRenderedPageBreak/>
        <w:t xml:space="preserve">yang menyebut entitas event cukup sering. Untuk mempersingkat, </w:t>
      </w:r>
      <w:r w:rsidR="00D64271" w:rsidRPr="00117943">
        <w:t xml:space="preserve">entitas ini dianggap jika kata-kata yang disebut menyebut suatu nama kejadian/peristiwa yang yang sudah dirancang secara sengaja untuk terjadi. Semisal </w:t>
      </w:r>
      <w:r w:rsidR="004D3AE5" w:rsidRPr="00117943">
        <w:t xml:space="preserve">untuk kejadian pemilihan kepala daerah adalah suatu entitas event yang telah dirancang dan memiliki jadwal yang pasti tiap beberapa tahun. </w:t>
      </w:r>
      <w:r w:rsidR="0099597C" w:rsidRPr="00117943">
        <w:t xml:space="preserve">Bisa juga kejadian </w:t>
      </w:r>
      <w:r w:rsidR="00490DE5" w:rsidRPr="00117943">
        <w:t xml:space="preserve">yang formal yang bukan diadakan beberapa hari seperti Pilkada, rapat paripurna atau suatu persidangan bisa juga acara yang diadakan oleh seorang organisasi seperti </w:t>
      </w:r>
      <w:r w:rsidR="00490DE5" w:rsidRPr="00117943">
        <w:tab/>
      </w:r>
      <w:r w:rsidR="00536CE6" w:rsidRPr="00117943">
        <w:t>acara festival atau lomba.</w:t>
      </w:r>
    </w:p>
    <w:p w14:paraId="25B22700" w14:textId="03392028" w:rsidR="00D17FBF" w:rsidRPr="00117943" w:rsidRDefault="00B952C0" w:rsidP="00225FEC">
      <w:r w:rsidRPr="00117943">
        <w:t>Miscellaneous jika ditranslasi dalam bahasa Indonesia berarti aneka ragam</w:t>
      </w:r>
      <w:r w:rsidR="000D2DAC" w:rsidRPr="00117943">
        <w:t xml:space="preserve"> atau </w:t>
      </w:r>
      <w:r w:rsidRPr="00117943">
        <w:t xml:space="preserve">bermacam-macam. </w:t>
      </w:r>
      <w:r w:rsidR="007372AF" w:rsidRPr="00117943">
        <w:t xml:space="preserve">Tujuan dengan adanya jenis entitas ini untuk menandakan kata-kata yang bisa termasuk named entity, namun tidak temrasuk dalam jenis yang telah di tentukan dalam named entity yang sudah ada (dari keenam jenis named entity lainnya). </w:t>
      </w:r>
      <w:r w:rsidR="00F47E56" w:rsidRPr="00117943">
        <w:t xml:space="preserve">Beberapa contoh kata-kata yang ditemukan dalam dataset untuk named entity miscellaneous adalah entitas jenis </w:t>
      </w:r>
      <w:r w:rsidR="00577CCC" w:rsidRPr="00117943">
        <w:t>uang (Rp. 100.000, 10 ribu rupiah, USD 100), entitas jenis dokumen/perhukuman (Pasal 107 KUHP, Undang-Undang,</w:t>
      </w:r>
      <w:r w:rsidR="006F2026" w:rsidRPr="00117943">
        <w:t xml:space="preserve"> Peraturan Pemerintahan/PP)</w:t>
      </w:r>
      <w:r w:rsidR="003B73B6" w:rsidRPr="00117943">
        <w:t>, entitas jenis karya seperti buku novel, lukisan, lagu dan lain-lainnya (seni batik, Indonesia Raya</w:t>
      </w:r>
      <w:r w:rsidR="00493EAE" w:rsidRPr="00117943">
        <w:t>, Ada Apa dengan Cinta</w:t>
      </w:r>
      <w:r w:rsidR="003B73B6" w:rsidRPr="00117943">
        <w:t>)</w:t>
      </w:r>
      <w:r w:rsidR="00493EAE" w:rsidRPr="00117943">
        <w:t>, entitas jenis produk (Toyota, Suzuki APV)</w:t>
      </w:r>
      <w:r w:rsidR="003B73B6" w:rsidRPr="00117943">
        <w:t xml:space="preserve">.  </w:t>
      </w:r>
    </w:p>
    <w:p w14:paraId="0C11F425" w14:textId="77777777" w:rsidR="007372AF" w:rsidRPr="00117943" w:rsidRDefault="007372AF" w:rsidP="00225FEC"/>
    <w:p w14:paraId="50545BA1" w14:textId="245568A3" w:rsidR="00901B18" w:rsidRPr="00117943" w:rsidRDefault="00901B18" w:rsidP="00901B18">
      <w:pPr>
        <w:pStyle w:val="Heading3"/>
      </w:pPr>
      <w:r w:rsidRPr="00117943">
        <w:t>Statistika Dataset</w:t>
      </w:r>
    </w:p>
    <w:p w14:paraId="27FB374F" w14:textId="71419522" w:rsidR="00901B18" w:rsidRPr="00117943" w:rsidRDefault="003F17DC" w:rsidP="00901B18">
      <w:r w:rsidRPr="00117943">
        <w:t xml:space="preserve">Dataset bahasa Indonesia pada tugas akhir ini berasal dari CNN Indonesia dengan domain berita politik. </w:t>
      </w:r>
      <w:r w:rsidR="00DD2CBD" w:rsidRPr="00117943">
        <w:t xml:space="preserve">Dataset ini sebelumnya sudah pernah dipakai untuk tugas akhir Christian Nathaniel Purwanto (214116299) dan juga tugas akhir Georgia Nikita (218116685). </w:t>
      </w:r>
      <w:r w:rsidR="00BB6FBA" w:rsidRPr="00117943">
        <w:t>Berjumlah 2000 dokumen, isi dari tiap dokumen merupakan berita politik Indonesia. Mayoritas berita akan menyinggung politik seperti kasus korupsi, kenaikan jabatan menteri, pelaksanaan atau kampanye Pilkada</w:t>
      </w:r>
      <w:r w:rsidR="00130DDF" w:rsidRPr="00117943">
        <w:t>, berita kemacetan lalu lintas</w:t>
      </w:r>
      <w:r w:rsidR="00BB6FBA" w:rsidRPr="00117943">
        <w:t xml:space="preserve">. </w:t>
      </w:r>
      <w:r w:rsidR="00DC4509" w:rsidRPr="00117943">
        <w:fldChar w:fldCharType="begin"/>
      </w:r>
      <w:r w:rsidR="00DC4509" w:rsidRPr="00117943">
        <w:instrText xml:space="preserve"> REF _Ref103676627 \h </w:instrText>
      </w:r>
      <w:r w:rsidR="00DC4509" w:rsidRPr="00117943">
        <w:fldChar w:fldCharType="separate"/>
      </w:r>
      <w:r w:rsidR="00D53F2D" w:rsidRPr="00117943">
        <w:t xml:space="preserve">Tabel </w:t>
      </w:r>
      <w:r w:rsidR="00D53F2D">
        <w:rPr>
          <w:noProof/>
        </w:rPr>
        <w:t>3</w:t>
      </w:r>
      <w:r w:rsidR="00D53F2D">
        <w:t>.</w:t>
      </w:r>
      <w:r w:rsidR="00D53F2D">
        <w:rPr>
          <w:noProof/>
        </w:rPr>
        <w:t>4</w:t>
      </w:r>
      <w:r w:rsidR="00DC4509" w:rsidRPr="00117943">
        <w:fldChar w:fldCharType="end"/>
      </w:r>
      <w:r w:rsidR="00DC4509" w:rsidRPr="00117943">
        <w:t xml:space="preserve"> </w:t>
      </w:r>
      <w:r w:rsidR="00633CA5" w:rsidRPr="00117943">
        <w:t xml:space="preserve">adalah tabel yang menunjukkan statistika </w:t>
      </w:r>
      <w:r w:rsidR="00200997" w:rsidRPr="00117943">
        <w:t xml:space="preserve">named entity </w:t>
      </w:r>
      <w:r w:rsidR="00633CA5" w:rsidRPr="00117943">
        <w:t>dataset pada saat tugas akhir ini dikerjakan. Statistika yang ditunjukkan adalah jumlah entitas yang bersarang dalam dataset secara keseluruhan dalam satuan persentase dengan jenis entitas/tagset yang telah dibahas pada bab sebelumnya.</w:t>
      </w:r>
      <w:r w:rsidR="00F024A8" w:rsidRPr="00117943">
        <w:t xml:space="preserve"> </w:t>
      </w:r>
      <w:r w:rsidR="0096403B" w:rsidRPr="00117943">
        <w:t>D</w:t>
      </w:r>
      <w:r w:rsidR="00F024A8" w:rsidRPr="00117943">
        <w:t xml:space="preserve">etail </w:t>
      </w:r>
      <w:r w:rsidR="00AD46CE" w:rsidRPr="00117943">
        <w:t xml:space="preserve">secara </w:t>
      </w:r>
      <w:r w:rsidR="0096403B" w:rsidRPr="00117943">
        <w:t xml:space="preserve">keseluruhan </w:t>
      </w:r>
      <w:r w:rsidR="00F024A8" w:rsidRPr="00117943">
        <w:t>akan dibahas di akhir bab ini.</w:t>
      </w:r>
    </w:p>
    <w:p w14:paraId="3580F703" w14:textId="3A21A09C" w:rsidR="003B73B6" w:rsidRPr="00117943" w:rsidRDefault="003B73B6" w:rsidP="003B73B6">
      <w:pPr>
        <w:pStyle w:val="Caption"/>
        <w:keepNext/>
      </w:pPr>
      <w:bookmarkStart w:id="13" w:name="_Ref103676627"/>
      <w:r w:rsidRPr="00117943">
        <w:lastRenderedPageBreak/>
        <w:t xml:space="preserve">Tabel </w:t>
      </w:r>
      <w:r w:rsidR="00AF53E1">
        <w:fldChar w:fldCharType="begin"/>
      </w:r>
      <w:r w:rsidR="00AF53E1">
        <w:instrText xml:space="preserve"> STYLEREF 1 \s </w:instrText>
      </w:r>
      <w:r w:rsidR="00AF53E1">
        <w:fldChar w:fldCharType="separate"/>
      </w:r>
      <w:r w:rsidR="00D53F2D">
        <w:rPr>
          <w:noProof/>
        </w:rPr>
        <w:t>3</w:t>
      </w:r>
      <w:r w:rsidR="00AF53E1">
        <w:fldChar w:fldCharType="end"/>
      </w:r>
      <w:r w:rsidR="00AF53E1">
        <w:t>.</w:t>
      </w:r>
      <w:r w:rsidR="00AF53E1">
        <w:fldChar w:fldCharType="begin"/>
      </w:r>
      <w:r w:rsidR="00AF53E1">
        <w:instrText xml:space="preserve"> SEQ Tabel \* ARABIC \s 1 </w:instrText>
      </w:r>
      <w:r w:rsidR="00AF53E1">
        <w:fldChar w:fldCharType="separate"/>
      </w:r>
      <w:r w:rsidR="00D53F2D">
        <w:rPr>
          <w:noProof/>
        </w:rPr>
        <w:t>4</w:t>
      </w:r>
      <w:r w:rsidR="00AF53E1">
        <w:fldChar w:fldCharType="end"/>
      </w:r>
      <w:bookmarkEnd w:id="13"/>
      <w:r w:rsidRPr="00117943">
        <w:t xml:space="preserve"> </w:t>
      </w:r>
      <w:r w:rsidRPr="00117943">
        <w:br/>
        <w:t>Spesifikasi Dataset NER Bahasa Indonesia</w:t>
      </w:r>
    </w:p>
    <w:tbl>
      <w:tblPr>
        <w:tblStyle w:val="TableGrid"/>
        <w:tblW w:w="0" w:type="auto"/>
        <w:jc w:val="center"/>
        <w:tblLook w:val="04A0" w:firstRow="1" w:lastRow="0" w:firstColumn="1" w:lastColumn="0" w:noHBand="0" w:noVBand="1"/>
      </w:tblPr>
      <w:tblGrid>
        <w:gridCol w:w="2283"/>
        <w:gridCol w:w="1878"/>
        <w:gridCol w:w="1930"/>
        <w:gridCol w:w="1837"/>
      </w:tblGrid>
      <w:tr w:rsidR="00832304" w:rsidRPr="00117943" w14:paraId="1AA35000" w14:textId="128173E0" w:rsidTr="00832304">
        <w:trPr>
          <w:jc w:val="center"/>
        </w:trPr>
        <w:tc>
          <w:tcPr>
            <w:tcW w:w="2283" w:type="dxa"/>
            <w:shd w:val="clear" w:color="auto" w:fill="D9D9D9" w:themeFill="background1" w:themeFillShade="D9"/>
          </w:tcPr>
          <w:p w14:paraId="4886BC7C" w14:textId="77777777" w:rsidR="00832304" w:rsidRPr="00117943" w:rsidRDefault="00832304" w:rsidP="00DD79DA">
            <w:pPr>
              <w:ind w:firstLine="0"/>
              <w:jc w:val="center"/>
              <w:rPr>
                <w:b/>
                <w:bCs/>
              </w:rPr>
            </w:pPr>
            <w:r w:rsidRPr="00117943">
              <w:rPr>
                <w:b/>
                <w:bCs/>
              </w:rPr>
              <w:t>Statistika</w:t>
            </w:r>
          </w:p>
        </w:tc>
        <w:tc>
          <w:tcPr>
            <w:tcW w:w="1878" w:type="dxa"/>
            <w:shd w:val="clear" w:color="auto" w:fill="D9D9D9" w:themeFill="background1" w:themeFillShade="D9"/>
          </w:tcPr>
          <w:p w14:paraId="73F9B018" w14:textId="32EC46BA" w:rsidR="00832304" w:rsidRPr="00832304" w:rsidRDefault="00832304" w:rsidP="00DD79DA">
            <w:pPr>
              <w:ind w:firstLine="0"/>
              <w:jc w:val="center"/>
              <w:rPr>
                <w:b/>
                <w:bCs/>
                <w:lang w:val="en-US"/>
              </w:rPr>
            </w:pPr>
            <w:r w:rsidRPr="00117943">
              <w:rPr>
                <w:b/>
                <w:bCs/>
              </w:rPr>
              <w:t>Jumlah</w:t>
            </w:r>
            <w:r>
              <w:rPr>
                <w:b/>
                <w:bCs/>
                <w:lang w:val="en-US"/>
              </w:rPr>
              <w:t xml:space="preserve"> Entitas</w:t>
            </w:r>
          </w:p>
        </w:tc>
        <w:tc>
          <w:tcPr>
            <w:tcW w:w="1930" w:type="dxa"/>
            <w:shd w:val="clear" w:color="auto" w:fill="D9D9D9" w:themeFill="background1" w:themeFillShade="D9"/>
          </w:tcPr>
          <w:p w14:paraId="356DF8AD" w14:textId="623FAD40" w:rsidR="00832304" w:rsidRPr="00117943" w:rsidRDefault="00832304" w:rsidP="005E5457">
            <w:pPr>
              <w:spacing w:line="240" w:lineRule="auto"/>
              <w:ind w:firstLine="0"/>
              <w:jc w:val="center"/>
              <w:rPr>
                <w:b/>
                <w:bCs/>
              </w:rPr>
            </w:pPr>
            <w:r w:rsidRPr="00117943">
              <w:rPr>
                <w:b/>
                <w:bCs/>
              </w:rPr>
              <w:t>Jumlah</w:t>
            </w:r>
            <w:r>
              <w:rPr>
                <w:b/>
                <w:bCs/>
                <w:lang w:val="en-US"/>
              </w:rPr>
              <w:t xml:space="preserve"> Entitas Bersarang</w:t>
            </w:r>
          </w:p>
        </w:tc>
        <w:tc>
          <w:tcPr>
            <w:tcW w:w="1837" w:type="dxa"/>
            <w:shd w:val="clear" w:color="auto" w:fill="D9D9D9" w:themeFill="background1" w:themeFillShade="D9"/>
          </w:tcPr>
          <w:p w14:paraId="0B4723E8" w14:textId="6E39AB4F" w:rsidR="00832304" w:rsidRPr="00117943" w:rsidRDefault="00832304" w:rsidP="005E5457">
            <w:pPr>
              <w:spacing w:line="240" w:lineRule="auto"/>
              <w:ind w:firstLine="0"/>
              <w:jc w:val="center"/>
              <w:rPr>
                <w:b/>
                <w:bCs/>
              </w:rPr>
            </w:pPr>
            <w:r w:rsidRPr="00117943">
              <w:rPr>
                <w:b/>
                <w:bCs/>
              </w:rPr>
              <w:t>Persentase Jumlah</w:t>
            </w:r>
          </w:p>
        </w:tc>
      </w:tr>
      <w:tr w:rsidR="002F0156" w:rsidRPr="00117943" w14:paraId="349350E9" w14:textId="4339325B" w:rsidTr="00187284">
        <w:trPr>
          <w:jc w:val="center"/>
        </w:trPr>
        <w:tc>
          <w:tcPr>
            <w:tcW w:w="2283" w:type="dxa"/>
            <w:vAlign w:val="center"/>
          </w:tcPr>
          <w:p w14:paraId="0640DC95" w14:textId="1A1EC807" w:rsidR="002F0156" w:rsidRPr="00117943" w:rsidRDefault="002F0156" w:rsidP="00A93AB1">
            <w:pPr>
              <w:spacing w:line="240" w:lineRule="auto"/>
              <w:ind w:firstLine="0"/>
            </w:pPr>
            <w:r w:rsidRPr="00117943">
              <w:t>Person (PER)</w:t>
            </w:r>
          </w:p>
        </w:tc>
        <w:tc>
          <w:tcPr>
            <w:tcW w:w="1878" w:type="dxa"/>
            <w:vAlign w:val="center"/>
          </w:tcPr>
          <w:p w14:paraId="015AE5AC" w14:textId="709E8735" w:rsidR="002F0156" w:rsidRPr="00117943" w:rsidRDefault="002F0156" w:rsidP="00187284">
            <w:pPr>
              <w:ind w:firstLine="0"/>
              <w:jc w:val="center"/>
            </w:pPr>
            <w:r w:rsidRPr="00986BD9">
              <w:t>34.720</w:t>
            </w:r>
          </w:p>
        </w:tc>
        <w:tc>
          <w:tcPr>
            <w:tcW w:w="1930" w:type="dxa"/>
            <w:vAlign w:val="center"/>
          </w:tcPr>
          <w:p w14:paraId="623C7833" w14:textId="3A80BED3" w:rsidR="002F0156" w:rsidRPr="00117943" w:rsidRDefault="002F0156" w:rsidP="00187284">
            <w:pPr>
              <w:ind w:firstLine="0"/>
              <w:jc w:val="center"/>
            </w:pPr>
            <w:r w:rsidRPr="00C00492">
              <w:t>8.488</w:t>
            </w:r>
          </w:p>
        </w:tc>
        <w:tc>
          <w:tcPr>
            <w:tcW w:w="1837" w:type="dxa"/>
            <w:vAlign w:val="center"/>
          </w:tcPr>
          <w:p w14:paraId="044D93F2" w14:textId="7C6AAB82" w:rsidR="002F0156" w:rsidRPr="00117943" w:rsidRDefault="002F0156" w:rsidP="00187284">
            <w:pPr>
              <w:ind w:firstLine="0"/>
              <w:jc w:val="center"/>
            </w:pPr>
            <w:r w:rsidRPr="0035481A">
              <w:t>24%</w:t>
            </w:r>
          </w:p>
        </w:tc>
      </w:tr>
      <w:tr w:rsidR="002F0156" w:rsidRPr="00117943" w14:paraId="14583CBE" w14:textId="2F3157F3" w:rsidTr="00187284">
        <w:trPr>
          <w:jc w:val="center"/>
        </w:trPr>
        <w:tc>
          <w:tcPr>
            <w:tcW w:w="2283" w:type="dxa"/>
            <w:vAlign w:val="center"/>
          </w:tcPr>
          <w:p w14:paraId="1293DB6B" w14:textId="71C0670C" w:rsidR="002F0156" w:rsidRPr="00117943" w:rsidRDefault="002F0156" w:rsidP="00A93AB1">
            <w:pPr>
              <w:spacing w:line="240" w:lineRule="auto"/>
              <w:ind w:firstLine="0"/>
            </w:pPr>
            <w:r w:rsidRPr="00117943">
              <w:t>Organization (ORG)</w:t>
            </w:r>
          </w:p>
        </w:tc>
        <w:tc>
          <w:tcPr>
            <w:tcW w:w="1878" w:type="dxa"/>
            <w:vAlign w:val="center"/>
          </w:tcPr>
          <w:p w14:paraId="4D554EC1" w14:textId="4F087540" w:rsidR="002F0156" w:rsidRPr="00117943" w:rsidRDefault="002F0156" w:rsidP="00187284">
            <w:pPr>
              <w:ind w:firstLine="0"/>
              <w:jc w:val="center"/>
            </w:pPr>
            <w:r w:rsidRPr="00986BD9">
              <w:t>20.857</w:t>
            </w:r>
          </w:p>
        </w:tc>
        <w:tc>
          <w:tcPr>
            <w:tcW w:w="1930" w:type="dxa"/>
            <w:vAlign w:val="center"/>
          </w:tcPr>
          <w:p w14:paraId="4AA921F1" w14:textId="5E80A856" w:rsidR="002F0156" w:rsidRPr="00117943" w:rsidRDefault="002F0156" w:rsidP="00187284">
            <w:pPr>
              <w:ind w:firstLine="0"/>
              <w:jc w:val="center"/>
            </w:pPr>
            <w:r w:rsidRPr="00C00492">
              <w:t>8.627</w:t>
            </w:r>
          </w:p>
        </w:tc>
        <w:tc>
          <w:tcPr>
            <w:tcW w:w="1837" w:type="dxa"/>
            <w:vAlign w:val="center"/>
          </w:tcPr>
          <w:p w14:paraId="1307BF20" w14:textId="23428E11" w:rsidR="002F0156" w:rsidRPr="00117943" w:rsidRDefault="002F0156" w:rsidP="00187284">
            <w:pPr>
              <w:ind w:firstLine="0"/>
              <w:jc w:val="center"/>
            </w:pPr>
            <w:r w:rsidRPr="0035481A">
              <w:t>41%</w:t>
            </w:r>
          </w:p>
        </w:tc>
      </w:tr>
      <w:tr w:rsidR="002F0156" w:rsidRPr="00117943" w14:paraId="747C6F5A" w14:textId="2B3BEACB" w:rsidTr="00187284">
        <w:trPr>
          <w:jc w:val="center"/>
        </w:trPr>
        <w:tc>
          <w:tcPr>
            <w:tcW w:w="2283" w:type="dxa"/>
            <w:vAlign w:val="center"/>
          </w:tcPr>
          <w:p w14:paraId="181F0DA2" w14:textId="57705ADA" w:rsidR="002F0156" w:rsidRPr="00117943" w:rsidRDefault="002F0156" w:rsidP="00A93AB1">
            <w:pPr>
              <w:spacing w:line="240" w:lineRule="auto"/>
              <w:ind w:firstLine="0"/>
            </w:pPr>
            <w:r w:rsidRPr="00117943">
              <w:t>Location (LOC)</w:t>
            </w:r>
          </w:p>
        </w:tc>
        <w:tc>
          <w:tcPr>
            <w:tcW w:w="1878" w:type="dxa"/>
            <w:vAlign w:val="center"/>
          </w:tcPr>
          <w:p w14:paraId="7A5AB3B3" w14:textId="4E04B6F8" w:rsidR="002F0156" w:rsidRPr="00117943" w:rsidRDefault="002F0156" w:rsidP="00187284">
            <w:pPr>
              <w:ind w:firstLine="0"/>
              <w:jc w:val="center"/>
            </w:pPr>
            <w:r w:rsidRPr="00986BD9">
              <w:t>20.004</w:t>
            </w:r>
          </w:p>
        </w:tc>
        <w:tc>
          <w:tcPr>
            <w:tcW w:w="1930" w:type="dxa"/>
            <w:vAlign w:val="center"/>
          </w:tcPr>
          <w:p w14:paraId="5A5E8185" w14:textId="7248782E" w:rsidR="002F0156" w:rsidRPr="00117943" w:rsidRDefault="002F0156" w:rsidP="00187284">
            <w:pPr>
              <w:ind w:firstLine="0"/>
              <w:jc w:val="center"/>
            </w:pPr>
            <w:r w:rsidRPr="00C00492">
              <w:t>8.578</w:t>
            </w:r>
          </w:p>
        </w:tc>
        <w:tc>
          <w:tcPr>
            <w:tcW w:w="1837" w:type="dxa"/>
            <w:vAlign w:val="center"/>
          </w:tcPr>
          <w:p w14:paraId="34AB421E" w14:textId="4B50F51F" w:rsidR="002F0156" w:rsidRPr="00117943" w:rsidRDefault="002F0156" w:rsidP="00187284">
            <w:pPr>
              <w:ind w:firstLine="0"/>
              <w:jc w:val="center"/>
            </w:pPr>
            <w:r w:rsidRPr="0035481A">
              <w:t>43%</w:t>
            </w:r>
          </w:p>
        </w:tc>
      </w:tr>
      <w:tr w:rsidR="002F0156" w:rsidRPr="00117943" w14:paraId="359C375F" w14:textId="2914409B" w:rsidTr="00187284">
        <w:trPr>
          <w:jc w:val="center"/>
        </w:trPr>
        <w:tc>
          <w:tcPr>
            <w:tcW w:w="2283" w:type="dxa"/>
            <w:vAlign w:val="center"/>
          </w:tcPr>
          <w:p w14:paraId="64C8CD20" w14:textId="7C1524E7" w:rsidR="002F0156" w:rsidRPr="00117943" w:rsidRDefault="002F0156" w:rsidP="00A93AB1">
            <w:pPr>
              <w:spacing w:line="240" w:lineRule="auto"/>
              <w:ind w:firstLine="0"/>
            </w:pPr>
            <w:r w:rsidRPr="00117943">
              <w:t>Date (DATE)</w:t>
            </w:r>
          </w:p>
        </w:tc>
        <w:tc>
          <w:tcPr>
            <w:tcW w:w="1878" w:type="dxa"/>
            <w:vAlign w:val="center"/>
          </w:tcPr>
          <w:p w14:paraId="0672212A" w14:textId="24E8DAFC" w:rsidR="002F0156" w:rsidRPr="00117943" w:rsidRDefault="002F0156" w:rsidP="00187284">
            <w:pPr>
              <w:ind w:firstLine="0"/>
              <w:jc w:val="center"/>
            </w:pPr>
            <w:r w:rsidRPr="00986BD9">
              <w:t>5.720</w:t>
            </w:r>
          </w:p>
        </w:tc>
        <w:tc>
          <w:tcPr>
            <w:tcW w:w="1930" w:type="dxa"/>
            <w:vAlign w:val="center"/>
          </w:tcPr>
          <w:p w14:paraId="4B698939" w14:textId="090AC0B8" w:rsidR="002F0156" w:rsidRPr="00117943" w:rsidRDefault="002F0156" w:rsidP="00187284">
            <w:pPr>
              <w:ind w:firstLine="0"/>
              <w:jc w:val="center"/>
            </w:pPr>
            <w:r w:rsidRPr="00C00492">
              <w:t>3.548</w:t>
            </w:r>
          </w:p>
        </w:tc>
        <w:tc>
          <w:tcPr>
            <w:tcW w:w="1837" w:type="dxa"/>
            <w:vAlign w:val="center"/>
          </w:tcPr>
          <w:p w14:paraId="08FF4DA2" w14:textId="7BD88305" w:rsidR="002F0156" w:rsidRPr="00117943" w:rsidRDefault="002F0156" w:rsidP="00187284">
            <w:pPr>
              <w:ind w:firstLine="0"/>
              <w:jc w:val="center"/>
            </w:pPr>
            <w:r w:rsidRPr="0035481A">
              <w:t>62%</w:t>
            </w:r>
          </w:p>
        </w:tc>
      </w:tr>
      <w:tr w:rsidR="002F0156" w:rsidRPr="00117943" w14:paraId="337A6AAD" w14:textId="4551F2BA" w:rsidTr="00187284">
        <w:tblPrEx>
          <w:jc w:val="left"/>
        </w:tblPrEx>
        <w:tc>
          <w:tcPr>
            <w:tcW w:w="2283" w:type="dxa"/>
            <w:vAlign w:val="center"/>
          </w:tcPr>
          <w:p w14:paraId="32D5B52B" w14:textId="71BCD878" w:rsidR="002F0156" w:rsidRPr="00117943" w:rsidRDefault="002F0156" w:rsidP="00A93AB1">
            <w:pPr>
              <w:spacing w:line="240" w:lineRule="auto"/>
              <w:ind w:firstLine="0"/>
            </w:pPr>
            <w:r w:rsidRPr="00117943">
              <w:t>Time (TIME)</w:t>
            </w:r>
          </w:p>
        </w:tc>
        <w:tc>
          <w:tcPr>
            <w:tcW w:w="1878" w:type="dxa"/>
            <w:vAlign w:val="center"/>
          </w:tcPr>
          <w:p w14:paraId="4B940665" w14:textId="3C85E701" w:rsidR="002F0156" w:rsidRPr="00117943" w:rsidRDefault="002F0156" w:rsidP="00187284">
            <w:pPr>
              <w:ind w:firstLine="0"/>
              <w:jc w:val="center"/>
            </w:pPr>
            <w:r w:rsidRPr="00986BD9">
              <w:t>7.679</w:t>
            </w:r>
          </w:p>
        </w:tc>
        <w:tc>
          <w:tcPr>
            <w:tcW w:w="1930" w:type="dxa"/>
            <w:vAlign w:val="center"/>
          </w:tcPr>
          <w:p w14:paraId="73BB48CF" w14:textId="16303EEE" w:rsidR="002F0156" w:rsidRPr="00117943" w:rsidRDefault="002F0156" w:rsidP="00187284">
            <w:pPr>
              <w:ind w:firstLine="0"/>
              <w:jc w:val="center"/>
            </w:pPr>
            <w:r w:rsidRPr="00C00492">
              <w:t>1.292</w:t>
            </w:r>
          </w:p>
        </w:tc>
        <w:tc>
          <w:tcPr>
            <w:tcW w:w="1837" w:type="dxa"/>
            <w:vAlign w:val="center"/>
          </w:tcPr>
          <w:p w14:paraId="73D9B038" w14:textId="3C275213" w:rsidR="002F0156" w:rsidRPr="00117943" w:rsidRDefault="002F0156" w:rsidP="00187284">
            <w:pPr>
              <w:ind w:firstLine="0"/>
              <w:jc w:val="center"/>
            </w:pPr>
            <w:r w:rsidRPr="0035481A">
              <w:t>17%</w:t>
            </w:r>
          </w:p>
        </w:tc>
      </w:tr>
      <w:tr w:rsidR="002F0156" w:rsidRPr="00117943" w14:paraId="39CA6F68" w14:textId="014A4EB5" w:rsidTr="00187284">
        <w:tblPrEx>
          <w:jc w:val="left"/>
        </w:tblPrEx>
        <w:tc>
          <w:tcPr>
            <w:tcW w:w="2283" w:type="dxa"/>
            <w:vAlign w:val="center"/>
          </w:tcPr>
          <w:p w14:paraId="7A5B45E9" w14:textId="6FE2057A" w:rsidR="002F0156" w:rsidRPr="00117943" w:rsidRDefault="002F0156" w:rsidP="00A93AB1">
            <w:pPr>
              <w:spacing w:line="240" w:lineRule="auto"/>
              <w:ind w:firstLine="0"/>
            </w:pPr>
            <w:r w:rsidRPr="00117943">
              <w:t>Event (EVENT)</w:t>
            </w:r>
          </w:p>
        </w:tc>
        <w:tc>
          <w:tcPr>
            <w:tcW w:w="1878" w:type="dxa"/>
            <w:vAlign w:val="center"/>
          </w:tcPr>
          <w:p w14:paraId="1A95FE66" w14:textId="73F54E57" w:rsidR="002F0156" w:rsidRPr="00117943" w:rsidRDefault="002F0156" w:rsidP="00187284">
            <w:pPr>
              <w:ind w:firstLine="0"/>
              <w:jc w:val="center"/>
            </w:pPr>
            <w:r w:rsidRPr="00986BD9">
              <w:t>3.103</w:t>
            </w:r>
          </w:p>
        </w:tc>
        <w:tc>
          <w:tcPr>
            <w:tcW w:w="1930" w:type="dxa"/>
            <w:vAlign w:val="center"/>
          </w:tcPr>
          <w:p w14:paraId="592906E9" w14:textId="294418A8" w:rsidR="002F0156" w:rsidRPr="00117943" w:rsidRDefault="002F0156" w:rsidP="00187284">
            <w:pPr>
              <w:ind w:firstLine="0"/>
              <w:jc w:val="center"/>
            </w:pPr>
            <w:r w:rsidRPr="00C00492">
              <w:t>609</w:t>
            </w:r>
          </w:p>
        </w:tc>
        <w:tc>
          <w:tcPr>
            <w:tcW w:w="1837" w:type="dxa"/>
            <w:vAlign w:val="center"/>
          </w:tcPr>
          <w:p w14:paraId="1ABA1AB2" w14:textId="4B847519" w:rsidR="002F0156" w:rsidRPr="00117943" w:rsidRDefault="002F0156" w:rsidP="00187284">
            <w:pPr>
              <w:ind w:firstLine="0"/>
              <w:jc w:val="center"/>
            </w:pPr>
            <w:r w:rsidRPr="0035481A">
              <w:t>20%</w:t>
            </w:r>
          </w:p>
        </w:tc>
      </w:tr>
      <w:tr w:rsidR="002F0156" w:rsidRPr="00117943" w14:paraId="26629312" w14:textId="709EE731" w:rsidTr="00187284">
        <w:tblPrEx>
          <w:jc w:val="left"/>
        </w:tblPrEx>
        <w:tc>
          <w:tcPr>
            <w:tcW w:w="2283" w:type="dxa"/>
            <w:vAlign w:val="center"/>
          </w:tcPr>
          <w:p w14:paraId="4915AE04" w14:textId="4CF909A3" w:rsidR="002F0156" w:rsidRPr="00117943" w:rsidRDefault="002F0156" w:rsidP="00A93AB1">
            <w:pPr>
              <w:spacing w:line="240" w:lineRule="auto"/>
              <w:ind w:firstLine="0"/>
            </w:pPr>
            <w:r w:rsidRPr="00117943">
              <w:t>Miscellaneous (MISC)</w:t>
            </w:r>
          </w:p>
        </w:tc>
        <w:tc>
          <w:tcPr>
            <w:tcW w:w="1878" w:type="dxa"/>
            <w:vAlign w:val="center"/>
          </w:tcPr>
          <w:p w14:paraId="5FC1BC53" w14:textId="2BDE5E90" w:rsidR="002F0156" w:rsidRPr="00117943" w:rsidRDefault="002F0156" w:rsidP="00187284">
            <w:pPr>
              <w:ind w:firstLine="0"/>
              <w:jc w:val="center"/>
            </w:pPr>
            <w:r w:rsidRPr="00986BD9">
              <w:t>6.774</w:t>
            </w:r>
          </w:p>
        </w:tc>
        <w:tc>
          <w:tcPr>
            <w:tcW w:w="1930" w:type="dxa"/>
            <w:vAlign w:val="center"/>
          </w:tcPr>
          <w:p w14:paraId="59297A37" w14:textId="50512013" w:rsidR="002F0156" w:rsidRPr="00117943" w:rsidRDefault="002F0156" w:rsidP="00187284">
            <w:pPr>
              <w:ind w:firstLine="0"/>
              <w:jc w:val="center"/>
            </w:pPr>
            <w:r w:rsidRPr="00C00492">
              <w:t>1.345</w:t>
            </w:r>
          </w:p>
        </w:tc>
        <w:tc>
          <w:tcPr>
            <w:tcW w:w="1837" w:type="dxa"/>
            <w:vAlign w:val="center"/>
          </w:tcPr>
          <w:p w14:paraId="1B1847EA" w14:textId="338D23E3" w:rsidR="002F0156" w:rsidRPr="00117943" w:rsidRDefault="002F0156" w:rsidP="00187284">
            <w:pPr>
              <w:ind w:firstLine="0"/>
              <w:jc w:val="center"/>
            </w:pPr>
            <w:r w:rsidRPr="0035481A">
              <w:t>20%</w:t>
            </w:r>
          </w:p>
        </w:tc>
      </w:tr>
    </w:tbl>
    <w:p w14:paraId="4DA5E3EB" w14:textId="77777777" w:rsidR="00B91151" w:rsidRDefault="00B91151" w:rsidP="00B91151">
      <w:pPr>
        <w:pStyle w:val="STTSNormalDaftarIsi"/>
      </w:pPr>
    </w:p>
    <w:p w14:paraId="4DBBBFD4" w14:textId="7DDACAE0" w:rsidR="000450F4" w:rsidRPr="00117943" w:rsidRDefault="001C10CB" w:rsidP="000450F4">
      <w:pPr>
        <w:pStyle w:val="Heading2"/>
      </w:pPr>
      <w:r w:rsidRPr="00117943">
        <w:t>Preprocessing</w:t>
      </w:r>
    </w:p>
    <w:p w14:paraId="538BC07E" w14:textId="57DD4130" w:rsidR="001C10CB" w:rsidRPr="00117943" w:rsidRDefault="009B2B43" w:rsidP="00BC3097">
      <w:r w:rsidRPr="00117943">
        <w:t xml:space="preserve">Pra proses dalam </w:t>
      </w:r>
      <w:r w:rsidR="00801E71" w:rsidRPr="00117943">
        <w:t xml:space="preserve">tugas akhir ini sempat disinggung dalam bab arsitektur sistem. </w:t>
      </w:r>
      <w:r w:rsidR="0066579E" w:rsidRPr="00117943">
        <w:t xml:space="preserve">Proses ini dilakukan kepada dataset tugas akhir sebelum menjadi input untuk training model nya. </w:t>
      </w:r>
      <w:r w:rsidR="00BC2000" w:rsidRPr="00117943">
        <w:t xml:space="preserve">Pada bab arsitektur sistem, pembahasan yang diberikan lebih difokuskan kepada alur sistem dan data yang digunakan sebagai input dan output. </w:t>
      </w:r>
      <w:r w:rsidR="003D57D3" w:rsidRPr="00117943">
        <w:t xml:space="preserve">Pada subbab ini akan dibahas lebih mendetail tiap tahap pra proses yang dilakukan pada dataset tugas akhir. </w:t>
      </w:r>
      <w:r w:rsidR="00AC4AB0" w:rsidRPr="00117943">
        <w:t xml:space="preserve">Terdapat tiga sub bab yaitu cara pelabelan dataset, konversi struktur dataset dan struktur akhir dataset.  </w:t>
      </w:r>
    </w:p>
    <w:p w14:paraId="0F20A369" w14:textId="763B45D0" w:rsidR="00D37B44" w:rsidRPr="00117943" w:rsidRDefault="00D37B44" w:rsidP="002776FC"/>
    <w:p w14:paraId="682F2FBD" w14:textId="2E1CA448" w:rsidR="00901B18" w:rsidRPr="00117943" w:rsidRDefault="005F2110" w:rsidP="00901B18">
      <w:pPr>
        <w:pStyle w:val="Heading3"/>
      </w:pPr>
      <w:r w:rsidRPr="00117943">
        <w:t>Struktu</w:t>
      </w:r>
      <w:r w:rsidR="00285B38" w:rsidRPr="00117943">
        <w:t>r</w:t>
      </w:r>
      <w:r w:rsidRPr="00117943">
        <w:t xml:space="preserve"> dan </w:t>
      </w:r>
      <w:r w:rsidR="00901B18" w:rsidRPr="00117943">
        <w:t>Pelabelan Dataset</w:t>
      </w:r>
    </w:p>
    <w:p w14:paraId="49690897" w14:textId="46BED60C" w:rsidR="0078657A" w:rsidRPr="00117943" w:rsidRDefault="0029658E" w:rsidP="0078657A">
      <w:r w:rsidRPr="00117943">
        <w:t xml:space="preserve">Dataset </w:t>
      </w:r>
      <w:r w:rsidR="00E64A58" w:rsidRPr="00117943">
        <w:t xml:space="preserve">tugas akhir ini terbantu dengan bantuan tugas akhir yang juga mengambil topik NLP. Beberapa tugas akhir pembantu telah disebut sebelumnya dan ada yang belum disebut. Tiap proses yang dilewatkan dataset dari tiap tugas akhir akan dibahas satu per satu. </w:t>
      </w:r>
      <w:r w:rsidR="00AF5F23" w:rsidRPr="00117943">
        <w:t xml:space="preserve">Alur besar dari penjelasan adalah sumber utama isi dataset dari website yang diambil dan juga bantuan </w:t>
      </w:r>
      <w:r w:rsidR="00AF5F23" w:rsidRPr="00117943">
        <w:rPr>
          <w:i/>
          <w:iCs/>
        </w:rPr>
        <w:t>crawler</w:t>
      </w:r>
      <w:r w:rsidR="00AF5F23" w:rsidRPr="00117943">
        <w:t xml:space="preserve"> website. </w:t>
      </w:r>
      <w:r w:rsidR="00840FCF" w:rsidRPr="00117943">
        <w:t xml:space="preserve">Juga format dataset yang sudah pernah dibuat, dan bentuk-bentuk akhir dataset yang bisa menjadi file input output kepada program masing-masing. </w:t>
      </w:r>
      <w:r w:rsidR="00037380" w:rsidRPr="00117943">
        <w:t xml:space="preserve">Adapun library yang membantu pra proses dataset ini akan dijelaskan. </w:t>
      </w:r>
      <w:r w:rsidR="00863C41" w:rsidRPr="00117943">
        <w:t xml:space="preserve">Penjelasan dan sumber dataset </w:t>
      </w:r>
      <w:r w:rsidR="00863C41" w:rsidRPr="00117943">
        <w:lastRenderedPageBreak/>
        <w:t>didapatkan dari Amelinda Tjandra Dewi (214116288)</w:t>
      </w:r>
      <w:r w:rsidR="00863C41" w:rsidRPr="00117943">
        <w:rPr>
          <w:rStyle w:val="FootnoteReference"/>
        </w:rPr>
        <w:footnoteReference w:id="13"/>
      </w:r>
      <w:r w:rsidR="00037657" w:rsidRPr="00117943">
        <w:t>, Christian Nathaniel Purwanto (214116299), Georgia Nikita (218116685).</w:t>
      </w:r>
    </w:p>
    <w:p w14:paraId="75B56868" w14:textId="689AB1AC" w:rsidR="00456592" w:rsidRPr="00117943" w:rsidRDefault="00B80A90" w:rsidP="0078657A">
      <w:r w:rsidRPr="00117943">
        <w:t xml:space="preserve">Topik/domain dari dataset adalah berita politik yang berhubungan dengan politik Indonesia, ada pun beberapa berita lainnya </w:t>
      </w:r>
      <w:r w:rsidR="00E67F72" w:rsidRPr="00117943">
        <w:t>seperti berita lalu lintas namun mayoritas dari dataset berisi domain politik.</w:t>
      </w:r>
      <w:r w:rsidR="007A78BF" w:rsidRPr="00117943">
        <w:t xml:space="preserve"> Hal ini karena sumber berita diambil dari dua website berbeda yang menyajikan berita Indonesia yaitu CNN Indonesia</w:t>
      </w:r>
      <w:r w:rsidR="00617674" w:rsidRPr="00117943">
        <w:rPr>
          <w:rStyle w:val="FootnoteReference"/>
        </w:rPr>
        <w:footnoteReference w:id="14"/>
      </w:r>
      <w:r w:rsidR="007A78BF" w:rsidRPr="00117943">
        <w:t xml:space="preserve"> dan Liputan 6</w:t>
      </w:r>
      <w:r w:rsidR="00617674" w:rsidRPr="00117943">
        <w:rPr>
          <w:rStyle w:val="FootnoteReference"/>
        </w:rPr>
        <w:footnoteReference w:id="15"/>
      </w:r>
      <w:r w:rsidR="007A78BF" w:rsidRPr="00117943">
        <w:t xml:space="preserve">. </w:t>
      </w:r>
      <w:r w:rsidR="007D637E" w:rsidRPr="00117943">
        <w:t xml:space="preserve">CNN Indonesia </w:t>
      </w:r>
      <w:r w:rsidR="00B053B7" w:rsidRPr="00117943">
        <w:t xml:space="preserve">dan Liputan 6 tidak hanya memiliki website portal berita tetapi juga siaran </w:t>
      </w:r>
      <w:r w:rsidR="009E3C04" w:rsidRPr="00117943">
        <w:t>televisi</w:t>
      </w:r>
      <w:r w:rsidR="00B053B7" w:rsidRPr="00117943">
        <w:t xml:space="preserve"> yang sudah mulai dari tahun 2015 dan Liputan 6 pada 2000. </w:t>
      </w:r>
      <w:r w:rsidR="00D54483" w:rsidRPr="00117943">
        <w:t xml:space="preserve">Kedua situs berita </w:t>
      </w:r>
      <w:r w:rsidR="009D270C" w:rsidRPr="00117943">
        <w:t>me</w:t>
      </w:r>
      <w:r w:rsidR="009E3C04">
        <w:rPr>
          <w:lang w:val="en-US"/>
        </w:rPr>
        <w:t>n</w:t>
      </w:r>
      <w:r w:rsidR="009D270C" w:rsidRPr="00117943">
        <w:t>yediakan berita dalam bahasa Indonesia dengan tema yang sebagian besar sejenis. Berita yang disediakan seperti berita umum, nasional, lokal,</w:t>
      </w:r>
      <w:r w:rsidR="007D637E" w:rsidRPr="00117943">
        <w:t xml:space="preserve"> bisnis, teknologi dan hiburan</w:t>
      </w:r>
      <w:r w:rsidR="009D270C" w:rsidRPr="00117943">
        <w:t xml:space="preserve">, dan untuk tiap portal memiliki fokus berbeda. Untuk CNN Indonesia memiliki fokus terhadap berita nasional, internasional, politik, olahraga dan Liputan 6 </w:t>
      </w:r>
      <w:r w:rsidR="005F5C25" w:rsidRPr="00117943">
        <w:t xml:space="preserve">memiliki beberapa fokus berita yang khusus seperti meskipun ada jenis berita bisnis, terdapat juga bagian yang fokus terhadap berita </w:t>
      </w:r>
      <w:r w:rsidR="005F5C25" w:rsidRPr="00117943">
        <w:rPr>
          <w:i/>
          <w:iCs/>
        </w:rPr>
        <w:t>cryptocurrency</w:t>
      </w:r>
      <w:r w:rsidR="005F5C25" w:rsidRPr="00117943">
        <w:t xml:space="preserve">, saham, adapun bagian berita untuk foto. </w:t>
      </w:r>
    </w:p>
    <w:p w14:paraId="3570F4B8" w14:textId="769EEB32" w:rsidR="0078657A" w:rsidRPr="00117943" w:rsidRDefault="00617674" w:rsidP="0078657A">
      <w:r w:rsidRPr="00117943">
        <w:t xml:space="preserve">Total berita yang diambil adalah 2000 berita dari kedua website dan </w:t>
      </w:r>
      <w:r w:rsidR="00C12314" w:rsidRPr="00117943">
        <w:t xml:space="preserve">pembagian </w:t>
      </w:r>
      <w:r w:rsidRPr="00117943">
        <w:t>dibagi sesuai dengan kebutuhan masing-masing tiap tugas akhir (</w:t>
      </w:r>
      <w:r w:rsidR="00C12314" w:rsidRPr="00117943">
        <w:t xml:space="preserve">contohnya </w:t>
      </w:r>
      <w:r w:rsidRPr="00117943">
        <w:t xml:space="preserve">pada tugas akhir Amelinda </w:t>
      </w:r>
      <w:r w:rsidR="00C12314" w:rsidRPr="00117943">
        <w:t>pembagian training dan test bergantung pada kasus uji coba</w:t>
      </w:r>
      <w:r w:rsidR="00113D6E" w:rsidRPr="00117943">
        <w:t>)</w:t>
      </w:r>
      <w:r w:rsidR="005F6E54" w:rsidRPr="00117943">
        <w:t xml:space="preserve">. Untuk tugas akhir ini pembagian dataset akan </w:t>
      </w:r>
      <w:r w:rsidR="00A92851" w:rsidRPr="00117943">
        <w:t xml:space="preserve">dibagi dalam persentase 90 untuk training </w:t>
      </w:r>
      <w:r w:rsidR="006D1437" w:rsidRPr="00117943">
        <w:t xml:space="preserve">dan development </w:t>
      </w:r>
      <w:r w:rsidR="00A92851" w:rsidRPr="00117943">
        <w:t>dan presentase 10 untuk testing</w:t>
      </w:r>
      <w:r w:rsidR="00C250F0" w:rsidRPr="00117943">
        <w:t>. S</w:t>
      </w:r>
      <w:r w:rsidR="001F5F69" w:rsidRPr="00117943">
        <w:t>pe</w:t>
      </w:r>
      <w:r w:rsidR="00C250F0" w:rsidRPr="00117943">
        <w:t xml:space="preserve">sifikasi detail mengenai pembagian dataset akan dibahas pada subbab berikut ini. </w:t>
      </w:r>
    </w:p>
    <w:p w14:paraId="49B1C5FD" w14:textId="2CCB803B" w:rsidR="00FA6F60" w:rsidRPr="00117943" w:rsidRDefault="00520963" w:rsidP="0078657A">
      <w:r w:rsidRPr="00117943">
        <w:t xml:space="preserve">Pengambilan dataset dari tiap website dilakukan dalam tugas akhir Amelinda menggunakan library crawler bahasa pemrogramman Python bernama Beautiful Soup. </w:t>
      </w:r>
      <w:r w:rsidR="003A5681" w:rsidRPr="00117943">
        <w:t xml:space="preserve">Secara singkat, cara library tersebut mengambil data dengan library ini adalah melihat struktur HTML dari halaman web </w:t>
      </w:r>
      <w:r w:rsidR="00675DCD" w:rsidRPr="00117943">
        <w:t xml:space="preserve">yang diminta. </w:t>
      </w:r>
      <w:r w:rsidR="00E20065" w:rsidRPr="00117943">
        <w:t xml:space="preserve">Alur program crawler yang dibuat adalah mengambil link berita dari website dan dikumpulkan. </w:t>
      </w:r>
      <w:r w:rsidR="008C1471" w:rsidRPr="00117943">
        <w:lastRenderedPageBreak/>
        <w:t xml:space="preserve">Kemudian link tersebut akan diakses dan konten dari halaman tersebut akan dicrawl dari elemen-elemennya. </w:t>
      </w:r>
      <w:r w:rsidR="00C8101C" w:rsidRPr="00117943">
        <w:t>Contoh pengambilan judul dari elemen H1, isi dari berita adalah elemen div dengan class bernama article-content-body_item-content.</w:t>
      </w:r>
      <w:r w:rsidR="00ED7561" w:rsidRPr="00117943">
        <w:t xml:space="preserve"> </w:t>
      </w:r>
      <w:r w:rsidR="00FB38CB" w:rsidRPr="00117943">
        <w:t xml:space="preserve">Hasil </w:t>
      </w:r>
      <w:r w:rsidR="00FB38CB" w:rsidRPr="00117943">
        <w:rPr>
          <w:i/>
          <w:iCs/>
        </w:rPr>
        <w:t>crawling</w:t>
      </w:r>
      <w:r w:rsidR="00FB38CB" w:rsidRPr="00117943">
        <w:t xml:space="preserve"> ini dimasukkan ke dalam suatu database untuk memudahkan pengumpulan data dan proses berikutnya untuk pra proses. </w:t>
      </w:r>
    </w:p>
    <w:p w14:paraId="7BA015FA" w14:textId="4A1FE6E8" w:rsidR="006F52C7" w:rsidRPr="00117943" w:rsidRDefault="00FB38CB" w:rsidP="0078657A">
      <w:r w:rsidRPr="00117943">
        <w:t xml:space="preserve">Input untuk tugas akhir Amelinda sama seperti dengan </w:t>
      </w:r>
      <w:r w:rsidR="006C5DF7" w:rsidRPr="00117943">
        <w:t xml:space="preserve">tugas akhir ini yaitu berupa token yang </w:t>
      </w:r>
      <w:r w:rsidR="006C5DF7" w:rsidRPr="00117943">
        <w:rPr>
          <w:i/>
          <w:iCs/>
        </w:rPr>
        <w:t>word-level</w:t>
      </w:r>
      <w:r w:rsidR="006C5DF7" w:rsidRPr="00117943">
        <w:t xml:space="preserve">. </w:t>
      </w:r>
      <w:r w:rsidR="0098634C" w:rsidRPr="00117943">
        <w:t>Karena itu hasil crawling akan berupa file ekstensi txt yang akan di</w:t>
      </w:r>
      <w:r w:rsidR="007652C8" w:rsidRPr="00117943">
        <w:t xml:space="preserve">lewatkan tokenisasi dan menghasilkan </w:t>
      </w:r>
      <w:r w:rsidR="00A5472E" w:rsidRPr="00117943">
        <w:t xml:space="preserve">file ekstensi txt yang berbeda. Contoh kalimat untuk file pertama akan berisi “oleh pihak tergugat, Agus.”. Sedangkan </w:t>
      </w:r>
      <w:r w:rsidR="00682231" w:rsidRPr="00117943">
        <w:t xml:space="preserve">contoh </w:t>
      </w:r>
      <w:r w:rsidR="00A5472E" w:rsidRPr="00117943">
        <w:t xml:space="preserve">hasil kalimat setelah </w:t>
      </w:r>
      <w:r w:rsidR="00682231" w:rsidRPr="00117943">
        <w:t>tokenisasi pada file lainnya adalah “oleh pihak tergugat , Agus . ”</w:t>
      </w:r>
      <w:r w:rsidR="00787092" w:rsidRPr="00117943">
        <w:t>.</w:t>
      </w:r>
      <w:r w:rsidR="00AF47C2" w:rsidRPr="00117943">
        <w:t xml:space="preserve"> File kedua (yang telah ditokenisasi) adalah file yang akan digunakan pada seluruh tugas akhir termasuk</w:t>
      </w:r>
      <w:r w:rsidR="004D24B2" w:rsidRPr="00117943">
        <w:t xml:space="preserve"> tugas akhir ini. </w:t>
      </w:r>
      <w:r w:rsidR="004E5BA2" w:rsidRPr="00117943">
        <w:t>Dan file berikutnya yang juga digunakan semua tugas akhir</w:t>
      </w:r>
      <w:r w:rsidR="00AF47C2" w:rsidRPr="00117943">
        <w:t xml:space="preserve"> </w:t>
      </w:r>
      <w:r w:rsidR="004E5BA2" w:rsidRPr="00117943">
        <w:t xml:space="preserve">ada file ekstensi ann. File ini </w:t>
      </w:r>
      <w:r w:rsidR="001A45EF" w:rsidRPr="00117943">
        <w:t xml:space="preserve">telah dijelaskan isi, struktur dan proses pembuatan file pada subbab 2.1.1 sistem arsitektur pra bagian proses. </w:t>
      </w:r>
      <w:r w:rsidR="00363D7A" w:rsidRPr="00117943">
        <w:t xml:space="preserve">Dan file tersebut akan diubah </w:t>
      </w:r>
      <w:r w:rsidR="006E0ED6" w:rsidRPr="00117943">
        <w:t xml:space="preserve">menuju struktur data yang diperlukan model tiap tugas akhir. </w:t>
      </w:r>
    </w:p>
    <w:p w14:paraId="44EA24B4" w14:textId="4084E958" w:rsidR="00085E16" w:rsidRPr="00117943" w:rsidRDefault="005B2238" w:rsidP="0078657A">
      <w:r w:rsidRPr="00117943">
        <w:t>Namun untuk struktur input data training model dari</w:t>
      </w:r>
      <w:r w:rsidR="001F3F14" w:rsidRPr="00117943">
        <w:t xml:space="preserve"> </w:t>
      </w:r>
      <w:r w:rsidR="00316A3F" w:rsidRPr="00117943">
        <w:t xml:space="preserve">ketiga </w:t>
      </w:r>
      <w:r w:rsidR="001F3F14" w:rsidRPr="00117943">
        <w:t xml:space="preserve">tugas akhir </w:t>
      </w:r>
      <w:r w:rsidR="00316A3F" w:rsidRPr="00117943">
        <w:t>tersebut</w:t>
      </w:r>
      <w:r w:rsidRPr="00117943">
        <w:t xml:space="preserve"> (selain tugas akhir ini)</w:t>
      </w:r>
      <w:r w:rsidR="008A5BC3" w:rsidRPr="00117943">
        <w:t>, format</w:t>
      </w:r>
      <w:r w:rsidR="001F3F14" w:rsidRPr="00117943">
        <w:t xml:space="preserve"> yang </w:t>
      </w:r>
      <w:r w:rsidR="00670A16" w:rsidRPr="00117943">
        <w:t xml:space="preserve">dibutuhkan adalah format BIO. </w:t>
      </w:r>
      <w:r w:rsidR="00401CB8" w:rsidRPr="00117943">
        <w:t xml:space="preserve">BIO adalah format tag dengan </w:t>
      </w:r>
      <w:r w:rsidR="00670D5C" w:rsidRPr="00117943">
        <w:t xml:space="preserve">keterangan tag B untuk Beginning, I untuk Inside, O untuk Outside. </w:t>
      </w:r>
      <w:r w:rsidR="00EB26A5" w:rsidRPr="00117943">
        <w:t xml:space="preserve">B menyatakan </w:t>
      </w:r>
      <w:r w:rsidR="001A450C" w:rsidRPr="00117943">
        <w:t xml:space="preserve">bahwa token tersebut </w:t>
      </w:r>
      <w:r w:rsidR="00BE7995" w:rsidRPr="00117943">
        <w:t xml:space="preserve">adalah awalan untuk sebuah </w:t>
      </w:r>
      <w:r w:rsidR="00DB035E" w:rsidRPr="00117943">
        <w:t>entity</w:t>
      </w:r>
      <w:r w:rsidR="003764E2" w:rsidRPr="00117943">
        <w:t>, I untuk</w:t>
      </w:r>
      <w:r w:rsidR="005D63EC" w:rsidRPr="00117943">
        <w:t xml:space="preserve"> menyatakan token tersebut berada didalam suatu entity yang sudah diawali sebelumnya dengan tag B.</w:t>
      </w:r>
      <w:r w:rsidR="00482171" w:rsidRPr="00117943">
        <w:t xml:space="preserve"> O adalah untuk token yang tidak termasuk entity apapun. </w:t>
      </w:r>
      <w:r w:rsidR="003764E2" w:rsidRPr="00117943">
        <w:t xml:space="preserve"> </w:t>
      </w:r>
      <w:r w:rsidRPr="00117943">
        <w:t xml:space="preserve">Dan seluruh tugas akhir tersebut (kecuali Georgia Nikita dan tugas akhir ini), </w:t>
      </w:r>
      <w:r w:rsidR="00FA59C5" w:rsidRPr="00117943">
        <w:t xml:space="preserve">juga </w:t>
      </w:r>
      <w:r w:rsidRPr="00117943">
        <w:t xml:space="preserve">akan </w:t>
      </w:r>
      <w:r w:rsidR="00FA59C5" w:rsidRPr="00117943">
        <w:t xml:space="preserve">memiliki </w:t>
      </w:r>
      <w:r w:rsidRPr="00117943">
        <w:t xml:space="preserve">POS tag </w:t>
      </w:r>
      <w:r w:rsidR="00FA59C5" w:rsidRPr="00117943">
        <w:t xml:space="preserve">selain BIO tag untuk setiap kata. </w:t>
      </w:r>
      <w:r w:rsidR="004A4C79" w:rsidRPr="00117943">
        <w:t xml:space="preserve">Isi dari struktur data tugas akhir Christian dan Amelinda dapat dilihat </w:t>
      </w:r>
      <w:r w:rsidR="00016F59" w:rsidRPr="00117943">
        <w:t>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1134"/>
        <w:gridCol w:w="1134"/>
        <w:gridCol w:w="1276"/>
        <w:gridCol w:w="1322"/>
        <w:gridCol w:w="662"/>
      </w:tblGrid>
      <w:tr w:rsidR="00C92A2D" w:rsidRPr="00117943" w14:paraId="32796844" w14:textId="77777777" w:rsidTr="00BB4A5A">
        <w:tc>
          <w:tcPr>
            <w:tcW w:w="704" w:type="dxa"/>
          </w:tcPr>
          <w:p w14:paraId="086A2B3A" w14:textId="0F01F0C4" w:rsidR="00C92A2D" w:rsidRPr="00117943" w:rsidRDefault="00C92A2D" w:rsidP="00BB4A5A">
            <w:pPr>
              <w:spacing w:line="240" w:lineRule="auto"/>
              <w:ind w:right="-56" w:firstLine="0"/>
              <w:rPr>
                <w:lang w:eastAsia="ko-KR"/>
              </w:rPr>
            </w:pPr>
            <w:r w:rsidRPr="00117943">
              <w:t>0</w:t>
            </w:r>
          </w:p>
        </w:tc>
        <w:tc>
          <w:tcPr>
            <w:tcW w:w="1134" w:type="dxa"/>
          </w:tcPr>
          <w:p w14:paraId="6C0901BF" w14:textId="587E4693" w:rsidR="00C92A2D" w:rsidRPr="00117943" w:rsidRDefault="00C92A2D" w:rsidP="00BB4A5A">
            <w:pPr>
              <w:spacing w:line="240" w:lineRule="auto"/>
              <w:ind w:right="-56" w:firstLine="0"/>
              <w:rPr>
                <w:lang w:eastAsia="ko-KR"/>
              </w:rPr>
            </w:pPr>
            <w:r w:rsidRPr="00117943">
              <w:t>Menteri</w:t>
            </w:r>
          </w:p>
        </w:tc>
        <w:tc>
          <w:tcPr>
            <w:tcW w:w="1134" w:type="dxa"/>
          </w:tcPr>
          <w:p w14:paraId="3094E6A3" w14:textId="7F665827" w:rsidR="00C92A2D" w:rsidRPr="00117943" w:rsidRDefault="00C92A2D" w:rsidP="00BB4A5A">
            <w:pPr>
              <w:spacing w:line="240" w:lineRule="auto"/>
              <w:ind w:right="-56" w:firstLine="0"/>
              <w:rPr>
                <w:lang w:eastAsia="ko-KR"/>
              </w:rPr>
            </w:pPr>
            <w:r w:rsidRPr="00117943">
              <w:t>JJ</w:t>
            </w:r>
          </w:p>
        </w:tc>
        <w:tc>
          <w:tcPr>
            <w:tcW w:w="1276" w:type="dxa"/>
          </w:tcPr>
          <w:p w14:paraId="5B60C491" w14:textId="29123003" w:rsidR="00C92A2D" w:rsidRPr="00117943" w:rsidRDefault="00C92A2D" w:rsidP="00BB4A5A">
            <w:pPr>
              <w:spacing w:line="240" w:lineRule="auto"/>
              <w:ind w:right="-56" w:firstLine="0"/>
              <w:rPr>
                <w:lang w:eastAsia="ko-KR"/>
              </w:rPr>
            </w:pPr>
            <w:r w:rsidRPr="00117943">
              <w:t>B-JOB</w:t>
            </w:r>
          </w:p>
        </w:tc>
        <w:tc>
          <w:tcPr>
            <w:tcW w:w="1322" w:type="dxa"/>
          </w:tcPr>
          <w:p w14:paraId="2A61E836" w14:textId="7DA6C39D" w:rsidR="00C92A2D" w:rsidRPr="00117943" w:rsidRDefault="00C92A2D" w:rsidP="00BB4A5A">
            <w:pPr>
              <w:spacing w:line="240" w:lineRule="auto"/>
              <w:ind w:right="-56" w:firstLine="0"/>
              <w:rPr>
                <w:lang w:eastAsia="ko-KR"/>
              </w:rPr>
            </w:pPr>
            <w:r w:rsidRPr="00117943">
              <w:t>O</w:t>
            </w:r>
          </w:p>
        </w:tc>
        <w:tc>
          <w:tcPr>
            <w:tcW w:w="662" w:type="dxa"/>
          </w:tcPr>
          <w:p w14:paraId="09162AEC" w14:textId="01AB5FD1" w:rsidR="00C92A2D" w:rsidRPr="00117943" w:rsidRDefault="00C92A2D" w:rsidP="00BB4A5A">
            <w:pPr>
              <w:spacing w:line="240" w:lineRule="auto"/>
              <w:ind w:right="-56" w:firstLine="0"/>
              <w:rPr>
                <w:lang w:eastAsia="ko-KR"/>
              </w:rPr>
            </w:pPr>
            <w:r w:rsidRPr="00117943">
              <w:t>-1</w:t>
            </w:r>
          </w:p>
        </w:tc>
      </w:tr>
      <w:tr w:rsidR="00C92A2D" w:rsidRPr="00117943" w14:paraId="210B08D7" w14:textId="77777777" w:rsidTr="00BB4A5A">
        <w:tc>
          <w:tcPr>
            <w:tcW w:w="704" w:type="dxa"/>
          </w:tcPr>
          <w:p w14:paraId="76A1CBF2" w14:textId="2687791E" w:rsidR="00C92A2D" w:rsidRPr="00117943" w:rsidRDefault="00C92A2D" w:rsidP="00BB4A5A">
            <w:pPr>
              <w:spacing w:line="240" w:lineRule="auto"/>
              <w:ind w:right="-56" w:firstLine="0"/>
              <w:rPr>
                <w:lang w:eastAsia="ko-KR"/>
              </w:rPr>
            </w:pPr>
            <w:r w:rsidRPr="00117943">
              <w:t>1</w:t>
            </w:r>
          </w:p>
        </w:tc>
        <w:tc>
          <w:tcPr>
            <w:tcW w:w="1134" w:type="dxa"/>
          </w:tcPr>
          <w:p w14:paraId="3819FB8D" w14:textId="363E437A" w:rsidR="00C92A2D" w:rsidRPr="00117943" w:rsidRDefault="00C92A2D" w:rsidP="00BB4A5A">
            <w:pPr>
              <w:spacing w:line="240" w:lineRule="auto"/>
              <w:ind w:right="-56" w:firstLine="0"/>
              <w:rPr>
                <w:lang w:eastAsia="ko-KR"/>
              </w:rPr>
            </w:pPr>
            <w:r w:rsidRPr="00117943">
              <w:t>Luar</w:t>
            </w:r>
          </w:p>
        </w:tc>
        <w:tc>
          <w:tcPr>
            <w:tcW w:w="1134" w:type="dxa"/>
          </w:tcPr>
          <w:p w14:paraId="57D414C8" w14:textId="0DAF660E" w:rsidR="00C92A2D" w:rsidRPr="00117943" w:rsidRDefault="00C92A2D" w:rsidP="00BB4A5A">
            <w:pPr>
              <w:spacing w:line="240" w:lineRule="auto"/>
              <w:ind w:right="-56" w:firstLine="0"/>
              <w:rPr>
                <w:lang w:eastAsia="ko-KR"/>
              </w:rPr>
            </w:pPr>
            <w:r w:rsidRPr="00117943">
              <w:t>JJ</w:t>
            </w:r>
          </w:p>
        </w:tc>
        <w:tc>
          <w:tcPr>
            <w:tcW w:w="1276" w:type="dxa"/>
          </w:tcPr>
          <w:p w14:paraId="7E2E1E36" w14:textId="1CEAEC8C" w:rsidR="00C92A2D" w:rsidRPr="00117943" w:rsidRDefault="00C92A2D" w:rsidP="00BB4A5A">
            <w:pPr>
              <w:spacing w:line="240" w:lineRule="auto"/>
              <w:ind w:right="-56" w:firstLine="0"/>
              <w:rPr>
                <w:lang w:eastAsia="ko-KR"/>
              </w:rPr>
            </w:pPr>
            <w:r w:rsidRPr="00117943">
              <w:t>I -JOB</w:t>
            </w:r>
          </w:p>
        </w:tc>
        <w:tc>
          <w:tcPr>
            <w:tcW w:w="1322" w:type="dxa"/>
          </w:tcPr>
          <w:p w14:paraId="4A49EA7D" w14:textId="7B8178F1" w:rsidR="00C92A2D" w:rsidRPr="00117943" w:rsidRDefault="00C92A2D" w:rsidP="00BB4A5A">
            <w:pPr>
              <w:spacing w:line="240" w:lineRule="auto"/>
              <w:ind w:right="-56" w:firstLine="0"/>
              <w:rPr>
                <w:lang w:eastAsia="ko-KR"/>
              </w:rPr>
            </w:pPr>
            <w:r w:rsidRPr="00117943">
              <w:t>O</w:t>
            </w:r>
          </w:p>
        </w:tc>
        <w:tc>
          <w:tcPr>
            <w:tcW w:w="662" w:type="dxa"/>
          </w:tcPr>
          <w:p w14:paraId="10B59468" w14:textId="3109BDB2" w:rsidR="00C92A2D" w:rsidRPr="00117943" w:rsidRDefault="00C92A2D" w:rsidP="00BB4A5A">
            <w:pPr>
              <w:spacing w:line="240" w:lineRule="auto"/>
              <w:ind w:right="-56" w:firstLine="0"/>
              <w:rPr>
                <w:lang w:eastAsia="ko-KR"/>
              </w:rPr>
            </w:pPr>
            <w:r w:rsidRPr="00117943">
              <w:t>-1</w:t>
            </w:r>
          </w:p>
        </w:tc>
      </w:tr>
      <w:tr w:rsidR="00C92A2D" w:rsidRPr="00117943" w14:paraId="5F55A73A" w14:textId="77777777" w:rsidTr="00BB4A5A">
        <w:tc>
          <w:tcPr>
            <w:tcW w:w="704" w:type="dxa"/>
          </w:tcPr>
          <w:p w14:paraId="3F5ED647" w14:textId="5DBF3126" w:rsidR="00C92A2D" w:rsidRPr="00117943" w:rsidRDefault="00C92A2D" w:rsidP="00BB4A5A">
            <w:pPr>
              <w:spacing w:line="240" w:lineRule="auto"/>
              <w:ind w:right="-56" w:firstLine="0"/>
              <w:rPr>
                <w:lang w:eastAsia="ko-KR"/>
              </w:rPr>
            </w:pPr>
            <w:r w:rsidRPr="00117943">
              <w:t>2</w:t>
            </w:r>
          </w:p>
        </w:tc>
        <w:tc>
          <w:tcPr>
            <w:tcW w:w="1134" w:type="dxa"/>
          </w:tcPr>
          <w:p w14:paraId="344F4825" w14:textId="0ACD76B2" w:rsidR="00C92A2D" w:rsidRPr="00117943" w:rsidRDefault="00C92A2D" w:rsidP="00BB4A5A">
            <w:pPr>
              <w:spacing w:line="240" w:lineRule="auto"/>
              <w:ind w:right="-56" w:firstLine="0"/>
              <w:rPr>
                <w:lang w:eastAsia="ko-KR"/>
              </w:rPr>
            </w:pPr>
            <w:r w:rsidRPr="00117943">
              <w:t>Negeri</w:t>
            </w:r>
          </w:p>
        </w:tc>
        <w:tc>
          <w:tcPr>
            <w:tcW w:w="1134" w:type="dxa"/>
          </w:tcPr>
          <w:p w14:paraId="608F91ED" w14:textId="074F2FC2" w:rsidR="00C92A2D" w:rsidRPr="00117943" w:rsidRDefault="00C92A2D" w:rsidP="00BB4A5A">
            <w:pPr>
              <w:spacing w:line="240" w:lineRule="auto"/>
              <w:ind w:right="-56" w:firstLine="0"/>
              <w:rPr>
                <w:lang w:eastAsia="ko-KR"/>
              </w:rPr>
            </w:pPr>
            <w:r w:rsidRPr="00117943">
              <w:t>NN</w:t>
            </w:r>
          </w:p>
        </w:tc>
        <w:tc>
          <w:tcPr>
            <w:tcW w:w="1276" w:type="dxa"/>
          </w:tcPr>
          <w:p w14:paraId="7EDE0CCE" w14:textId="03E7D596" w:rsidR="00C92A2D" w:rsidRPr="00117943" w:rsidRDefault="00C92A2D" w:rsidP="00BB4A5A">
            <w:pPr>
              <w:spacing w:line="240" w:lineRule="auto"/>
              <w:ind w:right="-56" w:firstLine="0"/>
              <w:rPr>
                <w:lang w:eastAsia="ko-KR"/>
              </w:rPr>
            </w:pPr>
            <w:r w:rsidRPr="00117943">
              <w:t>I -JOB</w:t>
            </w:r>
          </w:p>
        </w:tc>
        <w:tc>
          <w:tcPr>
            <w:tcW w:w="1322" w:type="dxa"/>
          </w:tcPr>
          <w:p w14:paraId="279E47A1" w14:textId="6FF98021" w:rsidR="00C92A2D" w:rsidRPr="00117943" w:rsidRDefault="00C92A2D" w:rsidP="00BB4A5A">
            <w:pPr>
              <w:spacing w:line="240" w:lineRule="auto"/>
              <w:ind w:right="-56" w:firstLine="0"/>
              <w:rPr>
                <w:lang w:eastAsia="ko-KR"/>
              </w:rPr>
            </w:pPr>
            <w:r w:rsidRPr="00117943">
              <w:t>O</w:t>
            </w:r>
          </w:p>
        </w:tc>
        <w:tc>
          <w:tcPr>
            <w:tcW w:w="662" w:type="dxa"/>
          </w:tcPr>
          <w:p w14:paraId="7E2EAAA6" w14:textId="51B56B5F" w:rsidR="00C92A2D" w:rsidRPr="00117943" w:rsidRDefault="00C92A2D" w:rsidP="00BB4A5A">
            <w:pPr>
              <w:spacing w:line="240" w:lineRule="auto"/>
              <w:ind w:right="-56" w:firstLine="0"/>
              <w:rPr>
                <w:lang w:eastAsia="ko-KR"/>
              </w:rPr>
            </w:pPr>
            <w:r w:rsidRPr="00117943">
              <w:t>-1</w:t>
            </w:r>
          </w:p>
        </w:tc>
      </w:tr>
      <w:tr w:rsidR="00C92A2D" w:rsidRPr="00117943" w14:paraId="28635D46" w14:textId="77777777" w:rsidTr="00BB4A5A">
        <w:tc>
          <w:tcPr>
            <w:tcW w:w="704" w:type="dxa"/>
          </w:tcPr>
          <w:p w14:paraId="73FD3EE6" w14:textId="37E4FF3E" w:rsidR="00C92A2D" w:rsidRPr="00117943" w:rsidRDefault="00C92A2D" w:rsidP="00BB4A5A">
            <w:pPr>
              <w:spacing w:line="240" w:lineRule="auto"/>
              <w:ind w:right="-56" w:firstLine="0"/>
              <w:rPr>
                <w:lang w:eastAsia="ko-KR"/>
              </w:rPr>
            </w:pPr>
            <w:r w:rsidRPr="00117943">
              <w:t>3</w:t>
            </w:r>
          </w:p>
        </w:tc>
        <w:tc>
          <w:tcPr>
            <w:tcW w:w="1134" w:type="dxa"/>
          </w:tcPr>
          <w:p w14:paraId="5562EDCC" w14:textId="6720BE4B" w:rsidR="00C92A2D" w:rsidRPr="00117943" w:rsidRDefault="00C92A2D" w:rsidP="00BB4A5A">
            <w:pPr>
              <w:spacing w:line="240" w:lineRule="auto"/>
              <w:ind w:right="-56" w:firstLine="0"/>
              <w:rPr>
                <w:lang w:eastAsia="ko-KR"/>
              </w:rPr>
            </w:pPr>
            <w:r w:rsidRPr="00117943">
              <w:t>Iran</w:t>
            </w:r>
          </w:p>
        </w:tc>
        <w:tc>
          <w:tcPr>
            <w:tcW w:w="1134" w:type="dxa"/>
          </w:tcPr>
          <w:p w14:paraId="4F4988D8" w14:textId="6E313C1A" w:rsidR="00C92A2D" w:rsidRPr="00117943" w:rsidRDefault="00C92A2D" w:rsidP="00BB4A5A">
            <w:pPr>
              <w:spacing w:line="240" w:lineRule="auto"/>
              <w:ind w:right="-56" w:firstLine="0"/>
              <w:rPr>
                <w:lang w:eastAsia="ko-KR"/>
              </w:rPr>
            </w:pPr>
            <w:r w:rsidRPr="00117943">
              <w:t>NNP</w:t>
            </w:r>
          </w:p>
        </w:tc>
        <w:tc>
          <w:tcPr>
            <w:tcW w:w="1276" w:type="dxa"/>
          </w:tcPr>
          <w:p w14:paraId="5313A939" w14:textId="71DBB11F" w:rsidR="00C92A2D" w:rsidRPr="00117943" w:rsidRDefault="00C92A2D" w:rsidP="00BB4A5A">
            <w:pPr>
              <w:spacing w:line="240" w:lineRule="auto"/>
              <w:ind w:right="-56" w:firstLine="0"/>
              <w:rPr>
                <w:lang w:eastAsia="ko-KR"/>
              </w:rPr>
            </w:pPr>
            <w:r w:rsidRPr="00117943">
              <w:t>B-PER</w:t>
            </w:r>
          </w:p>
        </w:tc>
        <w:tc>
          <w:tcPr>
            <w:tcW w:w="1322" w:type="dxa"/>
          </w:tcPr>
          <w:p w14:paraId="344FD8FB" w14:textId="1426DFE3" w:rsidR="00C92A2D" w:rsidRPr="00117943" w:rsidRDefault="00C92A2D" w:rsidP="00BB4A5A">
            <w:pPr>
              <w:spacing w:line="240" w:lineRule="auto"/>
              <w:ind w:right="-56" w:firstLine="0"/>
              <w:rPr>
                <w:lang w:eastAsia="ko-KR"/>
              </w:rPr>
            </w:pPr>
            <w:r w:rsidRPr="00117943">
              <w:t>Corefer-to</w:t>
            </w:r>
          </w:p>
        </w:tc>
        <w:tc>
          <w:tcPr>
            <w:tcW w:w="662" w:type="dxa"/>
          </w:tcPr>
          <w:p w14:paraId="7643F6E3" w14:textId="7B3F76C5" w:rsidR="00C92A2D" w:rsidRPr="00117943" w:rsidRDefault="0061513F" w:rsidP="00BB4A5A">
            <w:pPr>
              <w:spacing w:line="240" w:lineRule="auto"/>
              <w:ind w:right="-56" w:firstLine="0"/>
              <w:rPr>
                <w:lang w:eastAsia="ko-KR"/>
              </w:rPr>
            </w:pPr>
            <w:r w:rsidRPr="00117943">
              <w:t>0</w:t>
            </w:r>
          </w:p>
        </w:tc>
      </w:tr>
      <w:tr w:rsidR="00C92A2D" w:rsidRPr="00117943" w14:paraId="6CB907FE" w14:textId="77777777" w:rsidTr="00BB4A5A">
        <w:tc>
          <w:tcPr>
            <w:tcW w:w="704" w:type="dxa"/>
          </w:tcPr>
          <w:p w14:paraId="06FE152F" w14:textId="4F00124B" w:rsidR="00C92A2D" w:rsidRPr="00117943" w:rsidRDefault="00C92A2D" w:rsidP="00BB4A5A">
            <w:pPr>
              <w:spacing w:line="240" w:lineRule="auto"/>
              <w:ind w:right="-56" w:firstLine="0"/>
              <w:rPr>
                <w:lang w:eastAsia="ko-KR"/>
              </w:rPr>
            </w:pPr>
            <w:r w:rsidRPr="00117943">
              <w:t>4</w:t>
            </w:r>
          </w:p>
        </w:tc>
        <w:tc>
          <w:tcPr>
            <w:tcW w:w="1134" w:type="dxa"/>
          </w:tcPr>
          <w:p w14:paraId="5C7F5BE1" w14:textId="50CAA787" w:rsidR="00C92A2D" w:rsidRPr="00117943" w:rsidRDefault="00C92A2D" w:rsidP="00BB4A5A">
            <w:pPr>
              <w:spacing w:line="240" w:lineRule="auto"/>
              <w:ind w:right="-56" w:firstLine="0"/>
              <w:rPr>
                <w:lang w:eastAsia="ko-KR"/>
              </w:rPr>
            </w:pPr>
            <w:r w:rsidRPr="00117943">
              <w:t>Javad</w:t>
            </w:r>
          </w:p>
        </w:tc>
        <w:tc>
          <w:tcPr>
            <w:tcW w:w="1134" w:type="dxa"/>
          </w:tcPr>
          <w:p w14:paraId="1CF49C3C" w14:textId="0989CF8C" w:rsidR="00C92A2D" w:rsidRPr="00117943" w:rsidRDefault="00C92A2D" w:rsidP="00BB4A5A">
            <w:pPr>
              <w:spacing w:line="240" w:lineRule="auto"/>
              <w:ind w:right="-56" w:firstLine="0"/>
              <w:rPr>
                <w:lang w:eastAsia="ko-KR"/>
              </w:rPr>
            </w:pPr>
            <w:r w:rsidRPr="00117943">
              <w:t>NNP</w:t>
            </w:r>
          </w:p>
        </w:tc>
        <w:tc>
          <w:tcPr>
            <w:tcW w:w="1276" w:type="dxa"/>
          </w:tcPr>
          <w:p w14:paraId="6F1A66F0" w14:textId="06EBD7C0" w:rsidR="00C92A2D" w:rsidRPr="00117943" w:rsidRDefault="00C92A2D" w:rsidP="00BB4A5A">
            <w:pPr>
              <w:spacing w:line="240" w:lineRule="auto"/>
              <w:ind w:right="-56" w:firstLine="0"/>
              <w:rPr>
                <w:lang w:eastAsia="ko-KR"/>
              </w:rPr>
            </w:pPr>
            <w:r w:rsidRPr="00117943">
              <w:t>I-PER</w:t>
            </w:r>
          </w:p>
        </w:tc>
        <w:tc>
          <w:tcPr>
            <w:tcW w:w="1322" w:type="dxa"/>
          </w:tcPr>
          <w:p w14:paraId="62EBE76B" w14:textId="20C08278" w:rsidR="00C92A2D" w:rsidRPr="00117943" w:rsidRDefault="00C92A2D" w:rsidP="00BB4A5A">
            <w:pPr>
              <w:spacing w:line="240" w:lineRule="auto"/>
              <w:ind w:right="-56" w:firstLine="0"/>
              <w:rPr>
                <w:lang w:eastAsia="ko-KR"/>
              </w:rPr>
            </w:pPr>
            <w:r w:rsidRPr="00117943">
              <w:t>O</w:t>
            </w:r>
          </w:p>
        </w:tc>
        <w:tc>
          <w:tcPr>
            <w:tcW w:w="662" w:type="dxa"/>
          </w:tcPr>
          <w:p w14:paraId="0F19D2CF" w14:textId="145A0565" w:rsidR="00C92A2D" w:rsidRPr="00117943" w:rsidRDefault="00C92A2D" w:rsidP="00BB4A5A">
            <w:pPr>
              <w:spacing w:line="240" w:lineRule="auto"/>
              <w:ind w:right="-56" w:firstLine="0"/>
              <w:rPr>
                <w:lang w:eastAsia="ko-KR"/>
              </w:rPr>
            </w:pPr>
            <w:r w:rsidRPr="00117943">
              <w:t>-1</w:t>
            </w:r>
          </w:p>
        </w:tc>
      </w:tr>
    </w:tbl>
    <w:p w14:paraId="003C9BCE" w14:textId="77777777" w:rsidR="00BB4A5A" w:rsidRPr="00117943" w:rsidRDefault="00BB4A5A" w:rsidP="00BB4A5A">
      <w:pPr>
        <w:rPr>
          <w:lang w:eastAsia="ko-KR"/>
        </w:rPr>
      </w:pPr>
    </w:p>
    <w:p w14:paraId="15CAB055" w14:textId="33CC2D2A" w:rsidR="00BB4A5A" w:rsidRPr="00117943" w:rsidRDefault="00BB4A5A" w:rsidP="00BB4A5A">
      <w:pPr>
        <w:rPr>
          <w:lang w:eastAsia="ko-KR"/>
        </w:rPr>
      </w:pPr>
      <w:r w:rsidRPr="00A63565">
        <w:rPr>
          <w:lang w:eastAsia="ko-KR"/>
        </w:rPr>
        <w:t xml:space="preserve">Berikut adalah isi dari file </w:t>
      </w:r>
      <w:r w:rsidR="00A10109" w:rsidRPr="00A63565">
        <w:rPr>
          <w:lang w:eastAsia="ko-KR"/>
        </w:rPr>
        <w:t xml:space="preserve">dengan </w:t>
      </w:r>
      <w:r w:rsidRPr="00A63565">
        <w:rPr>
          <w:lang w:eastAsia="ko-KR"/>
        </w:rPr>
        <w:t>ekstensi</w:t>
      </w:r>
      <w:r w:rsidR="00693967" w:rsidRPr="00A63565">
        <w:rPr>
          <w:lang w:eastAsia="ko-KR"/>
        </w:rPr>
        <w:t xml:space="preserve"> </w:t>
      </w:r>
      <w:r w:rsidRPr="00A63565">
        <w:rPr>
          <w:lang w:eastAsia="ko-KR"/>
        </w:rPr>
        <w:t xml:space="preserve">.bio untuk input training model. </w:t>
      </w:r>
      <w:r w:rsidRPr="00117943">
        <w:rPr>
          <w:lang w:eastAsia="ko-KR"/>
        </w:rPr>
        <w:t xml:space="preserve">Kolom pertama menyatakan kode untuk tiap kata, kolom kedua adalah isi dari kata </w:t>
      </w:r>
      <w:r w:rsidRPr="00117943">
        <w:rPr>
          <w:lang w:eastAsia="ko-KR"/>
        </w:rPr>
        <w:lastRenderedPageBreak/>
        <w:t xml:space="preserve">yang dilabelkan, kolom kedua sebagai isi dari POS tag, berikutnya adalah tag named entity dalam format IOB, dan dua kolom terakhir digunakan untuk mengetahui </w:t>
      </w:r>
      <w:r w:rsidR="00D27292" w:rsidRPr="00117943">
        <w:rPr>
          <w:lang w:eastAsia="ko-KR"/>
        </w:rPr>
        <w:t>i</w:t>
      </w:r>
      <w:r w:rsidR="0061513F" w:rsidRPr="00117943">
        <w:rPr>
          <w:lang w:eastAsia="ko-KR"/>
        </w:rPr>
        <w:t xml:space="preserve">nformasi </w:t>
      </w:r>
      <w:r w:rsidR="0061513F" w:rsidRPr="00117943">
        <w:rPr>
          <w:i/>
          <w:iCs/>
          <w:lang w:eastAsia="ko-KR"/>
        </w:rPr>
        <w:t>coreference</w:t>
      </w:r>
      <w:r w:rsidR="0061513F" w:rsidRPr="00117943">
        <w:rPr>
          <w:lang w:eastAsia="ko-KR"/>
        </w:rPr>
        <w:t xml:space="preserve"> yang ada. Apabila kata tersebut memiliki nilai coreference terhadap kata lain</w:t>
      </w:r>
      <w:r w:rsidR="005835CE" w:rsidRPr="00117943">
        <w:rPr>
          <w:lang w:eastAsia="ko-KR"/>
        </w:rPr>
        <w:t>. Kolom kedua terakhir adalah jenis relasi dan kolom terakhir ada kode kata yang kata tersebut memiliki coreference.</w:t>
      </w:r>
      <w:r w:rsidR="00D27292" w:rsidRPr="00117943">
        <w:rPr>
          <w:lang w:eastAsia="ko-KR"/>
        </w:rPr>
        <w:t xml:space="preserve"> Coreference dapat ditemukan dalam dataset ini karena tujuan tugas akhir tersebut meneliti kombinasi NER dan coreference. </w:t>
      </w:r>
    </w:p>
    <w:p w14:paraId="5405A3FD" w14:textId="6AB374B4" w:rsidR="00A271FC" w:rsidRPr="00117943" w:rsidRDefault="000B5CEB" w:rsidP="003E4486">
      <w:r w:rsidRPr="00117943">
        <w:t>Untuk tugas akhir ini, memiliki s</w:t>
      </w:r>
      <w:r w:rsidR="00BD2F38" w:rsidRPr="00117943">
        <w:t xml:space="preserve">truktur akhir </w:t>
      </w:r>
      <w:r w:rsidR="00AC150F" w:rsidRPr="00117943">
        <w:t>dataset (</w:t>
      </w:r>
      <w:r w:rsidR="00F812E6" w:rsidRPr="00117943">
        <w:t xml:space="preserve">data </w:t>
      </w:r>
      <w:r w:rsidR="00AC150F" w:rsidRPr="00117943">
        <w:t xml:space="preserve">input) </w:t>
      </w:r>
      <w:r w:rsidR="00BD2F38" w:rsidRPr="00117943">
        <w:t>mengikuti struktur yang telah diberikan dari penelitia</w:t>
      </w:r>
      <w:r w:rsidR="00FB30E6" w:rsidRPr="00117943">
        <w:t>n</w:t>
      </w:r>
      <w:r w:rsidR="00BD2F38" w:rsidRPr="00117943">
        <w:t xml:space="preserve"> metode Sequence-to-Set Network. </w:t>
      </w:r>
      <w:r w:rsidR="00B55CEB" w:rsidRPr="00117943">
        <w:t xml:space="preserve">File input akan berupan ekstensi .json, satu file adalah sekumpulan JSON objek dengan atribut yang sudah ditentukan. </w:t>
      </w:r>
      <w:r w:rsidR="00C03E22" w:rsidRPr="00117943">
        <w:t>Sebelum menjelaskan isi dari dataset perlu diketahui bahwa dokumen yang disebut adalah</w:t>
      </w:r>
      <w:r w:rsidR="00D75F52" w:rsidRPr="00117943">
        <w:t xml:space="preserve"> </w:t>
      </w:r>
      <w:r w:rsidR="00FA7011" w:rsidRPr="00117943">
        <w:t xml:space="preserve">satu teks berita dengan berbagai kalimat. </w:t>
      </w:r>
      <w:r w:rsidR="00F10682" w:rsidRPr="00117943">
        <w:t xml:space="preserve">File input untuk tugas akhir ini hanya tunggal karena seluruh dokumen akan digabung menjadi satu. </w:t>
      </w:r>
      <w:r w:rsidR="00BD2F38" w:rsidRPr="00117943">
        <w:t xml:space="preserve">Struktur </w:t>
      </w:r>
      <w:r w:rsidR="00465255" w:rsidRPr="00117943">
        <w:t xml:space="preserve">secara keseluruhan </w:t>
      </w:r>
      <w:r w:rsidR="00582294" w:rsidRPr="00117943">
        <w:t xml:space="preserve">untuk satu JSON objek </w:t>
      </w:r>
      <w:r w:rsidR="00BD2F38" w:rsidRPr="00117943">
        <w:t>dapat dilihat pada</w:t>
      </w:r>
      <w:r w:rsidR="00DC437C" w:rsidRPr="00117943">
        <w:t xml:space="preserve"> </w:t>
      </w:r>
      <w:r w:rsidR="00DC437C" w:rsidRPr="00117943">
        <w:fldChar w:fldCharType="begin"/>
      </w:r>
      <w:r w:rsidR="00DC437C" w:rsidRPr="00117943">
        <w:instrText xml:space="preserve"> REF _Ref104488706 \h </w:instrText>
      </w:r>
      <w:r w:rsidR="00DC437C" w:rsidRPr="00117943">
        <w:fldChar w:fldCharType="separate"/>
      </w:r>
      <w:r w:rsidR="00D53F2D" w:rsidRPr="00117943">
        <w:t xml:space="preserve">Gambar </w:t>
      </w:r>
      <w:r w:rsidR="00D53F2D">
        <w:rPr>
          <w:noProof/>
        </w:rPr>
        <w:t>3</w:t>
      </w:r>
      <w:r w:rsidR="00D53F2D" w:rsidRPr="00117943">
        <w:t>.</w:t>
      </w:r>
      <w:r w:rsidR="00D53F2D">
        <w:rPr>
          <w:noProof/>
        </w:rPr>
        <w:t>10</w:t>
      </w:r>
      <w:r w:rsidR="00DC437C" w:rsidRPr="00117943">
        <w:fldChar w:fldCharType="end"/>
      </w:r>
      <w:r w:rsidR="00BD2F38" w:rsidRPr="00117943">
        <w:t xml:space="preserve">. </w:t>
      </w:r>
    </w:p>
    <w:p w14:paraId="7DF1B22B" w14:textId="77777777" w:rsidR="00465255" w:rsidRPr="00117943" w:rsidRDefault="00465255" w:rsidP="00BD2F38"/>
    <w:p w14:paraId="0BC5677D" w14:textId="77777777" w:rsidR="00DC437C" w:rsidRPr="00117943" w:rsidRDefault="00465255" w:rsidP="00DC437C">
      <w:pPr>
        <w:keepNext/>
        <w:spacing w:line="240" w:lineRule="auto"/>
        <w:ind w:firstLine="0"/>
        <w:jc w:val="center"/>
      </w:pPr>
      <w:r w:rsidRPr="00117943">
        <w:rPr>
          <w:noProof/>
        </w:rPr>
        <w:drawing>
          <wp:inline distT="0" distB="0" distL="0" distR="0" wp14:anchorId="6AD23495" wp14:editId="71A20ECF">
            <wp:extent cx="4187165" cy="2819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9030" cy="2834123"/>
                    </a:xfrm>
                    <a:prstGeom prst="rect">
                      <a:avLst/>
                    </a:prstGeom>
                  </pic:spPr>
                </pic:pic>
              </a:graphicData>
            </a:graphic>
          </wp:inline>
        </w:drawing>
      </w:r>
    </w:p>
    <w:p w14:paraId="4BF32DC4" w14:textId="1921DA1A" w:rsidR="00BD2F38" w:rsidRPr="00117943" w:rsidRDefault="00DC437C" w:rsidP="00DC437C">
      <w:pPr>
        <w:pStyle w:val="Caption"/>
      </w:pPr>
      <w:bookmarkStart w:id="14" w:name="_Ref104488706"/>
      <w:r w:rsidRPr="00117943">
        <w:t xml:space="preserve">Gambar </w:t>
      </w:r>
      <w:r w:rsidRPr="00117943">
        <w:fldChar w:fldCharType="begin"/>
      </w:r>
      <w:r w:rsidRPr="00117943">
        <w:instrText xml:space="preserve"> STYLEREF 1 \s </w:instrText>
      </w:r>
      <w:r w:rsidRPr="00117943">
        <w:fldChar w:fldCharType="separate"/>
      </w:r>
      <w:r w:rsidR="00D53F2D">
        <w:rPr>
          <w:noProof/>
        </w:rPr>
        <w:t>3</w:t>
      </w:r>
      <w:r w:rsidRPr="00117943">
        <w:fldChar w:fldCharType="end"/>
      </w:r>
      <w:r w:rsidRPr="00117943">
        <w:t>.</w:t>
      </w:r>
      <w:r w:rsidRPr="00117943">
        <w:fldChar w:fldCharType="begin"/>
      </w:r>
      <w:r w:rsidRPr="00117943">
        <w:instrText xml:space="preserve"> SEQ Gambar \* ARABIC \s 1 </w:instrText>
      </w:r>
      <w:r w:rsidRPr="00117943">
        <w:fldChar w:fldCharType="separate"/>
      </w:r>
      <w:r w:rsidR="00D53F2D">
        <w:rPr>
          <w:noProof/>
        </w:rPr>
        <w:t>10</w:t>
      </w:r>
      <w:r w:rsidRPr="00117943">
        <w:fldChar w:fldCharType="end"/>
      </w:r>
      <w:bookmarkEnd w:id="14"/>
      <w:r w:rsidRPr="00117943">
        <w:br/>
        <w:t>Contoh Struktur Dataset</w:t>
      </w:r>
    </w:p>
    <w:p w14:paraId="4B2FA24D" w14:textId="1C813FD4" w:rsidR="00BD2F38" w:rsidRPr="00117943" w:rsidRDefault="00BD2F38" w:rsidP="00BD2F38"/>
    <w:p w14:paraId="257A5B0B" w14:textId="5D6C0136" w:rsidR="00465255" w:rsidRPr="00117943" w:rsidRDefault="00E006F7" w:rsidP="00BD2F38">
      <w:r w:rsidRPr="00117943">
        <w:t xml:space="preserve">Terdapat tujuh atribut yang diperlukan untuk input training model metode ini. Setiap JSON objek dari dalam dataset harus memiliki ketujuh atribut, meskipun </w:t>
      </w:r>
      <w:r w:rsidRPr="00117943">
        <w:lastRenderedPageBreak/>
        <w:t xml:space="preserve">beberapa atribut tidak akan digunakan sebagai parameter training dalam penelitian tugas akhir ini. Nama-nama atribut secara urut adalah tokens, entities, relations, org_id, pos, ltokens, rtokens. </w:t>
      </w:r>
      <w:r w:rsidR="00916048" w:rsidRPr="00117943">
        <w:t xml:space="preserve">Tokens adalah kalimat utama dari JSON objek tersebut. Isi dari tokens diambil dari dokumen yang dipecahkan berdasarkan kalimatnya, kemudian </w:t>
      </w:r>
      <w:r w:rsidR="00BD1415" w:rsidRPr="00117943">
        <w:t>kalimat-kalimat tersebut akan dipecah lagi untuk tiap kata.</w:t>
      </w:r>
      <w:r w:rsidR="00FD6B11" w:rsidRPr="00117943">
        <w:t xml:space="preserve"> Karena itu isi dari tokens adalah </w:t>
      </w:r>
      <w:r w:rsidR="00ED516A" w:rsidRPr="00117943">
        <w:rPr>
          <w:i/>
          <w:iCs/>
        </w:rPr>
        <w:t xml:space="preserve">array of </w:t>
      </w:r>
      <w:r w:rsidR="00FD6B11" w:rsidRPr="00117943">
        <w:rPr>
          <w:i/>
          <w:iCs/>
        </w:rPr>
        <w:t>word-level</w:t>
      </w:r>
      <w:r w:rsidR="00FD6B11" w:rsidRPr="00117943">
        <w:t xml:space="preserve"> </w:t>
      </w:r>
      <w:r w:rsidR="00ED516A" w:rsidRPr="00117943">
        <w:rPr>
          <w:i/>
          <w:iCs/>
        </w:rPr>
        <w:t xml:space="preserve">token </w:t>
      </w:r>
      <w:r w:rsidR="00FD6B11" w:rsidRPr="00117943">
        <w:t>(</w:t>
      </w:r>
      <w:r w:rsidR="00ED516A" w:rsidRPr="00117943">
        <w:t xml:space="preserve">word-level artinya </w:t>
      </w:r>
      <w:r w:rsidR="00FD6B11" w:rsidRPr="00117943">
        <w:t xml:space="preserve">dipecahkan berdasarkan kata-kata). </w:t>
      </w:r>
      <w:r w:rsidR="00200244" w:rsidRPr="00117943">
        <w:t>Entities cukup jelas yaitu array dari named entity untuk kalimat itu saja</w:t>
      </w:r>
      <w:r w:rsidR="00AC4EC2" w:rsidRPr="00117943">
        <w:t xml:space="preserve">. Penyimpanan named entity nya menggunakan JSON objek juga dengan tiga atribut start, end dan type. </w:t>
      </w:r>
      <w:r w:rsidR="00F92829" w:rsidRPr="00117943">
        <w:t xml:space="preserve">Start dan end adalah indeks, namun berbeda dengan BRAT, indeks ini akan mengikuti bentuk tokens yaitu menjadi indeks untuk kata keberapa (word-level bukan </w:t>
      </w:r>
      <w:r w:rsidR="00F92829" w:rsidRPr="00117943">
        <w:rPr>
          <w:i/>
          <w:iCs/>
        </w:rPr>
        <w:t>character-level</w:t>
      </w:r>
      <w:r w:rsidR="00F92829" w:rsidRPr="00117943">
        <w:t xml:space="preserve">). </w:t>
      </w:r>
      <w:r w:rsidR="00B73F22" w:rsidRPr="00117943">
        <w:t>Dan type adalah jenis named entity untuk kata tersebut.</w:t>
      </w:r>
    </w:p>
    <w:p w14:paraId="137762B1" w14:textId="734D227A" w:rsidR="00D620A4" w:rsidRPr="00117943" w:rsidRDefault="005B5CD7" w:rsidP="00BD2F38">
      <w:r w:rsidRPr="00117943">
        <w:t xml:space="preserve">Kedua atribut berikutnya, relations dan org_id, tidak akan digunakan sebagai input ke dalam training model, karena untuk </w:t>
      </w:r>
      <w:r w:rsidR="00FF79BE" w:rsidRPr="00117943">
        <w:t xml:space="preserve">relations digunakan untuk coreference yang bisa dijadikan tambahan informasi untuk model namun tidak digunakan dalam penelitian tugas akhir ini. </w:t>
      </w:r>
      <w:r w:rsidR="00EA35BF" w:rsidRPr="00117943">
        <w:t xml:space="preserve">Untuk org_id akan berisi kode untuk tiap asal dokumen untuk kalimat tersebut, sebagai bantuan dokumentasi saja. </w:t>
      </w:r>
      <w:r w:rsidR="0003726F" w:rsidRPr="00117943">
        <w:t>Ltokens dan rtokens dapat dijelaskan bersamaan karena memiliki kegunaan yang sama. Isi dari kedua atribut tersebut sama dengan atribut tokens, tetapi ltokens akan mengambil kalimat sebelum kalimat utama dan rtokens akan mengambil kalimat setelah kalimat utama</w:t>
      </w:r>
      <w:r w:rsidR="00C56710" w:rsidRPr="00117943">
        <w:t>. H</w:t>
      </w:r>
      <w:r w:rsidR="00013459" w:rsidRPr="00117943">
        <w:t xml:space="preserve">uruf l dalam ltokens adalah </w:t>
      </w:r>
      <w:r w:rsidR="00013459" w:rsidRPr="00117943">
        <w:rPr>
          <w:i/>
          <w:iCs/>
        </w:rPr>
        <w:t>left</w:t>
      </w:r>
      <w:r w:rsidR="00013459" w:rsidRPr="00117943">
        <w:t xml:space="preserve">/kiri, huruf r dalam rtokens adalah </w:t>
      </w:r>
      <w:r w:rsidR="00013459" w:rsidRPr="00117943">
        <w:rPr>
          <w:i/>
          <w:iCs/>
        </w:rPr>
        <w:t>right</w:t>
      </w:r>
      <w:r w:rsidR="00013459" w:rsidRPr="00117943">
        <w:t>/kanan, mereferensikan kanan dan kiri kalimat utama</w:t>
      </w:r>
      <w:r w:rsidR="0003726F" w:rsidRPr="00117943">
        <w:t xml:space="preserve">. </w:t>
      </w:r>
    </w:p>
    <w:p w14:paraId="5CCC1652" w14:textId="77777777" w:rsidR="00465255" w:rsidRPr="00117943" w:rsidRDefault="00465255" w:rsidP="00BD2F38"/>
    <w:p w14:paraId="75476017" w14:textId="3694D903" w:rsidR="00901B18" w:rsidRPr="00117943" w:rsidRDefault="00901B18" w:rsidP="00901B18">
      <w:pPr>
        <w:pStyle w:val="Heading3"/>
      </w:pPr>
      <w:r w:rsidRPr="00117943">
        <w:t xml:space="preserve">Konversi </w:t>
      </w:r>
      <w:r w:rsidR="002150EA">
        <w:rPr>
          <w:lang w:val="en-US"/>
        </w:rPr>
        <w:t xml:space="preserve">dan Statistika </w:t>
      </w:r>
      <w:r w:rsidRPr="00117943">
        <w:t>Dataset</w:t>
      </w:r>
    </w:p>
    <w:p w14:paraId="3E784A88" w14:textId="38B5CDA2" w:rsidR="00AE497E" w:rsidRDefault="00AF7889" w:rsidP="00907868">
      <w:pPr>
        <w:rPr>
          <w:lang w:val="en-US"/>
        </w:rPr>
      </w:pPr>
      <w:r>
        <w:rPr>
          <w:lang w:val="en-US"/>
        </w:rPr>
        <w:t xml:space="preserve">Dari subbab struktur dan pelabelan dataset, diketahui bahwa tidak semua metode menerima struktur data yang sama, karena itu dari struktur data alat pelabelan menuju model perlu konversi. </w:t>
      </w:r>
      <w:r w:rsidR="00FC2346">
        <w:rPr>
          <w:lang w:val="en-US"/>
        </w:rPr>
        <w:t xml:space="preserve">Tugas akhir ini telah menyediakan konversi </w:t>
      </w:r>
      <w:r w:rsidR="008B5117">
        <w:rPr>
          <w:lang w:val="en-US"/>
        </w:rPr>
        <w:t xml:space="preserve">dataset </w:t>
      </w:r>
      <w:r w:rsidR="0021080A">
        <w:rPr>
          <w:lang w:val="en-US"/>
        </w:rPr>
        <w:t>dari file BRAT menjadi file JSON dataset</w:t>
      </w:r>
      <w:r w:rsidR="00AF6B2B">
        <w:rPr>
          <w:lang w:val="en-US"/>
        </w:rPr>
        <w:t>.</w:t>
      </w:r>
      <w:r w:rsidR="006740AF">
        <w:rPr>
          <w:lang w:val="en-US"/>
        </w:rPr>
        <w:t xml:space="preserve"> </w:t>
      </w:r>
      <w:r w:rsidR="0015452E">
        <w:rPr>
          <w:lang w:val="en-US"/>
        </w:rPr>
        <w:t xml:space="preserve">Beberapa bagian penting untuk konversi dataset akan dijelaskan dalam subbab ini, perlu diketahui </w:t>
      </w:r>
      <w:r w:rsidR="00A77287">
        <w:rPr>
          <w:lang w:val="en-US"/>
        </w:rPr>
        <w:t xml:space="preserve">bahasa pemrogramman untuk konversi dataset menggunakan Python. </w:t>
      </w:r>
      <w:r w:rsidR="00A261F9">
        <w:rPr>
          <w:lang w:val="en-US"/>
        </w:rPr>
        <w:t>Yang akan di</w:t>
      </w:r>
      <w:r w:rsidR="004358F9">
        <w:rPr>
          <w:lang w:val="en-US"/>
        </w:rPr>
        <w:t xml:space="preserve">jelaskan adalah segmen program untuk preprocessing file txt berisi dokumen </w:t>
      </w:r>
      <w:r w:rsidR="00EF11E7">
        <w:rPr>
          <w:lang w:val="en-US"/>
        </w:rPr>
        <w:t xml:space="preserve">teks </w:t>
      </w:r>
      <w:r w:rsidR="00EF11E7">
        <w:rPr>
          <w:lang w:val="en-US"/>
        </w:rPr>
        <w:lastRenderedPageBreak/>
        <w:t xml:space="preserve">berita yang sudah ditokenisasi, segmen program preprocessing file ann berisi tag named entity untuk tiap dokumen, juga preprocssing untuk penyesuaian indeks BRAT dengan indeks </w:t>
      </w:r>
      <w:r w:rsidR="00F61A2D">
        <w:rPr>
          <w:lang w:val="en-US"/>
        </w:rPr>
        <w:t>word-level.</w:t>
      </w:r>
    </w:p>
    <w:p w14:paraId="633B84E2" w14:textId="77777777" w:rsidR="0025039B" w:rsidRDefault="0025039B" w:rsidP="0025039B">
      <w:pPr>
        <w:ind w:firstLine="0"/>
        <w:rPr>
          <w:lang w:val="en-US"/>
        </w:rPr>
      </w:pPr>
    </w:p>
    <w:p w14:paraId="1E903E50" w14:textId="7D7996EC" w:rsidR="00D97235" w:rsidRPr="00D97235" w:rsidRDefault="00D97235" w:rsidP="00D97235">
      <w:pPr>
        <w:pStyle w:val="Caption"/>
        <w:keepNext/>
        <w:jc w:val="both"/>
        <w:rPr>
          <w:lang w:val="en-US"/>
        </w:rPr>
      </w:pPr>
      <w:bookmarkStart w:id="15" w:name="_Ref104498712"/>
      <w:r>
        <w:t xml:space="preserve">Segmen Program </w:t>
      </w:r>
      <w:r w:rsidR="00DF45BA">
        <w:fldChar w:fldCharType="begin"/>
      </w:r>
      <w:r w:rsidR="00DF45BA">
        <w:instrText xml:space="preserve"> STYLEREF 1 \s </w:instrText>
      </w:r>
      <w:r w:rsidR="00DF45BA">
        <w:fldChar w:fldCharType="separate"/>
      </w:r>
      <w:r w:rsidR="00D53F2D">
        <w:rPr>
          <w:noProof/>
        </w:rPr>
        <w:t>3</w:t>
      </w:r>
      <w:r w:rsidR="00DF45BA">
        <w:fldChar w:fldCharType="end"/>
      </w:r>
      <w:r w:rsidR="00DF45BA">
        <w:t>.</w:t>
      </w:r>
      <w:r w:rsidR="00DF45BA">
        <w:fldChar w:fldCharType="begin"/>
      </w:r>
      <w:r w:rsidR="00DF45BA">
        <w:instrText xml:space="preserve"> SEQ Segmen_Program \* ARABIC \s 1 </w:instrText>
      </w:r>
      <w:r w:rsidR="00DF45BA">
        <w:fldChar w:fldCharType="separate"/>
      </w:r>
      <w:r w:rsidR="00D53F2D">
        <w:rPr>
          <w:noProof/>
        </w:rPr>
        <w:t>1</w:t>
      </w:r>
      <w:r w:rsidR="00DF45BA">
        <w:fldChar w:fldCharType="end"/>
      </w:r>
      <w:bookmarkEnd w:id="15"/>
      <w:r>
        <w:rPr>
          <w:lang w:val="en-US"/>
        </w:rPr>
        <w:t xml:space="preserve"> Preprocessing TXT File</w:t>
      </w:r>
    </w:p>
    <w:p w14:paraId="7A1F7220" w14:textId="77777777" w:rsidR="00E57811" w:rsidRPr="00E57811" w:rsidRDefault="00E57811" w:rsidP="00E57811">
      <w:pPr>
        <w:pStyle w:val="STTSSegmenProgramContent"/>
        <w:rPr>
          <w:lang w:val="en-US"/>
        </w:rPr>
      </w:pPr>
      <w:r w:rsidRPr="00E57811">
        <w:rPr>
          <w:lang w:val="en-US"/>
        </w:rPr>
        <w:t># Preprocessing TXT File</w:t>
      </w:r>
    </w:p>
    <w:p w14:paraId="236A3D52" w14:textId="77777777" w:rsidR="00E57811" w:rsidRPr="00E57811" w:rsidRDefault="00E57811" w:rsidP="00E57811">
      <w:pPr>
        <w:pStyle w:val="STTSSegmenProgramContent"/>
        <w:rPr>
          <w:lang w:val="en-US"/>
        </w:rPr>
      </w:pPr>
      <w:r w:rsidRPr="00E57811">
        <w:rPr>
          <w:lang w:val="en-US"/>
        </w:rPr>
        <w:t>batas_files = 2000</w:t>
      </w:r>
    </w:p>
    <w:p w14:paraId="3DBF4AD5" w14:textId="77777777" w:rsidR="00E57811" w:rsidRPr="00E57811" w:rsidRDefault="00E57811" w:rsidP="00E57811">
      <w:pPr>
        <w:pStyle w:val="STTSSegmenProgramContent"/>
        <w:rPr>
          <w:lang w:val="en-US"/>
        </w:rPr>
      </w:pPr>
      <w:r w:rsidRPr="00E57811">
        <w:rPr>
          <w:lang w:val="en-US"/>
        </w:rPr>
        <w:t>ctr_files = 0</w:t>
      </w:r>
    </w:p>
    <w:p w14:paraId="6EA69143" w14:textId="77777777" w:rsidR="00E57811" w:rsidRPr="00E57811" w:rsidRDefault="00E57811" w:rsidP="00E57811">
      <w:pPr>
        <w:pStyle w:val="STTSSegmenProgramContent"/>
        <w:rPr>
          <w:lang w:val="en-US"/>
        </w:rPr>
      </w:pPr>
      <w:r w:rsidRPr="00E57811">
        <w:rPr>
          <w:lang w:val="en-US"/>
        </w:rPr>
        <w:t>for filename in filenames :</w:t>
      </w:r>
    </w:p>
    <w:p w14:paraId="071FA6E9" w14:textId="77777777" w:rsidR="00E57811" w:rsidRPr="00E57811" w:rsidRDefault="00E57811" w:rsidP="00E57811">
      <w:pPr>
        <w:pStyle w:val="STTSSegmenProgramContent"/>
        <w:rPr>
          <w:lang w:val="en-US"/>
        </w:rPr>
      </w:pPr>
      <w:r w:rsidRPr="00E57811">
        <w:rPr>
          <w:lang w:val="en-US"/>
        </w:rPr>
        <w:t xml:space="preserve">  ctr_files = ctr_files + 1</w:t>
      </w:r>
    </w:p>
    <w:p w14:paraId="6452FDF4" w14:textId="77777777" w:rsidR="00E57811" w:rsidRPr="00E57811" w:rsidRDefault="00E57811" w:rsidP="00E57811">
      <w:pPr>
        <w:pStyle w:val="STTSSegmenProgramContent"/>
        <w:rPr>
          <w:lang w:val="en-US"/>
        </w:rPr>
      </w:pPr>
      <w:r w:rsidRPr="00E57811">
        <w:rPr>
          <w:lang w:val="en-US"/>
        </w:rPr>
        <w:t xml:space="preserve">  if (ctr_files &lt;= batas_files) :</w:t>
      </w:r>
    </w:p>
    <w:p w14:paraId="5EE55427" w14:textId="77777777" w:rsidR="00E57811" w:rsidRPr="00E57811" w:rsidRDefault="00E57811" w:rsidP="00E57811">
      <w:pPr>
        <w:pStyle w:val="STTSSegmenProgramContent"/>
        <w:rPr>
          <w:lang w:val="en-US"/>
        </w:rPr>
      </w:pPr>
      <w:r w:rsidRPr="00E57811">
        <w:rPr>
          <w:lang w:val="en-US"/>
        </w:rPr>
        <w:t xml:space="preserve">    with open(str(filename)+".txt", 'r') as f:</w:t>
      </w:r>
    </w:p>
    <w:p w14:paraId="1EDA4632" w14:textId="77777777" w:rsidR="00E57811" w:rsidRPr="00E57811" w:rsidRDefault="00E57811" w:rsidP="00E57811">
      <w:pPr>
        <w:pStyle w:val="STTSSegmenProgramContent"/>
        <w:rPr>
          <w:lang w:val="en-US"/>
        </w:rPr>
      </w:pPr>
      <w:r w:rsidRPr="00E57811">
        <w:rPr>
          <w:lang w:val="en-US"/>
        </w:rPr>
        <w:t xml:space="preserve">      t_doc = []</w:t>
      </w:r>
    </w:p>
    <w:p w14:paraId="09EFC6D5" w14:textId="7BE880D2" w:rsidR="00E57811" w:rsidRPr="009824D2" w:rsidRDefault="00E57811" w:rsidP="009824D2">
      <w:pPr>
        <w:pStyle w:val="STTSSegmenProgramContent"/>
        <w:rPr>
          <w:lang w:val="en-US"/>
        </w:rPr>
      </w:pPr>
      <w:r w:rsidRPr="00E57811">
        <w:rPr>
          <w:lang w:val="en-US"/>
        </w:rPr>
        <w:t xml:space="preserve">      temp = f.read().split(' \n')</w:t>
      </w:r>
    </w:p>
    <w:p w14:paraId="4EAB8570" w14:textId="77777777" w:rsidR="00E57811" w:rsidRPr="00E57811" w:rsidRDefault="00E57811" w:rsidP="00E57811">
      <w:pPr>
        <w:pStyle w:val="STTSSegmenProgramContent"/>
        <w:rPr>
          <w:lang w:val="en-US"/>
        </w:rPr>
      </w:pPr>
      <w:r w:rsidRPr="00E57811">
        <w:rPr>
          <w:lang w:val="en-US"/>
        </w:rPr>
        <w:t xml:space="preserve">      first_sen= True</w:t>
      </w:r>
    </w:p>
    <w:p w14:paraId="7AADE0A5" w14:textId="1164975E" w:rsidR="00E57811" w:rsidRPr="009824D2" w:rsidRDefault="00E57811" w:rsidP="009824D2">
      <w:pPr>
        <w:pStyle w:val="STTSSegmenProgramContent"/>
        <w:rPr>
          <w:lang w:val="en-US"/>
        </w:rPr>
      </w:pPr>
      <w:r w:rsidRPr="00E57811">
        <w:rPr>
          <w:lang w:val="en-US"/>
        </w:rPr>
        <w:t xml:space="preserve">      last = 0</w:t>
      </w:r>
    </w:p>
    <w:p w14:paraId="7B900FCD" w14:textId="77777777" w:rsidR="00E57811" w:rsidRPr="00E57811" w:rsidRDefault="00E57811" w:rsidP="00E57811">
      <w:pPr>
        <w:pStyle w:val="STTSSegmenProgramContent"/>
        <w:rPr>
          <w:lang w:val="en-US"/>
        </w:rPr>
      </w:pPr>
      <w:r w:rsidRPr="00E57811">
        <w:rPr>
          <w:lang w:val="en-US"/>
        </w:rPr>
        <w:t xml:space="preserve">      for idx, t in enumerate(temp) : </w:t>
      </w:r>
    </w:p>
    <w:p w14:paraId="60BB2109" w14:textId="77777777" w:rsidR="00E57811" w:rsidRPr="00E57811" w:rsidRDefault="00E57811" w:rsidP="00E57811">
      <w:pPr>
        <w:pStyle w:val="STTSSegmenProgramContent"/>
        <w:rPr>
          <w:lang w:val="en-US"/>
        </w:rPr>
      </w:pPr>
      <w:r w:rsidRPr="00E57811">
        <w:rPr>
          <w:lang w:val="en-US"/>
        </w:rPr>
        <w:t xml:space="preserve">        t_first_idx = -1</w:t>
      </w:r>
    </w:p>
    <w:p w14:paraId="05EF2FF6" w14:textId="77777777" w:rsidR="00E57811" w:rsidRPr="00E57811" w:rsidRDefault="00E57811" w:rsidP="00E57811">
      <w:pPr>
        <w:pStyle w:val="STTSSegmenProgramContent"/>
        <w:rPr>
          <w:lang w:val="en-US"/>
        </w:rPr>
      </w:pPr>
      <w:r w:rsidRPr="00E57811">
        <w:rPr>
          <w:lang w:val="en-US"/>
        </w:rPr>
        <w:t xml:space="preserve">        t_tokens = t.split(' ')</w:t>
      </w:r>
    </w:p>
    <w:p w14:paraId="440FB41A" w14:textId="77777777" w:rsidR="00E57811" w:rsidRPr="00E57811" w:rsidRDefault="00E57811" w:rsidP="00E57811">
      <w:pPr>
        <w:pStyle w:val="STTSSegmenProgramContent"/>
        <w:rPr>
          <w:lang w:val="en-US"/>
        </w:rPr>
      </w:pPr>
    </w:p>
    <w:p w14:paraId="297D2B14" w14:textId="77777777" w:rsidR="00E57811" w:rsidRPr="00E57811" w:rsidRDefault="00E57811" w:rsidP="00E57811">
      <w:pPr>
        <w:pStyle w:val="STTSSegmenProgramContent"/>
        <w:rPr>
          <w:lang w:val="en-US"/>
        </w:rPr>
      </w:pPr>
      <w:r w:rsidRPr="00E57811">
        <w:rPr>
          <w:lang w:val="en-US"/>
        </w:rPr>
        <w:t xml:space="preserve">        if first_sen == True : </w:t>
      </w:r>
    </w:p>
    <w:p w14:paraId="41EA6BBE" w14:textId="77777777" w:rsidR="00E57811" w:rsidRPr="00E57811" w:rsidRDefault="00E57811" w:rsidP="00E57811">
      <w:pPr>
        <w:pStyle w:val="STTSSegmenProgramContent"/>
        <w:rPr>
          <w:lang w:val="en-US"/>
        </w:rPr>
      </w:pPr>
      <w:r w:rsidRPr="00E57811">
        <w:rPr>
          <w:lang w:val="en-US"/>
        </w:rPr>
        <w:t xml:space="preserve">          t_first_idx = 0</w:t>
      </w:r>
    </w:p>
    <w:p w14:paraId="59342AD1" w14:textId="77777777" w:rsidR="00E57811" w:rsidRPr="00E57811" w:rsidRDefault="00E57811" w:rsidP="00E57811">
      <w:pPr>
        <w:pStyle w:val="STTSSegmenProgramContent"/>
        <w:rPr>
          <w:lang w:val="en-US"/>
        </w:rPr>
      </w:pPr>
      <w:r w:rsidRPr="00E57811">
        <w:rPr>
          <w:lang w:val="en-US"/>
        </w:rPr>
        <w:t xml:space="preserve">          first_sen = False</w:t>
      </w:r>
    </w:p>
    <w:p w14:paraId="415B891D" w14:textId="77777777" w:rsidR="00E57811" w:rsidRPr="00E57811" w:rsidRDefault="00E57811" w:rsidP="00E57811">
      <w:pPr>
        <w:pStyle w:val="STTSSegmenProgramContent"/>
        <w:rPr>
          <w:lang w:val="en-US"/>
        </w:rPr>
      </w:pPr>
      <w:r w:rsidRPr="00E57811">
        <w:rPr>
          <w:lang w:val="en-US"/>
        </w:rPr>
        <w:t xml:space="preserve">        else : </w:t>
      </w:r>
    </w:p>
    <w:p w14:paraId="6FA7FAAB" w14:textId="77777777" w:rsidR="00E57811" w:rsidRPr="00E57811" w:rsidRDefault="00E57811" w:rsidP="00E57811">
      <w:pPr>
        <w:pStyle w:val="STTSSegmenProgramContent"/>
        <w:rPr>
          <w:lang w:val="en-US"/>
        </w:rPr>
      </w:pPr>
      <w:r w:rsidRPr="00E57811">
        <w:rPr>
          <w:lang w:val="en-US"/>
        </w:rPr>
        <w:t xml:space="preserve">          t_first_idx = last + 2</w:t>
      </w:r>
    </w:p>
    <w:p w14:paraId="1A4869DC" w14:textId="77777777" w:rsidR="00E57811" w:rsidRPr="00E57811" w:rsidRDefault="00E57811" w:rsidP="00E57811">
      <w:pPr>
        <w:pStyle w:val="STTSSegmenProgramContent"/>
        <w:rPr>
          <w:lang w:val="en-US"/>
        </w:rPr>
      </w:pPr>
      <w:r w:rsidRPr="00E57811">
        <w:rPr>
          <w:lang w:val="en-US"/>
        </w:rPr>
        <w:t xml:space="preserve">        t_last_idx = len(t) + t_first_idx </w:t>
      </w:r>
    </w:p>
    <w:p w14:paraId="6711DA96" w14:textId="77777777" w:rsidR="00E57811" w:rsidRPr="00E57811" w:rsidRDefault="00E57811" w:rsidP="00E57811">
      <w:pPr>
        <w:pStyle w:val="STTSSegmenProgramContent"/>
        <w:rPr>
          <w:lang w:val="en-US"/>
        </w:rPr>
      </w:pPr>
      <w:r w:rsidRPr="00E57811">
        <w:rPr>
          <w:lang w:val="en-US"/>
        </w:rPr>
        <w:t xml:space="preserve">        last = t_last_idx </w:t>
      </w:r>
    </w:p>
    <w:p w14:paraId="32FB9924" w14:textId="77777777" w:rsidR="00E57811" w:rsidRPr="00E57811" w:rsidRDefault="00E57811" w:rsidP="00E57811">
      <w:pPr>
        <w:pStyle w:val="STTSSegmenProgramContent"/>
        <w:rPr>
          <w:lang w:val="en-US"/>
        </w:rPr>
      </w:pPr>
      <w:r w:rsidRPr="00E57811">
        <w:rPr>
          <w:lang w:val="en-US"/>
        </w:rPr>
        <w:t xml:space="preserve">        t_ltokens = []</w:t>
      </w:r>
    </w:p>
    <w:p w14:paraId="792EBC16" w14:textId="77777777" w:rsidR="00E57811" w:rsidRPr="00E57811" w:rsidRDefault="00E57811" w:rsidP="00E57811">
      <w:pPr>
        <w:pStyle w:val="STTSSegmenProgramContent"/>
        <w:rPr>
          <w:lang w:val="en-US"/>
        </w:rPr>
      </w:pPr>
      <w:r w:rsidRPr="00E57811">
        <w:rPr>
          <w:lang w:val="en-US"/>
        </w:rPr>
        <w:t xml:space="preserve">        t_rtokens = []</w:t>
      </w:r>
    </w:p>
    <w:p w14:paraId="10F2992C" w14:textId="77777777" w:rsidR="00E57811" w:rsidRPr="00E57811" w:rsidRDefault="00E57811" w:rsidP="00E57811">
      <w:pPr>
        <w:pStyle w:val="STTSSegmenProgramContent"/>
        <w:rPr>
          <w:lang w:val="en-US"/>
        </w:rPr>
      </w:pPr>
      <w:r w:rsidRPr="00E57811">
        <w:rPr>
          <w:lang w:val="en-US"/>
        </w:rPr>
        <w:t xml:space="preserve">        if idx-1 &gt;= 0 :</w:t>
      </w:r>
    </w:p>
    <w:p w14:paraId="45EAE628" w14:textId="77777777" w:rsidR="00E57811" w:rsidRPr="00E57811" w:rsidRDefault="00E57811" w:rsidP="00E57811">
      <w:pPr>
        <w:pStyle w:val="STTSSegmenProgramContent"/>
        <w:rPr>
          <w:lang w:val="en-US"/>
        </w:rPr>
      </w:pPr>
      <w:r w:rsidRPr="00E57811">
        <w:rPr>
          <w:lang w:val="en-US"/>
        </w:rPr>
        <w:t xml:space="preserve">          t_ltokens = temp[idx-1].split(' ')</w:t>
      </w:r>
    </w:p>
    <w:p w14:paraId="5F8C56B5" w14:textId="77777777" w:rsidR="00E57811" w:rsidRPr="00E57811" w:rsidRDefault="00E57811" w:rsidP="00E57811">
      <w:pPr>
        <w:pStyle w:val="STTSSegmenProgramContent"/>
        <w:rPr>
          <w:lang w:val="en-US"/>
        </w:rPr>
      </w:pPr>
      <w:r w:rsidRPr="00E57811">
        <w:rPr>
          <w:lang w:val="en-US"/>
        </w:rPr>
        <w:t xml:space="preserve">        if idx+1 &lt;= len(temp)-1 :</w:t>
      </w:r>
    </w:p>
    <w:p w14:paraId="25E75737" w14:textId="77777777" w:rsidR="00E57811" w:rsidRPr="00E57811" w:rsidRDefault="00E57811" w:rsidP="00E57811">
      <w:pPr>
        <w:pStyle w:val="STTSSegmenProgramContent"/>
        <w:rPr>
          <w:lang w:val="en-US"/>
        </w:rPr>
      </w:pPr>
      <w:r w:rsidRPr="00E57811">
        <w:rPr>
          <w:lang w:val="en-US"/>
        </w:rPr>
        <w:t xml:space="preserve">          t_rtokens = temp[idx+1].split(' ')</w:t>
      </w:r>
    </w:p>
    <w:p w14:paraId="0599DF83" w14:textId="09594542" w:rsidR="00E57811" w:rsidRPr="009824D2" w:rsidRDefault="00E57811" w:rsidP="009824D2">
      <w:pPr>
        <w:pStyle w:val="STTSSegmenProgramContent"/>
        <w:rPr>
          <w:lang w:val="en-US"/>
        </w:rPr>
      </w:pPr>
      <w:r w:rsidRPr="00E57811">
        <w:rPr>
          <w:lang w:val="en-US"/>
        </w:rPr>
        <w:t xml:space="preserve">        t_pos = ['&lt;UNK&gt;' for i in t_tokens]</w:t>
      </w:r>
    </w:p>
    <w:p w14:paraId="7B20573D" w14:textId="77777777" w:rsidR="00E57811" w:rsidRPr="00E57811" w:rsidRDefault="00E57811" w:rsidP="00E57811">
      <w:pPr>
        <w:pStyle w:val="STTSSegmenProgramContent"/>
        <w:rPr>
          <w:lang w:val="en-US"/>
        </w:rPr>
      </w:pPr>
      <w:r w:rsidRPr="00E57811">
        <w:rPr>
          <w:lang w:val="en-US"/>
        </w:rPr>
        <w:t xml:space="preserve">        t_obj = {</w:t>
      </w:r>
    </w:p>
    <w:p w14:paraId="22BFB746" w14:textId="77777777" w:rsidR="00E57811" w:rsidRPr="00E57811" w:rsidRDefault="00E57811" w:rsidP="00E57811">
      <w:pPr>
        <w:pStyle w:val="STTSSegmenProgramContent"/>
        <w:rPr>
          <w:lang w:val="en-US"/>
        </w:rPr>
      </w:pPr>
      <w:r w:rsidRPr="00E57811">
        <w:rPr>
          <w:lang w:val="en-US"/>
        </w:rPr>
        <w:t xml:space="preserve">            "tokens" : t_tokens,</w:t>
      </w:r>
    </w:p>
    <w:p w14:paraId="2FE6B280" w14:textId="77777777" w:rsidR="00E57811" w:rsidRPr="00E57811" w:rsidRDefault="00E57811" w:rsidP="00E57811">
      <w:pPr>
        <w:pStyle w:val="STTSSegmenProgramContent"/>
        <w:rPr>
          <w:lang w:val="en-US"/>
        </w:rPr>
      </w:pPr>
      <w:r w:rsidRPr="00E57811">
        <w:rPr>
          <w:lang w:val="en-US"/>
        </w:rPr>
        <w:t xml:space="preserve">            "first_idx" :  t_first_idx,</w:t>
      </w:r>
    </w:p>
    <w:p w14:paraId="405AA993" w14:textId="77777777" w:rsidR="00E57811" w:rsidRPr="00E57811" w:rsidRDefault="00E57811" w:rsidP="00E57811">
      <w:pPr>
        <w:pStyle w:val="STTSSegmenProgramContent"/>
        <w:rPr>
          <w:lang w:val="en-US"/>
        </w:rPr>
      </w:pPr>
      <w:r w:rsidRPr="00E57811">
        <w:rPr>
          <w:lang w:val="en-US"/>
        </w:rPr>
        <w:t xml:space="preserve">            "last_idx" :  t_last_idx,</w:t>
      </w:r>
    </w:p>
    <w:p w14:paraId="71283468" w14:textId="77777777" w:rsidR="00E57811" w:rsidRPr="00E57811" w:rsidRDefault="00E57811" w:rsidP="00E57811">
      <w:pPr>
        <w:pStyle w:val="STTSSegmenProgramContent"/>
        <w:rPr>
          <w:lang w:val="en-US"/>
        </w:rPr>
      </w:pPr>
      <w:r w:rsidRPr="00E57811">
        <w:rPr>
          <w:lang w:val="en-US"/>
        </w:rPr>
        <w:t xml:space="preserve">            "entities": [],</w:t>
      </w:r>
    </w:p>
    <w:p w14:paraId="2E6F68FA" w14:textId="77777777" w:rsidR="00E57811" w:rsidRPr="00E57811" w:rsidRDefault="00E57811" w:rsidP="00E57811">
      <w:pPr>
        <w:pStyle w:val="STTSSegmenProgramContent"/>
        <w:rPr>
          <w:lang w:val="en-US"/>
        </w:rPr>
      </w:pPr>
      <w:r w:rsidRPr="00E57811">
        <w:rPr>
          <w:lang w:val="en-US"/>
        </w:rPr>
        <w:t xml:space="preserve">            "pos": t_pos,</w:t>
      </w:r>
    </w:p>
    <w:p w14:paraId="031B0794" w14:textId="77777777" w:rsidR="00E57811" w:rsidRPr="00E57811" w:rsidRDefault="00E57811" w:rsidP="00E57811">
      <w:pPr>
        <w:pStyle w:val="STTSSegmenProgramContent"/>
        <w:rPr>
          <w:lang w:val="en-US"/>
        </w:rPr>
      </w:pPr>
      <w:r w:rsidRPr="00E57811">
        <w:rPr>
          <w:lang w:val="en-US"/>
        </w:rPr>
        <w:t xml:space="preserve">            "ltokens": t_ltokens,</w:t>
      </w:r>
    </w:p>
    <w:p w14:paraId="3EFE7A8E" w14:textId="77777777" w:rsidR="00E57811" w:rsidRPr="00E57811" w:rsidRDefault="00E57811" w:rsidP="00E57811">
      <w:pPr>
        <w:pStyle w:val="STTSSegmenProgramContent"/>
        <w:rPr>
          <w:lang w:val="en-US"/>
        </w:rPr>
      </w:pPr>
      <w:r w:rsidRPr="00E57811">
        <w:rPr>
          <w:lang w:val="en-US"/>
        </w:rPr>
        <w:t xml:space="preserve">            "rtokens": t_rtokens</w:t>
      </w:r>
    </w:p>
    <w:p w14:paraId="604C67AC" w14:textId="0FEB99CE" w:rsidR="00E57811" w:rsidRPr="009824D2" w:rsidRDefault="00E57811" w:rsidP="009824D2">
      <w:pPr>
        <w:pStyle w:val="STTSSegmenProgramContent"/>
        <w:rPr>
          <w:lang w:val="en-US"/>
        </w:rPr>
      </w:pPr>
      <w:r w:rsidRPr="00E57811">
        <w:rPr>
          <w:lang w:val="en-US"/>
        </w:rPr>
        <w:t xml:space="preserve">        }</w:t>
      </w:r>
    </w:p>
    <w:p w14:paraId="6E3217D5" w14:textId="77777777" w:rsidR="00E57811" w:rsidRPr="00E57811" w:rsidRDefault="00E57811" w:rsidP="00E57811">
      <w:pPr>
        <w:pStyle w:val="STTSSegmenProgramContent"/>
        <w:rPr>
          <w:lang w:val="en-US"/>
        </w:rPr>
      </w:pPr>
      <w:r w:rsidRPr="00E57811">
        <w:rPr>
          <w:lang w:val="en-US"/>
        </w:rPr>
        <w:t xml:space="preserve">        t_doc.append(t_obj)</w:t>
      </w:r>
    </w:p>
    <w:p w14:paraId="12C94B3B" w14:textId="77777777" w:rsidR="00E57811" w:rsidRPr="00E57811" w:rsidRDefault="00E57811" w:rsidP="00E57811">
      <w:pPr>
        <w:pStyle w:val="STTSSegmenProgramContent"/>
        <w:rPr>
          <w:lang w:val="en-US"/>
        </w:rPr>
      </w:pPr>
    </w:p>
    <w:p w14:paraId="4F57CBDB" w14:textId="77777777" w:rsidR="00E57811" w:rsidRPr="00E57811" w:rsidRDefault="00E57811" w:rsidP="00E57811">
      <w:pPr>
        <w:pStyle w:val="STTSSegmenProgramContent"/>
        <w:rPr>
          <w:lang w:val="en-US"/>
        </w:rPr>
      </w:pPr>
      <w:r w:rsidRPr="00E57811">
        <w:rPr>
          <w:lang w:val="en-US"/>
        </w:rPr>
        <w:t xml:space="preserve">      documents.append({</w:t>
      </w:r>
    </w:p>
    <w:p w14:paraId="76347DF3" w14:textId="77777777" w:rsidR="00E57811" w:rsidRPr="00E57811" w:rsidRDefault="00E57811" w:rsidP="00E57811">
      <w:pPr>
        <w:pStyle w:val="STTSSegmenProgramContent"/>
        <w:rPr>
          <w:lang w:val="en-US"/>
        </w:rPr>
      </w:pPr>
      <w:r w:rsidRPr="00E57811">
        <w:rPr>
          <w:lang w:val="en-US"/>
        </w:rPr>
        <w:t xml:space="preserve">          "id_doc" : str(filename),</w:t>
      </w:r>
    </w:p>
    <w:p w14:paraId="56D0DAF9" w14:textId="77777777" w:rsidR="00E57811" w:rsidRPr="00E57811" w:rsidRDefault="00E57811" w:rsidP="00E57811">
      <w:pPr>
        <w:pStyle w:val="STTSSegmenProgramContent"/>
        <w:rPr>
          <w:lang w:val="en-US"/>
        </w:rPr>
      </w:pPr>
      <w:r w:rsidRPr="00E57811">
        <w:rPr>
          <w:lang w:val="en-US"/>
        </w:rPr>
        <w:t xml:space="preserve">          "t_doc" : t_doc</w:t>
      </w:r>
    </w:p>
    <w:p w14:paraId="256D5A80" w14:textId="77777777" w:rsidR="00E57811" w:rsidRPr="00E57811" w:rsidRDefault="00E57811" w:rsidP="00E57811">
      <w:pPr>
        <w:pStyle w:val="STTSSegmenProgramContent"/>
        <w:rPr>
          <w:lang w:val="en-US"/>
        </w:rPr>
      </w:pPr>
      <w:r w:rsidRPr="00E57811">
        <w:rPr>
          <w:lang w:val="en-US"/>
        </w:rPr>
        <w:t xml:space="preserve">      })</w:t>
      </w:r>
    </w:p>
    <w:p w14:paraId="4426258C" w14:textId="6F35A462" w:rsidR="0025039B" w:rsidRPr="00AF7889" w:rsidRDefault="00E57811" w:rsidP="00E57811">
      <w:pPr>
        <w:pStyle w:val="STTSSegmenProgramContent"/>
        <w:rPr>
          <w:lang w:val="en-US"/>
        </w:rPr>
      </w:pPr>
      <w:r w:rsidRPr="00E57811">
        <w:rPr>
          <w:lang w:val="en-US"/>
        </w:rPr>
        <w:t>len(documents)</w:t>
      </w:r>
    </w:p>
    <w:p w14:paraId="3379D857" w14:textId="40C2B929" w:rsidR="00AF53E1" w:rsidRDefault="00AF53E1" w:rsidP="00C671EE"/>
    <w:p w14:paraId="09463EFA" w14:textId="03F76EFC" w:rsidR="009824D2" w:rsidRDefault="009824D2" w:rsidP="00C671EE">
      <w:pPr>
        <w:rPr>
          <w:lang w:val="en-US"/>
        </w:rPr>
      </w:pPr>
      <w:r>
        <w:rPr>
          <w:lang w:val="en-US"/>
        </w:rPr>
        <w:lastRenderedPageBreak/>
        <w:t xml:space="preserve">Input </w:t>
      </w:r>
      <w:r>
        <w:fldChar w:fldCharType="begin"/>
      </w:r>
      <w:r>
        <w:instrText xml:space="preserve"> REF _Ref104498712 \h </w:instrText>
      </w:r>
      <w:r>
        <w:fldChar w:fldCharType="separate"/>
      </w:r>
      <w:r w:rsidR="00D53F2D">
        <w:t xml:space="preserve">Segmen Program </w:t>
      </w:r>
      <w:r w:rsidR="00D53F2D">
        <w:rPr>
          <w:noProof/>
        </w:rPr>
        <w:t>3</w:t>
      </w:r>
      <w:r w:rsidR="00D53F2D">
        <w:t>.</w:t>
      </w:r>
      <w:r w:rsidR="00D53F2D">
        <w:rPr>
          <w:noProof/>
        </w:rPr>
        <w:t>1</w:t>
      </w:r>
      <w:r>
        <w:fldChar w:fldCharType="end"/>
      </w:r>
      <w:r>
        <w:rPr>
          <w:lang w:val="en-US"/>
        </w:rPr>
        <w:t xml:space="preserve"> </w:t>
      </w:r>
      <w:r w:rsidR="00EB684F">
        <w:rPr>
          <w:lang w:val="en-US"/>
        </w:rPr>
        <w:t xml:space="preserve">adalah txt file dokumen berita yang </w:t>
      </w:r>
      <w:r w:rsidR="008549A0">
        <w:rPr>
          <w:lang w:val="en-US"/>
        </w:rPr>
        <w:t xml:space="preserve">telah ditokenisasi tiap kata dan juga tanda baca (petik, koma, titik, garis miring). </w:t>
      </w:r>
      <w:r w:rsidR="00BF14D9">
        <w:rPr>
          <w:lang w:val="en-US"/>
        </w:rPr>
        <w:t xml:space="preserve">Output dari segmen program ini adalah variabel </w:t>
      </w:r>
      <w:r w:rsidR="00BF14D9" w:rsidRPr="00BF14D9">
        <w:rPr>
          <w:i/>
          <w:iCs/>
          <w:lang w:val="en-US"/>
        </w:rPr>
        <w:t>documents</w:t>
      </w:r>
      <w:r w:rsidR="00BF14D9">
        <w:rPr>
          <w:lang w:val="en-US"/>
        </w:rPr>
        <w:t xml:space="preserve"> </w:t>
      </w:r>
      <w:r w:rsidR="0048762C">
        <w:rPr>
          <w:lang w:val="en-US"/>
        </w:rPr>
        <w:t xml:space="preserve">yang merupakan kumpulan objek oleh tiap dokumen dengan atribut nama dan detail dokumen. </w:t>
      </w:r>
      <w:r w:rsidR="007907FB">
        <w:rPr>
          <w:lang w:val="en-US"/>
        </w:rPr>
        <w:t xml:space="preserve">Baris </w:t>
      </w:r>
      <w:r w:rsidR="001941F6">
        <w:rPr>
          <w:lang w:val="en-US"/>
        </w:rPr>
        <w:t>13</w:t>
      </w:r>
      <w:r w:rsidR="007907FB">
        <w:rPr>
          <w:lang w:val="en-US"/>
        </w:rPr>
        <w:t xml:space="preserve"> – 2</w:t>
      </w:r>
      <w:r w:rsidR="001941F6">
        <w:rPr>
          <w:lang w:val="en-US"/>
        </w:rPr>
        <w:t>2</w:t>
      </w:r>
      <w:r w:rsidR="007907FB">
        <w:rPr>
          <w:lang w:val="en-US"/>
        </w:rPr>
        <w:t xml:space="preserve"> adalah perintah program yang berperan untuk menghitung indeks pertama dan indeks terakhir untuk tiap baris di dokumen tersebut. </w:t>
      </w:r>
      <w:r w:rsidR="007A6D74">
        <w:rPr>
          <w:lang w:val="en-US"/>
        </w:rPr>
        <w:t xml:space="preserve">Contohnya untuk kalimat pertama memiliki indeks awal dan akhir yaitu 0 dan 23, sedangkan mungkin untuk kalimat kedua memiliki indeks awal dan akhir yaitu 25 dan 50. </w:t>
      </w:r>
      <w:r w:rsidR="000E2169">
        <w:rPr>
          <w:lang w:val="en-US"/>
        </w:rPr>
        <w:t xml:space="preserve">Perlu diperhatikan dari kalimat pertama dan kedua terdapat jarak indeks sebanyak </w:t>
      </w:r>
      <w:r w:rsidR="001941F6">
        <w:rPr>
          <w:lang w:val="en-US"/>
        </w:rPr>
        <w:t>dua</w:t>
      </w:r>
      <w:r w:rsidR="000E2169">
        <w:rPr>
          <w:lang w:val="en-US"/>
        </w:rPr>
        <w:t xml:space="preserve">, hal ini karena indeks dari BRAT juga menghitung karakter spesial yaitu ‘\n’. </w:t>
      </w:r>
      <w:r w:rsidR="001941F6">
        <w:rPr>
          <w:lang w:val="en-US"/>
        </w:rPr>
        <w:t xml:space="preserve">Dengan ini indeks tiap awal akan ditambah sebanyak dua agar lebih tepat. </w:t>
      </w:r>
      <w:r w:rsidR="00D125BB">
        <w:rPr>
          <w:lang w:val="en-US"/>
        </w:rPr>
        <w:t xml:space="preserve">Indeks awal dan akhir tiap kalimat akan dijelaskan perannya pada segmen program pra proses </w:t>
      </w:r>
      <w:r w:rsidR="002700D8">
        <w:rPr>
          <w:lang w:val="en-US"/>
        </w:rPr>
        <w:t xml:space="preserve">ANN file. </w:t>
      </w:r>
    </w:p>
    <w:p w14:paraId="043451C7" w14:textId="7C5CE107" w:rsidR="001C44F1" w:rsidRDefault="001C44F1" w:rsidP="00C671EE">
      <w:pPr>
        <w:rPr>
          <w:lang w:val="en-US"/>
        </w:rPr>
      </w:pPr>
      <w:r>
        <w:rPr>
          <w:lang w:val="en-US"/>
        </w:rPr>
        <w:t xml:space="preserve">Untuk baris 23 – 28 akan melakukan pra proses untuk mendapatkan nilai ltokens dan rtokens. </w:t>
      </w:r>
      <w:r w:rsidR="004A459D">
        <w:rPr>
          <w:lang w:val="en-US"/>
        </w:rPr>
        <w:t xml:space="preserve">Baris selanjutnya mengisi variabel untuk </w:t>
      </w:r>
      <w:r w:rsidR="00057F24">
        <w:rPr>
          <w:lang w:val="en-US"/>
        </w:rPr>
        <w:t xml:space="preserve">POS tag, namun karena tugas akhir ini tidak menggunakan POS tag maka variabel ini akan diisi dengan tokens &lt;UNK&gt; diketahui sebagai token untuk kata yang tidak dikenal. Namun ini tidak akan mempengaruhi penelitian karena parameter untuk mengaktifkan penggunaan POS embedding dimatikan (nilai parameter diatur menjadi </w:t>
      </w:r>
      <w:r w:rsidR="00057F24">
        <w:rPr>
          <w:i/>
          <w:iCs/>
          <w:lang w:val="en-US"/>
        </w:rPr>
        <w:t>false</w:t>
      </w:r>
      <w:r w:rsidR="00057F24">
        <w:rPr>
          <w:lang w:val="en-US"/>
        </w:rPr>
        <w:t xml:space="preserve">). </w:t>
      </w:r>
      <w:r w:rsidR="00E41442">
        <w:rPr>
          <w:lang w:val="en-US"/>
        </w:rPr>
        <w:t xml:space="preserve">Dan baris 30 – 38 </w:t>
      </w:r>
      <w:r w:rsidR="000A0AD3">
        <w:rPr>
          <w:lang w:val="en-US"/>
        </w:rPr>
        <w:t xml:space="preserve">adalah deklarasi variabel objek berisi detail yang dibutuhkan untuk struktur dataset akhir nanti. </w:t>
      </w:r>
    </w:p>
    <w:p w14:paraId="3F37F801" w14:textId="77777777" w:rsidR="00F92B24" w:rsidRDefault="00F92B24" w:rsidP="00F92B24">
      <w:pPr>
        <w:ind w:firstLine="0"/>
        <w:rPr>
          <w:lang w:val="en-US"/>
        </w:rPr>
      </w:pPr>
    </w:p>
    <w:p w14:paraId="07FDB179" w14:textId="719131B1" w:rsidR="00F92B24" w:rsidRPr="00F92B24" w:rsidRDefault="00F92B24" w:rsidP="00F92B24">
      <w:pPr>
        <w:pStyle w:val="Caption"/>
        <w:keepNext/>
        <w:jc w:val="both"/>
        <w:rPr>
          <w:lang w:val="en-US"/>
        </w:rPr>
      </w:pPr>
      <w:bookmarkStart w:id="16" w:name="_Ref104502276"/>
      <w:r>
        <w:t xml:space="preserve">Segmen Program </w:t>
      </w:r>
      <w:r w:rsidR="00DF45BA">
        <w:fldChar w:fldCharType="begin"/>
      </w:r>
      <w:r w:rsidR="00DF45BA">
        <w:instrText xml:space="preserve"> STYLEREF 1 \s </w:instrText>
      </w:r>
      <w:r w:rsidR="00DF45BA">
        <w:fldChar w:fldCharType="separate"/>
      </w:r>
      <w:r w:rsidR="00D53F2D">
        <w:rPr>
          <w:noProof/>
        </w:rPr>
        <w:t>3</w:t>
      </w:r>
      <w:r w:rsidR="00DF45BA">
        <w:fldChar w:fldCharType="end"/>
      </w:r>
      <w:r w:rsidR="00DF45BA">
        <w:t>.</w:t>
      </w:r>
      <w:r w:rsidR="00DF45BA">
        <w:fldChar w:fldCharType="begin"/>
      </w:r>
      <w:r w:rsidR="00DF45BA">
        <w:instrText xml:space="preserve"> SEQ Segmen_Program \* ARABIC \s 1 </w:instrText>
      </w:r>
      <w:r w:rsidR="00DF45BA">
        <w:fldChar w:fldCharType="separate"/>
      </w:r>
      <w:r w:rsidR="00D53F2D">
        <w:rPr>
          <w:noProof/>
        </w:rPr>
        <w:t>2</w:t>
      </w:r>
      <w:r w:rsidR="00DF45BA">
        <w:fldChar w:fldCharType="end"/>
      </w:r>
      <w:bookmarkEnd w:id="16"/>
      <w:r>
        <w:rPr>
          <w:lang w:val="en-US"/>
        </w:rPr>
        <w:t xml:space="preserve"> </w:t>
      </w:r>
      <w:r w:rsidR="00EA7F80">
        <w:rPr>
          <w:lang w:val="en-US"/>
        </w:rPr>
        <w:t>Preprocessing ANN File</w:t>
      </w:r>
    </w:p>
    <w:p w14:paraId="2D9DDD0D"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for idx, t in enumerate(temp) : </w:t>
      </w:r>
    </w:p>
    <w:p w14:paraId="1C361424"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t_splitted_tab = t.split('\t')</w:t>
      </w:r>
    </w:p>
    <w:p w14:paraId="61AF6971"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if len(t_splitted_tab) &gt; 1 :</w:t>
      </w:r>
    </w:p>
    <w:p w14:paraId="216CEF04"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is_error = False</w:t>
      </w:r>
    </w:p>
    <w:p w14:paraId="6B1A338F" w14:textId="77777777" w:rsidR="00F92B24" w:rsidRPr="00F92B24" w:rsidRDefault="00F92B24" w:rsidP="00F92B24">
      <w:pPr>
        <w:pStyle w:val="STTSSegmenProgramContent"/>
        <w:numPr>
          <w:ilvl w:val="0"/>
          <w:numId w:val="31"/>
        </w:numPr>
        <w:ind w:left="567" w:hanging="567"/>
        <w:rPr>
          <w:lang w:val="en-US"/>
        </w:rPr>
      </w:pPr>
    </w:p>
    <w:p w14:paraId="6738DD3F"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try:</w:t>
      </w:r>
    </w:p>
    <w:p w14:paraId="0B8CB419"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t_splitted_space = t_splitted_tab[1].split(' ')</w:t>
      </w:r>
    </w:p>
    <w:p w14:paraId="2FE5E060"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t_splitted_space[1] = int(t_splitted_space[1])</w:t>
      </w:r>
    </w:p>
    <w:p w14:paraId="20DD8CAE"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t_splitted_space[2] = int(t_splitted_space[2])</w:t>
      </w:r>
    </w:p>
    <w:p w14:paraId="6E6AC5D3"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except:</w:t>
      </w:r>
    </w:p>
    <w:p w14:paraId="11342EF5"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is_error = True</w:t>
      </w:r>
    </w:p>
    <w:p w14:paraId="50F33F51" w14:textId="77777777" w:rsidR="001A01F6" w:rsidRDefault="00F92B24" w:rsidP="00F92B24">
      <w:pPr>
        <w:pStyle w:val="STTSSegmenProgramContent"/>
        <w:numPr>
          <w:ilvl w:val="0"/>
          <w:numId w:val="31"/>
        </w:numPr>
        <w:ind w:left="567" w:hanging="567"/>
        <w:rPr>
          <w:lang w:val="en-US"/>
        </w:rPr>
      </w:pPr>
      <w:r w:rsidRPr="00F92B24">
        <w:rPr>
          <w:lang w:val="en-US"/>
        </w:rPr>
        <w:t xml:space="preserve">          print('FILENAME ERROR : ', filename, </w:t>
      </w:r>
    </w:p>
    <w:p w14:paraId="4D6C4B8E" w14:textId="3D587E88" w:rsidR="001A01F6" w:rsidRDefault="001A01F6" w:rsidP="00F92B24">
      <w:pPr>
        <w:pStyle w:val="STTSSegmenProgramContent"/>
        <w:numPr>
          <w:ilvl w:val="0"/>
          <w:numId w:val="31"/>
        </w:numPr>
        <w:ind w:left="567" w:hanging="567"/>
        <w:rPr>
          <w:lang w:val="en-US"/>
        </w:rPr>
      </w:pPr>
      <w:r w:rsidRPr="00F92B24">
        <w:rPr>
          <w:lang w:val="en-US"/>
        </w:rPr>
        <w:t xml:space="preserve">          </w:t>
      </w:r>
      <w:r w:rsidR="00F92B24" w:rsidRPr="00F92B24">
        <w:rPr>
          <w:lang w:val="en-US"/>
        </w:rPr>
        <w:t xml:space="preserve">'KODE ERROR : ', t_splitted_tab[0], </w:t>
      </w:r>
    </w:p>
    <w:p w14:paraId="19FA37DC" w14:textId="7502E3EB" w:rsidR="00F92B24" w:rsidRPr="00F92B24" w:rsidRDefault="001A01F6" w:rsidP="00F92B24">
      <w:pPr>
        <w:pStyle w:val="STTSSegmenProgramContent"/>
        <w:numPr>
          <w:ilvl w:val="0"/>
          <w:numId w:val="31"/>
        </w:numPr>
        <w:ind w:left="567" w:hanging="567"/>
        <w:rPr>
          <w:lang w:val="en-US"/>
        </w:rPr>
      </w:pPr>
      <w:r w:rsidRPr="00F92B24">
        <w:rPr>
          <w:lang w:val="en-US"/>
        </w:rPr>
        <w:t xml:space="preserve">          </w:t>
      </w:r>
      <w:r w:rsidR="00F92B24" w:rsidRPr="00F92B24">
        <w:rPr>
          <w:lang w:val="en-US"/>
        </w:rPr>
        <w:t>'kalimat : ', t_splitted_space)</w:t>
      </w:r>
    </w:p>
    <w:p w14:paraId="32FCD419" w14:textId="77777777" w:rsidR="00C30B6D" w:rsidRPr="00BF14D9" w:rsidRDefault="00C30B6D" w:rsidP="00C671EE">
      <w:pPr>
        <w:rPr>
          <w:vertAlign w:val="subscript"/>
          <w:lang w:val="en-US"/>
        </w:rPr>
      </w:pPr>
    </w:p>
    <w:p w14:paraId="01F17568" w14:textId="5C14CC21" w:rsidR="00F92B24" w:rsidRDefault="00305286" w:rsidP="00F92B24">
      <w:pPr>
        <w:rPr>
          <w:lang w:val="en-US"/>
        </w:rPr>
      </w:pPr>
      <w:r>
        <w:rPr>
          <w:lang w:val="en-US"/>
        </w:rPr>
        <w:lastRenderedPageBreak/>
        <w:fldChar w:fldCharType="begin"/>
      </w:r>
      <w:r>
        <w:rPr>
          <w:lang w:val="en-US"/>
        </w:rPr>
        <w:instrText xml:space="preserve"> REF _Ref104502276 \h </w:instrText>
      </w:r>
      <w:r>
        <w:rPr>
          <w:lang w:val="en-US"/>
        </w:rPr>
      </w:r>
      <w:r>
        <w:rPr>
          <w:lang w:val="en-US"/>
        </w:rPr>
        <w:fldChar w:fldCharType="separate"/>
      </w:r>
      <w:r w:rsidR="00D53F2D">
        <w:t xml:space="preserve">Segmen Program </w:t>
      </w:r>
      <w:r w:rsidR="00D53F2D">
        <w:rPr>
          <w:noProof/>
        </w:rPr>
        <w:t>3</w:t>
      </w:r>
      <w:r w:rsidR="00D53F2D">
        <w:t>.</w:t>
      </w:r>
      <w:r w:rsidR="00D53F2D">
        <w:rPr>
          <w:noProof/>
        </w:rPr>
        <w:t>2</w:t>
      </w:r>
      <w:r>
        <w:rPr>
          <w:lang w:val="en-US"/>
        </w:rPr>
        <w:fldChar w:fldCharType="end"/>
      </w:r>
      <w:r>
        <w:rPr>
          <w:lang w:val="en-US"/>
        </w:rPr>
        <w:t xml:space="preserve"> dijalankan s</w:t>
      </w:r>
      <w:r w:rsidR="001D1514">
        <w:rPr>
          <w:lang w:val="en-US"/>
        </w:rPr>
        <w:t xml:space="preserve">etelah </w:t>
      </w:r>
      <w:r w:rsidR="00760450">
        <w:rPr>
          <w:lang w:val="en-US"/>
        </w:rPr>
        <w:t xml:space="preserve">mendapat </w:t>
      </w:r>
      <w:r w:rsidR="001D1514">
        <w:rPr>
          <w:lang w:val="en-US"/>
        </w:rPr>
        <w:t xml:space="preserve">isi dari dokumen, </w:t>
      </w:r>
      <w:r w:rsidR="00B731B8">
        <w:rPr>
          <w:lang w:val="en-US"/>
        </w:rPr>
        <w:t xml:space="preserve">kemudian </w:t>
      </w:r>
      <w:r w:rsidR="001D1514">
        <w:rPr>
          <w:lang w:val="en-US"/>
        </w:rPr>
        <w:t>label data yang telah dilakukan akan dile</w:t>
      </w:r>
      <w:r w:rsidR="005817D7">
        <w:rPr>
          <w:lang w:val="en-US"/>
        </w:rPr>
        <w:t>wa</w:t>
      </w:r>
      <w:r w:rsidR="001D1514">
        <w:rPr>
          <w:lang w:val="en-US"/>
        </w:rPr>
        <w:t xml:space="preserve">tkan pra proses juga agar dapat dimasukkan ke dalam </w:t>
      </w:r>
      <w:r w:rsidR="00DD7892">
        <w:rPr>
          <w:lang w:val="en-US"/>
        </w:rPr>
        <w:t>variabel program</w:t>
      </w:r>
      <w:r w:rsidR="00F92B24">
        <w:rPr>
          <w:lang w:val="en-US"/>
        </w:rPr>
        <w:t xml:space="preserve">. </w:t>
      </w:r>
      <w:r w:rsidR="00BB5691">
        <w:rPr>
          <w:lang w:val="en-US"/>
        </w:rPr>
        <w:t xml:space="preserve">Perintah yang akan dipakai adalah </w:t>
      </w:r>
      <w:r w:rsidR="00BB5691">
        <w:rPr>
          <w:i/>
          <w:iCs/>
          <w:lang w:val="en-US"/>
        </w:rPr>
        <w:t>split</w:t>
      </w:r>
      <w:r w:rsidR="00BB5691">
        <w:rPr>
          <w:lang w:val="en-US"/>
        </w:rPr>
        <w:t xml:space="preserve"> karena penulisan format dalam file ann sangat templat. Bentuk dan format telah dijelaskan di bab ketiga mengenai arsitektur sistem bagian pra proses. </w:t>
      </w:r>
      <w:r w:rsidR="007A65BF">
        <w:rPr>
          <w:lang w:val="en-US"/>
        </w:rPr>
        <w:t>Secara singkat</w:t>
      </w:r>
      <w:r w:rsidR="003642BC">
        <w:rPr>
          <w:lang w:val="en-US"/>
        </w:rPr>
        <w:t xml:space="preserve">, baris 2 akan menerima satu baris dari file ann kemudian dipisahkan berdasarkan karakter spesial tab (\t), hasil dari </w:t>
      </w:r>
      <w:r w:rsidR="007A65BF">
        <w:rPr>
          <w:lang w:val="en-US"/>
        </w:rPr>
        <w:t xml:space="preserve"> </w:t>
      </w:r>
      <w:r w:rsidR="003642BC">
        <w:rPr>
          <w:lang w:val="en-US"/>
        </w:rPr>
        <w:t>pemisahan tersebut adalah mendapatkan kode label, indeks label dan jenisnya, yang terakhir adalah kata-kata yang dilabelkan. B</w:t>
      </w:r>
      <w:r w:rsidR="007A65BF">
        <w:rPr>
          <w:lang w:val="en-US"/>
        </w:rPr>
        <w:t>aris 6 – 14 berusaha melakukan perintah split</w:t>
      </w:r>
      <w:r w:rsidR="00E03595">
        <w:rPr>
          <w:lang w:val="en-US"/>
        </w:rPr>
        <w:t xml:space="preserve"> </w:t>
      </w:r>
      <w:r w:rsidR="006B3E2E">
        <w:rPr>
          <w:lang w:val="en-US"/>
        </w:rPr>
        <w:t xml:space="preserve">karena </w:t>
      </w:r>
      <w:r w:rsidR="00E03595">
        <w:rPr>
          <w:lang w:val="en-US"/>
        </w:rPr>
        <w:t>indeks label dan jenisnya</w:t>
      </w:r>
      <w:r w:rsidR="006B3E2E">
        <w:rPr>
          <w:lang w:val="en-US"/>
        </w:rPr>
        <w:t xml:space="preserve"> bergabung menjadi satu dengan pemisahan spasi</w:t>
      </w:r>
      <w:r w:rsidR="00AD623A">
        <w:rPr>
          <w:lang w:val="en-US"/>
        </w:rPr>
        <w:t xml:space="preserve"> </w:t>
      </w:r>
      <w:r w:rsidR="006B3E2E">
        <w:rPr>
          <w:lang w:val="en-US"/>
        </w:rPr>
        <w:t>(‘ ‘)</w:t>
      </w:r>
      <w:r w:rsidR="007A65BF">
        <w:rPr>
          <w:lang w:val="en-US"/>
        </w:rPr>
        <w:t xml:space="preserve">. Apabila terjadi kegagalan artinya ada penulisan di file tersebut yang tidak sesuai format BRAT, sehingga file tersebut tidak akan dimasukkan ke dalam dataset dan akan dicetak nama file untuk mempermudah preprocess secara manual. </w:t>
      </w:r>
    </w:p>
    <w:p w14:paraId="484F1495" w14:textId="523B1BAD" w:rsidR="00DF45BA" w:rsidRDefault="00DF45BA" w:rsidP="00F92B24">
      <w:pPr>
        <w:rPr>
          <w:lang w:val="en-US"/>
        </w:rPr>
      </w:pPr>
    </w:p>
    <w:p w14:paraId="0B2F0BDC" w14:textId="0745015C" w:rsidR="00DF45BA" w:rsidRPr="00DF45BA" w:rsidRDefault="00DF45BA" w:rsidP="00DF45BA">
      <w:pPr>
        <w:pStyle w:val="Caption"/>
        <w:keepNext/>
        <w:jc w:val="both"/>
        <w:rPr>
          <w:lang w:val="en-US"/>
        </w:rPr>
      </w:pPr>
      <w:bookmarkStart w:id="17" w:name="_Ref104502328"/>
      <w:r>
        <w:t xml:space="preserve">Segmen Program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Segmen_Program \* ARABIC \s 1 </w:instrText>
      </w:r>
      <w:r>
        <w:fldChar w:fldCharType="separate"/>
      </w:r>
      <w:r w:rsidR="00D53F2D">
        <w:rPr>
          <w:noProof/>
        </w:rPr>
        <w:t>3</w:t>
      </w:r>
      <w:r>
        <w:fldChar w:fldCharType="end"/>
      </w:r>
      <w:bookmarkEnd w:id="17"/>
      <w:r>
        <w:rPr>
          <w:lang w:val="en-US"/>
        </w:rPr>
        <w:t xml:space="preserve"> Preprocess Indeks ANN </w:t>
      </w:r>
    </w:p>
    <w:p w14:paraId="7EEC597B" w14:textId="77777777" w:rsidR="00DF45BA" w:rsidRPr="00DF45BA" w:rsidRDefault="00DF45BA" w:rsidP="00DF45BA">
      <w:pPr>
        <w:pStyle w:val="STTSSegmenProgramContent"/>
        <w:numPr>
          <w:ilvl w:val="0"/>
          <w:numId w:val="32"/>
        </w:numPr>
        <w:ind w:left="709" w:hanging="709"/>
        <w:rPr>
          <w:lang w:val="en-US"/>
        </w:rPr>
      </w:pPr>
      <w:r w:rsidRPr="00DF45BA">
        <w:rPr>
          <w:lang w:val="en-US"/>
        </w:rPr>
        <w:t>def convert_index(entities_coba, tokens):</w:t>
      </w:r>
    </w:p>
    <w:p w14:paraId="4C31C3BC"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entities_converted = []</w:t>
      </w:r>
    </w:p>
    <w:p w14:paraId="2C2EED79"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str_coba = " ".join(tokens)</w:t>
      </w:r>
    </w:p>
    <w:p w14:paraId="1F58FD32"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
    <w:p w14:paraId="33F63085"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for idx_e, e in enumerate(entities_coba) :</w:t>
      </w:r>
    </w:p>
    <w:p w14:paraId="06B0317E"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start_idx = e['start']</w:t>
      </w:r>
    </w:p>
    <w:p w14:paraId="306753B7"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end_idx = e['end']</w:t>
      </w:r>
    </w:p>
    <w:p w14:paraId="07035C04"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ctr = -1</w:t>
      </w:r>
    </w:p>
    <w:p w14:paraId="26EDB256"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sum = 0</w:t>
      </w:r>
    </w:p>
    <w:p w14:paraId="07DF5F84" w14:textId="77777777" w:rsidR="00DF45BA" w:rsidRPr="00DF45BA" w:rsidRDefault="00DF45BA" w:rsidP="00DF45BA">
      <w:pPr>
        <w:pStyle w:val="STTSSegmenProgramContent"/>
        <w:numPr>
          <w:ilvl w:val="0"/>
          <w:numId w:val="32"/>
        </w:numPr>
        <w:ind w:left="709" w:hanging="709"/>
        <w:rPr>
          <w:lang w:val="en-US"/>
        </w:rPr>
      </w:pPr>
    </w:p>
    <w:p w14:paraId="1F600F5D"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start_entity = -1</w:t>
      </w:r>
    </w:p>
    <w:p w14:paraId="433A3668"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end_entity = -1</w:t>
      </w:r>
    </w:p>
    <w:p w14:paraId="2B460288"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for kata in str_coba.split(" "):</w:t>
      </w:r>
    </w:p>
    <w:p w14:paraId="37DBF193"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ctr = ctr + 1</w:t>
      </w:r>
    </w:p>
    <w:p w14:paraId="0BCF69E6"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sum = sum + len(kata) + 1</w:t>
      </w:r>
    </w:p>
    <w:p w14:paraId="2F1E59B3"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
    <w:p w14:paraId="3A63E3E5"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if sum &gt; start_idx and start_entity == -1:</w:t>
      </w:r>
    </w:p>
    <w:p w14:paraId="252AA70D"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start_entity = ctr</w:t>
      </w:r>
    </w:p>
    <w:p w14:paraId="705775E9"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if sum &gt; end_idx and end_entity == -1:</w:t>
      </w:r>
    </w:p>
    <w:p w14:paraId="665363D4"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end_entity = ctr</w:t>
      </w:r>
    </w:p>
    <w:p w14:paraId="2829A358"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temp = {</w:t>
      </w:r>
    </w:p>
    <w:p w14:paraId="606C2CF3"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'start' : start_entity,</w:t>
      </w:r>
    </w:p>
    <w:p w14:paraId="31055925"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'end' : end_entity+1,</w:t>
      </w:r>
    </w:p>
    <w:p w14:paraId="3539A560"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'type' : e['tag']</w:t>
      </w:r>
    </w:p>
    <w:p w14:paraId="7F8A31E8"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
    <w:p w14:paraId="73A98FE8"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entities_converted.append(temp)</w:t>
      </w:r>
    </w:p>
    <w:p w14:paraId="4B02B696"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 print(temp)</w:t>
      </w:r>
    </w:p>
    <w:p w14:paraId="42236359"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break</w:t>
      </w:r>
    </w:p>
    <w:p w14:paraId="62A7126A"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
    <w:p w14:paraId="40A19FA7" w14:textId="3E7A587B" w:rsidR="00DF45BA" w:rsidRPr="00DF45BA" w:rsidRDefault="00DF45BA" w:rsidP="00DF45BA">
      <w:pPr>
        <w:pStyle w:val="STTSSegmenProgramContent"/>
        <w:numPr>
          <w:ilvl w:val="0"/>
          <w:numId w:val="32"/>
        </w:numPr>
        <w:ind w:left="709" w:hanging="709"/>
        <w:rPr>
          <w:lang w:val="en-US"/>
        </w:rPr>
      </w:pPr>
      <w:r w:rsidRPr="00DF45BA">
        <w:rPr>
          <w:lang w:val="en-US"/>
        </w:rPr>
        <w:t xml:space="preserve">  return entities_converted</w:t>
      </w:r>
    </w:p>
    <w:p w14:paraId="45455476" w14:textId="128472A8" w:rsidR="00DF45BA" w:rsidRDefault="00DE440E" w:rsidP="00221A81">
      <w:pPr>
        <w:rPr>
          <w:lang w:val="en-US"/>
        </w:rPr>
      </w:pPr>
      <w:r>
        <w:rPr>
          <w:lang w:val="en-US"/>
        </w:rPr>
        <w:lastRenderedPageBreak/>
        <w:t>Segmen program terakhir</w:t>
      </w:r>
      <w:r w:rsidR="003B2748">
        <w:rPr>
          <w:lang w:val="en-US"/>
        </w:rPr>
        <w:t xml:space="preserve"> nomor </w:t>
      </w:r>
      <w:r w:rsidR="003B2748">
        <w:rPr>
          <w:lang w:val="en-US"/>
        </w:rPr>
        <w:fldChar w:fldCharType="begin"/>
      </w:r>
      <w:r w:rsidR="003B2748">
        <w:rPr>
          <w:lang w:val="en-US"/>
        </w:rPr>
        <w:instrText xml:space="preserve"> REF _Ref104502328 \h </w:instrText>
      </w:r>
      <w:r w:rsidR="003B2748">
        <w:rPr>
          <w:lang w:val="en-US"/>
        </w:rPr>
      </w:r>
      <w:r w:rsidR="003B2748">
        <w:rPr>
          <w:lang w:val="en-US"/>
        </w:rPr>
        <w:fldChar w:fldCharType="separate"/>
      </w:r>
      <w:r w:rsidR="00D53F2D">
        <w:t xml:space="preserve">Segmen Program </w:t>
      </w:r>
      <w:r w:rsidR="00D53F2D">
        <w:rPr>
          <w:noProof/>
        </w:rPr>
        <w:t>3</w:t>
      </w:r>
      <w:r w:rsidR="00D53F2D">
        <w:t>.</w:t>
      </w:r>
      <w:r w:rsidR="00D53F2D">
        <w:rPr>
          <w:noProof/>
        </w:rPr>
        <w:t>3</w:t>
      </w:r>
      <w:r w:rsidR="003B2748">
        <w:rPr>
          <w:lang w:val="en-US"/>
        </w:rPr>
        <w:fldChar w:fldCharType="end"/>
      </w:r>
      <w:r w:rsidR="003B2748">
        <w:rPr>
          <w:lang w:val="en-US"/>
        </w:rPr>
        <w:t xml:space="preserve">, digunakan untuk mengubah indeks awal dan akhir yang sesuai alat pelabelan yaitu </w:t>
      </w:r>
      <w:r w:rsidR="00221A81">
        <w:t xml:space="preserve">BRAT </w:t>
      </w:r>
      <w:r w:rsidR="003B2748">
        <w:rPr>
          <w:lang w:val="en-US"/>
        </w:rPr>
        <w:t xml:space="preserve">menjadi indeks yang esuai dengan struktur data akhir untuk training model. Indeks yang digunakan BRAT menggunakan format indeks </w:t>
      </w:r>
      <w:r w:rsidR="00221A81">
        <w:t>char</w:t>
      </w:r>
      <w:r w:rsidR="003B2748">
        <w:rPr>
          <w:lang w:val="en-US"/>
        </w:rPr>
        <w:t>acter</w:t>
      </w:r>
      <w:r w:rsidR="00221A81">
        <w:t xml:space="preserve">-level </w:t>
      </w:r>
      <w:r w:rsidR="00021393">
        <w:rPr>
          <w:lang w:val="en-US"/>
        </w:rPr>
        <w:t>(indeks melihat huruf</w:t>
      </w:r>
      <w:r w:rsidR="00176180">
        <w:rPr>
          <w:lang w:val="en-US"/>
        </w:rPr>
        <w:t xml:space="preserve"> </w:t>
      </w:r>
      <w:r w:rsidR="00021393">
        <w:rPr>
          <w:lang w:val="en-US"/>
        </w:rPr>
        <w:t xml:space="preserve">keberapa) </w:t>
      </w:r>
      <w:r w:rsidR="003B2748">
        <w:rPr>
          <w:lang w:val="en-US"/>
        </w:rPr>
        <w:t>dan indeks di</w:t>
      </w:r>
      <w:r w:rsidR="00221A81">
        <w:t xml:space="preserve">mulai dari </w:t>
      </w:r>
      <w:r w:rsidR="003B2748">
        <w:rPr>
          <w:lang w:val="en-US"/>
        </w:rPr>
        <w:t>angka nol</w:t>
      </w:r>
      <w:r w:rsidR="00221A81">
        <w:t xml:space="preserve"> untuk </w:t>
      </w:r>
      <w:r w:rsidR="003B2748">
        <w:rPr>
          <w:lang w:val="en-US"/>
        </w:rPr>
        <w:t>satu</w:t>
      </w:r>
      <w:r w:rsidR="00221A81">
        <w:t xml:space="preserve"> dokumen</w:t>
      </w:r>
      <w:r w:rsidR="00461BEA">
        <w:rPr>
          <w:lang w:val="en-US"/>
        </w:rPr>
        <w:t>, bukan untuk tiap kali</w:t>
      </w:r>
      <w:r w:rsidR="00E625C4">
        <w:rPr>
          <w:lang w:val="en-US"/>
        </w:rPr>
        <w:t>mat</w:t>
      </w:r>
      <w:r w:rsidR="003B2748">
        <w:rPr>
          <w:lang w:val="en-US"/>
        </w:rPr>
        <w:t xml:space="preserve">. Untuk </w:t>
      </w:r>
      <w:r w:rsidR="00221A81">
        <w:t xml:space="preserve">Sequence-to-Set Model </w:t>
      </w:r>
      <w:r w:rsidR="003B2748">
        <w:rPr>
          <w:lang w:val="en-US"/>
        </w:rPr>
        <w:t>menggunajan format</w:t>
      </w:r>
      <w:r w:rsidR="00221A81">
        <w:t xml:space="preserve"> inde</w:t>
      </w:r>
      <w:r w:rsidR="003B2748">
        <w:rPr>
          <w:lang w:val="en-US"/>
        </w:rPr>
        <w:t xml:space="preserve">ks </w:t>
      </w:r>
      <w:r w:rsidR="00221A81">
        <w:t xml:space="preserve">word-level </w:t>
      </w:r>
      <w:r w:rsidR="00021393">
        <w:rPr>
          <w:lang w:val="en-US"/>
        </w:rPr>
        <w:t xml:space="preserve">(indeks melihat kata keberapa) </w:t>
      </w:r>
      <w:r w:rsidR="003B2748">
        <w:rPr>
          <w:lang w:val="en-US"/>
        </w:rPr>
        <w:t xml:space="preserve">dimana </w:t>
      </w:r>
      <w:r w:rsidR="00221A81">
        <w:t>tiap kalimat mulai dari 0</w:t>
      </w:r>
      <w:r w:rsidR="00461BEA">
        <w:rPr>
          <w:lang w:val="en-US"/>
        </w:rPr>
        <w:t>.</w:t>
      </w:r>
      <w:r w:rsidR="00690E23">
        <w:rPr>
          <w:lang w:val="en-US"/>
        </w:rPr>
        <w:t xml:space="preserve"> </w:t>
      </w:r>
      <w:r w:rsidR="00D74547">
        <w:rPr>
          <w:lang w:val="en-US"/>
        </w:rPr>
        <w:t xml:space="preserve">Cara program berjalan pada inti program yaitu baris 14 – 25. Dari indeks yang telah diberikan, tiap kalimat yang telah dibuat dari tokens yang dimiliki akan dihitung panjangnya. Penghitugan panjang dari kalimat akan dilakukan per kata dan apabila panjang tersebut lebih dikit daripada indeks label saat itu maka akan dicatat sebagai indeks pertama atau terakhir. </w:t>
      </w:r>
      <w:r w:rsidR="008B1CBE">
        <w:rPr>
          <w:lang w:val="en-US"/>
        </w:rPr>
        <w:t xml:space="preserve">Jika kedua indeks ditemukan maka langsung akan dibuatkan objek baru dengan konversi tersebut. </w:t>
      </w:r>
    </w:p>
    <w:p w14:paraId="66DB30F1" w14:textId="77777777" w:rsidR="00F92B24" w:rsidRPr="00F92B24" w:rsidRDefault="00F92B24" w:rsidP="00AF53E1">
      <w:pPr>
        <w:pStyle w:val="Caption"/>
        <w:keepNext/>
        <w:rPr>
          <w:lang w:val="en-US"/>
        </w:rPr>
      </w:pPr>
    </w:p>
    <w:p w14:paraId="10CD952E" w14:textId="481C2B1D" w:rsidR="00AF53E1" w:rsidRPr="00AF53E1" w:rsidRDefault="00AF53E1" w:rsidP="00AF53E1">
      <w:pPr>
        <w:pStyle w:val="Caption"/>
        <w:keepNext/>
        <w:rPr>
          <w:lang w:val="en-US"/>
        </w:rPr>
      </w:pPr>
      <w:bookmarkStart w:id="18" w:name="_Ref104562026"/>
      <w:r>
        <w:t xml:space="preserve">Tabel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Tabel \* ARABIC \s 1 </w:instrText>
      </w:r>
      <w:r>
        <w:fldChar w:fldCharType="separate"/>
      </w:r>
      <w:r w:rsidR="00D53F2D">
        <w:rPr>
          <w:noProof/>
        </w:rPr>
        <w:t>5</w:t>
      </w:r>
      <w:r>
        <w:fldChar w:fldCharType="end"/>
      </w:r>
      <w:bookmarkEnd w:id="18"/>
      <w:r>
        <w:br/>
      </w:r>
      <w:r>
        <w:rPr>
          <w:lang w:val="en-US"/>
        </w:rPr>
        <w:t xml:space="preserve">Statistika Dataset </w:t>
      </w:r>
      <w:r w:rsidR="00B757FD">
        <w:rPr>
          <w:lang w:val="en-US"/>
        </w:rPr>
        <w:t>Tugas Akhir</w:t>
      </w:r>
    </w:p>
    <w:tbl>
      <w:tblPr>
        <w:tblStyle w:val="TableGrid"/>
        <w:tblW w:w="0" w:type="auto"/>
        <w:jc w:val="center"/>
        <w:tblLook w:val="04A0" w:firstRow="1" w:lastRow="0" w:firstColumn="1" w:lastColumn="0" w:noHBand="0" w:noVBand="1"/>
      </w:tblPr>
      <w:tblGrid>
        <w:gridCol w:w="3397"/>
        <w:gridCol w:w="2123"/>
      </w:tblGrid>
      <w:tr w:rsidR="002150EA" w:rsidRPr="00117943" w14:paraId="1CC54101" w14:textId="77777777" w:rsidTr="00895611">
        <w:trPr>
          <w:jc w:val="center"/>
        </w:trPr>
        <w:tc>
          <w:tcPr>
            <w:tcW w:w="3397" w:type="dxa"/>
            <w:shd w:val="clear" w:color="auto" w:fill="D9D9D9" w:themeFill="background1" w:themeFillShade="D9"/>
          </w:tcPr>
          <w:p w14:paraId="3A58B329" w14:textId="77777777" w:rsidR="002150EA" w:rsidRPr="00117943" w:rsidRDefault="002150EA" w:rsidP="00895611">
            <w:pPr>
              <w:ind w:firstLine="0"/>
              <w:jc w:val="center"/>
              <w:rPr>
                <w:b/>
                <w:bCs/>
              </w:rPr>
            </w:pPr>
            <w:r w:rsidRPr="00117943">
              <w:rPr>
                <w:b/>
                <w:bCs/>
              </w:rPr>
              <w:t>Statistika</w:t>
            </w:r>
          </w:p>
        </w:tc>
        <w:tc>
          <w:tcPr>
            <w:tcW w:w="2123" w:type="dxa"/>
            <w:shd w:val="clear" w:color="auto" w:fill="D9D9D9" w:themeFill="background1" w:themeFillShade="D9"/>
          </w:tcPr>
          <w:p w14:paraId="77DE0DD3" w14:textId="77777777" w:rsidR="002150EA" w:rsidRPr="00117943" w:rsidRDefault="002150EA" w:rsidP="00895611">
            <w:pPr>
              <w:ind w:firstLine="0"/>
              <w:jc w:val="center"/>
              <w:rPr>
                <w:b/>
                <w:bCs/>
              </w:rPr>
            </w:pPr>
            <w:r w:rsidRPr="00117943">
              <w:rPr>
                <w:b/>
                <w:bCs/>
              </w:rPr>
              <w:t>Jumlah</w:t>
            </w:r>
          </w:p>
        </w:tc>
      </w:tr>
      <w:tr w:rsidR="002150EA" w:rsidRPr="00117943" w14:paraId="2ECD50D1" w14:textId="77777777" w:rsidTr="00895611">
        <w:trPr>
          <w:jc w:val="center"/>
        </w:trPr>
        <w:tc>
          <w:tcPr>
            <w:tcW w:w="3397" w:type="dxa"/>
          </w:tcPr>
          <w:p w14:paraId="565B85D3" w14:textId="77777777" w:rsidR="002150EA" w:rsidRPr="00117943" w:rsidRDefault="002150EA" w:rsidP="00895611">
            <w:pPr>
              <w:ind w:firstLine="0"/>
            </w:pPr>
            <w:r w:rsidRPr="00117943">
              <w:t>Kalimat</w:t>
            </w:r>
          </w:p>
        </w:tc>
        <w:tc>
          <w:tcPr>
            <w:tcW w:w="2123" w:type="dxa"/>
          </w:tcPr>
          <w:p w14:paraId="1029CDEA" w14:textId="06FB83AB" w:rsidR="002150EA" w:rsidRPr="00117943" w:rsidRDefault="004856C1" w:rsidP="00895611">
            <w:pPr>
              <w:ind w:firstLine="0"/>
            </w:pPr>
            <w:r w:rsidRPr="004856C1">
              <w:t>32</w:t>
            </w:r>
            <w:r>
              <w:rPr>
                <w:lang w:val="en-US"/>
              </w:rPr>
              <w:t>.</w:t>
            </w:r>
            <w:r w:rsidRPr="004856C1">
              <w:t>355</w:t>
            </w:r>
          </w:p>
        </w:tc>
      </w:tr>
      <w:tr w:rsidR="002150EA" w:rsidRPr="00117943" w14:paraId="68552355" w14:textId="77777777" w:rsidTr="00895611">
        <w:trPr>
          <w:jc w:val="center"/>
        </w:trPr>
        <w:tc>
          <w:tcPr>
            <w:tcW w:w="3397" w:type="dxa"/>
          </w:tcPr>
          <w:p w14:paraId="15A22E5B" w14:textId="7F04563E" w:rsidR="002150EA" w:rsidRPr="00117943" w:rsidRDefault="002150EA" w:rsidP="00895611">
            <w:pPr>
              <w:ind w:firstLine="0"/>
            </w:pPr>
            <w:r w:rsidRPr="00117943">
              <w:t xml:space="preserve">Kalimat dengan </w:t>
            </w:r>
            <w:r w:rsidR="00790474">
              <w:rPr>
                <w:lang w:val="en-US"/>
              </w:rPr>
              <w:t>entitas bersarang</w:t>
            </w:r>
          </w:p>
        </w:tc>
        <w:tc>
          <w:tcPr>
            <w:tcW w:w="2123" w:type="dxa"/>
          </w:tcPr>
          <w:p w14:paraId="09D91707" w14:textId="03A358EC" w:rsidR="002150EA" w:rsidRPr="00046F2B" w:rsidRDefault="004856C1" w:rsidP="00895611">
            <w:pPr>
              <w:ind w:firstLine="0"/>
              <w:rPr>
                <w:lang w:val="en-US"/>
              </w:rPr>
            </w:pPr>
            <w:r w:rsidRPr="004856C1">
              <w:t>12</w:t>
            </w:r>
            <w:r>
              <w:rPr>
                <w:lang w:val="en-US"/>
              </w:rPr>
              <w:t>.</w:t>
            </w:r>
            <w:r w:rsidR="00046F2B">
              <w:rPr>
                <w:lang w:val="en-US"/>
              </w:rPr>
              <w:t>147</w:t>
            </w:r>
          </w:p>
        </w:tc>
      </w:tr>
      <w:tr w:rsidR="002150EA" w:rsidRPr="00117943" w14:paraId="4C287134" w14:textId="77777777" w:rsidTr="00895611">
        <w:trPr>
          <w:jc w:val="center"/>
        </w:trPr>
        <w:tc>
          <w:tcPr>
            <w:tcW w:w="3397" w:type="dxa"/>
          </w:tcPr>
          <w:p w14:paraId="25397223" w14:textId="77777777" w:rsidR="002150EA" w:rsidRPr="00117943" w:rsidRDefault="002150EA" w:rsidP="00895611">
            <w:pPr>
              <w:ind w:firstLine="0"/>
            </w:pPr>
            <w:r w:rsidRPr="00117943">
              <w:t>Rata-rata panjang kalimat</w:t>
            </w:r>
          </w:p>
        </w:tc>
        <w:tc>
          <w:tcPr>
            <w:tcW w:w="2123" w:type="dxa"/>
          </w:tcPr>
          <w:p w14:paraId="27DC5EAA" w14:textId="2C970670" w:rsidR="002150EA" w:rsidRPr="00117943" w:rsidRDefault="004856C1" w:rsidP="00895611">
            <w:pPr>
              <w:ind w:firstLine="0"/>
            </w:pPr>
            <w:r w:rsidRPr="004856C1">
              <w:t>19,04132</w:t>
            </w:r>
          </w:p>
        </w:tc>
      </w:tr>
      <w:tr w:rsidR="002150EA" w:rsidRPr="00117943" w14:paraId="65AF0CE0" w14:textId="77777777" w:rsidTr="00895611">
        <w:trPr>
          <w:jc w:val="center"/>
        </w:trPr>
        <w:tc>
          <w:tcPr>
            <w:tcW w:w="3397" w:type="dxa"/>
          </w:tcPr>
          <w:p w14:paraId="468BC2BD" w14:textId="0BF1E7B8" w:rsidR="002150EA" w:rsidRPr="00117943" w:rsidRDefault="002150EA" w:rsidP="00895611">
            <w:pPr>
              <w:ind w:firstLine="0"/>
            </w:pPr>
            <w:r w:rsidRPr="00117943">
              <w:t xml:space="preserve">Seluruh </w:t>
            </w:r>
            <w:r w:rsidR="00790474">
              <w:rPr>
                <w:lang w:val="en-US"/>
              </w:rPr>
              <w:t>entitas</w:t>
            </w:r>
          </w:p>
        </w:tc>
        <w:tc>
          <w:tcPr>
            <w:tcW w:w="2123" w:type="dxa"/>
          </w:tcPr>
          <w:p w14:paraId="7ABAA73F" w14:textId="7270486E" w:rsidR="002150EA" w:rsidRPr="00117943" w:rsidRDefault="004856C1" w:rsidP="00895611">
            <w:pPr>
              <w:ind w:firstLine="0"/>
            </w:pPr>
            <w:r w:rsidRPr="004856C1">
              <w:t>98</w:t>
            </w:r>
            <w:r>
              <w:rPr>
                <w:lang w:val="en-US"/>
              </w:rPr>
              <w:t>.</w:t>
            </w:r>
            <w:r w:rsidRPr="004856C1">
              <w:t>857</w:t>
            </w:r>
          </w:p>
        </w:tc>
      </w:tr>
      <w:tr w:rsidR="002150EA" w:rsidRPr="00117943" w14:paraId="3DFC26E3" w14:textId="77777777" w:rsidTr="00895611">
        <w:tblPrEx>
          <w:jc w:val="left"/>
        </w:tblPrEx>
        <w:tc>
          <w:tcPr>
            <w:tcW w:w="3397" w:type="dxa"/>
          </w:tcPr>
          <w:p w14:paraId="078DEA49" w14:textId="24D6D38A" w:rsidR="002150EA" w:rsidRPr="00117943" w:rsidRDefault="002150EA" w:rsidP="00895611">
            <w:pPr>
              <w:ind w:firstLine="0"/>
            </w:pPr>
            <w:r w:rsidRPr="00117943">
              <w:t xml:space="preserve">Seluruh </w:t>
            </w:r>
            <w:r w:rsidR="00790474">
              <w:rPr>
                <w:lang w:val="en-US"/>
              </w:rPr>
              <w:t>entitas bersarang</w:t>
            </w:r>
          </w:p>
        </w:tc>
        <w:tc>
          <w:tcPr>
            <w:tcW w:w="2123" w:type="dxa"/>
          </w:tcPr>
          <w:p w14:paraId="6A619E20" w14:textId="1C656847" w:rsidR="002150EA" w:rsidRPr="00117943" w:rsidRDefault="00046F2B" w:rsidP="00895611">
            <w:pPr>
              <w:ind w:firstLine="0"/>
            </w:pPr>
            <w:r w:rsidRPr="00046F2B">
              <w:t>32</w:t>
            </w:r>
            <w:r>
              <w:rPr>
                <w:lang w:val="en-US"/>
              </w:rPr>
              <w:t>.</w:t>
            </w:r>
            <w:r w:rsidRPr="00046F2B">
              <w:t>487</w:t>
            </w:r>
          </w:p>
        </w:tc>
      </w:tr>
      <w:tr w:rsidR="002150EA" w:rsidRPr="00117943" w14:paraId="333E1723" w14:textId="77777777" w:rsidTr="00895611">
        <w:tblPrEx>
          <w:jc w:val="left"/>
        </w:tblPrEx>
        <w:tc>
          <w:tcPr>
            <w:tcW w:w="3397" w:type="dxa"/>
          </w:tcPr>
          <w:p w14:paraId="0D6CB693" w14:textId="308C0465" w:rsidR="002150EA" w:rsidRPr="00117943" w:rsidRDefault="002150EA" w:rsidP="00895611">
            <w:pPr>
              <w:ind w:firstLine="0"/>
            </w:pPr>
            <w:r w:rsidRPr="00117943">
              <w:t xml:space="preserve">Persentase </w:t>
            </w:r>
            <w:r w:rsidR="00790474">
              <w:rPr>
                <w:lang w:val="en-US"/>
              </w:rPr>
              <w:t>entitas</w:t>
            </w:r>
            <w:r w:rsidR="00790474" w:rsidRPr="00117943">
              <w:t xml:space="preserve"> </w:t>
            </w:r>
            <w:r w:rsidRPr="00117943">
              <w:t>(%)</w:t>
            </w:r>
          </w:p>
        </w:tc>
        <w:tc>
          <w:tcPr>
            <w:tcW w:w="2123" w:type="dxa"/>
          </w:tcPr>
          <w:p w14:paraId="1EA4CC4B" w14:textId="77F90B2F" w:rsidR="002150EA" w:rsidRPr="00117943" w:rsidRDefault="00DB460E" w:rsidP="00895611">
            <w:pPr>
              <w:ind w:firstLine="0"/>
            </w:pPr>
            <w:r>
              <w:rPr>
                <w:lang w:val="en-US"/>
              </w:rPr>
              <w:t>32</w:t>
            </w:r>
            <w:r w:rsidR="001B19EE" w:rsidRPr="001B19EE">
              <w:t>%</w:t>
            </w:r>
          </w:p>
        </w:tc>
      </w:tr>
    </w:tbl>
    <w:p w14:paraId="53D2000C" w14:textId="5EBEDC89" w:rsidR="002150EA" w:rsidRDefault="002150EA" w:rsidP="00C671EE"/>
    <w:p w14:paraId="5F243AF9" w14:textId="77777777" w:rsidR="00F50091" w:rsidRPr="00461BEA" w:rsidRDefault="00F50091" w:rsidP="00F50091">
      <w:pPr>
        <w:rPr>
          <w:lang w:val="en-US"/>
        </w:rPr>
      </w:pPr>
      <w:r>
        <w:rPr>
          <w:lang w:val="en-US"/>
        </w:rPr>
        <w:t xml:space="preserve">Berikut adalah statistika dari dataset yang telah melewatkan pelabelan terbaru. </w:t>
      </w:r>
      <w:r>
        <w:rPr>
          <w:lang w:val="en-US"/>
        </w:rPr>
        <w:fldChar w:fldCharType="begin"/>
      </w:r>
      <w:r>
        <w:rPr>
          <w:lang w:val="en-US"/>
        </w:rPr>
        <w:instrText xml:space="preserve"> REF _Ref104562026 \h </w:instrText>
      </w:r>
      <w:r>
        <w:rPr>
          <w:lang w:val="en-US"/>
        </w:rPr>
      </w:r>
      <w:r>
        <w:rPr>
          <w:lang w:val="en-US"/>
        </w:rPr>
        <w:fldChar w:fldCharType="separate"/>
      </w:r>
      <w:r>
        <w:t xml:space="preserve">Tabel </w:t>
      </w:r>
      <w:r>
        <w:rPr>
          <w:noProof/>
        </w:rPr>
        <w:t>3</w:t>
      </w:r>
      <w:r>
        <w:t>.</w:t>
      </w:r>
      <w:r>
        <w:rPr>
          <w:noProof/>
        </w:rPr>
        <w:t>5</w:t>
      </w:r>
      <w:r>
        <w:rPr>
          <w:lang w:val="en-US"/>
        </w:rPr>
        <w:fldChar w:fldCharType="end"/>
      </w:r>
      <w:r>
        <w:rPr>
          <w:lang w:val="en-US"/>
        </w:rPr>
        <w:t xml:space="preserve"> menampilkan beberapa detail dataset yang diambil dari tabel spesifikasi dataset oleh penelitian tugas akhir ini. Seluruh kalimat (kalimat yang memiliki atau tidak memiliki pelabelan terhitung semua) dari dataset telah dihitung dengan jumlah sebanyak 32.355, dan untuk kalimat yang memiliki entitas bersarang berjumlah 12.341 sebanyak 38% kalimat yang mengandung entitas bersarang.  Sebagai informasi tambahan, panjang kalimat secara keseluruhan berkisaran 19. Dan keterangan mengenai entitas yang berada didalam dataset terdapat 98.857 </w:t>
      </w:r>
      <w:r>
        <w:rPr>
          <w:lang w:val="en-US"/>
        </w:rPr>
        <w:lastRenderedPageBreak/>
        <w:t>entitas (termasuk entitas bersarang). Dan didalam jumlah seluruh entitas, yang mengandung entitas bernama sebesar 20.745, ini berarti 21% dari seluruh entitas memiliki entitas bersarang.</w:t>
      </w:r>
    </w:p>
    <w:p w14:paraId="5B1F69A1" w14:textId="77777777" w:rsidR="00F50091" w:rsidRPr="00117943" w:rsidRDefault="00F50091" w:rsidP="00C671EE"/>
    <w:sectPr w:rsidR="00F50091" w:rsidRPr="00117943" w:rsidSect="00DA6F81">
      <w:headerReference w:type="even" r:id="rId19"/>
      <w:headerReference w:type="default" r:id="rId20"/>
      <w:footerReference w:type="even" r:id="rId21"/>
      <w:footerReference w:type="default" r:id="rId22"/>
      <w:headerReference w:type="first" r:id="rId23"/>
      <w:footerReference w:type="first" r:id="rId24"/>
      <w:pgSz w:w="11907" w:h="16840" w:code="9"/>
      <w:pgMar w:top="2268" w:right="1701" w:bottom="1701" w:left="2268" w:header="1418" w:footer="851" w:gutter="0"/>
      <w:pgNumType w:start="3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8A570" w14:textId="77777777" w:rsidR="00E6077E" w:rsidRDefault="00E6077E" w:rsidP="00A1571D">
      <w:pPr>
        <w:spacing w:line="240" w:lineRule="auto"/>
      </w:pPr>
      <w:r>
        <w:separator/>
      </w:r>
    </w:p>
  </w:endnote>
  <w:endnote w:type="continuationSeparator" w:id="0">
    <w:p w14:paraId="3AC07B04" w14:textId="77777777" w:rsidR="00E6077E" w:rsidRDefault="00E6077E"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FA983" w14:textId="77777777" w:rsidR="00DA6F81" w:rsidRDefault="00DA6F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BD6CD" w14:textId="77777777" w:rsidR="00E6077E" w:rsidRDefault="00E6077E" w:rsidP="00F1370C">
      <w:pPr>
        <w:spacing w:line="240" w:lineRule="auto"/>
        <w:ind w:firstLine="0"/>
      </w:pPr>
      <w:r>
        <w:separator/>
      </w:r>
    </w:p>
  </w:footnote>
  <w:footnote w:type="continuationSeparator" w:id="0">
    <w:p w14:paraId="2B818DDE" w14:textId="77777777" w:rsidR="00E6077E" w:rsidRDefault="00E6077E" w:rsidP="00A1571D">
      <w:pPr>
        <w:spacing w:line="240" w:lineRule="auto"/>
      </w:pPr>
      <w:r>
        <w:continuationSeparator/>
      </w:r>
    </w:p>
  </w:footnote>
  <w:footnote w:id="1">
    <w:p w14:paraId="6E14AD55" w14:textId="1A078030" w:rsidR="00431C4D" w:rsidRPr="00431C4D" w:rsidRDefault="00431C4D">
      <w:pPr>
        <w:pStyle w:val="FootnoteText"/>
      </w:pPr>
      <w:r>
        <w:rPr>
          <w:rStyle w:val="FootnoteReference"/>
        </w:rPr>
        <w:footnoteRef/>
      </w:r>
      <w:r>
        <w:t xml:space="preserve"> </w:t>
      </w:r>
      <w:r>
        <w:rPr>
          <w:lang w:val="en-US"/>
        </w:rPr>
        <w:t>Krip</w:t>
      </w:r>
      <w:r w:rsidRPr="00431C4D">
        <w:t>ke, Saul</w:t>
      </w:r>
      <w:r>
        <w:rPr>
          <w:lang w:val="en-US"/>
        </w:rPr>
        <w:t xml:space="preserve">, </w:t>
      </w:r>
      <w:r w:rsidRPr="00431C4D">
        <w:t>Identity and Necessity</w:t>
      </w:r>
      <w:r>
        <w:rPr>
          <w:lang w:val="en-US"/>
        </w:rPr>
        <w:t xml:space="preserve">, </w:t>
      </w:r>
      <w:r w:rsidRPr="00431C4D">
        <w:t>M.K. Munitz (ed.). Identity and Individuation. New York: New York University Press</w:t>
      </w:r>
      <w:r>
        <w:rPr>
          <w:lang w:val="en-US"/>
        </w:rPr>
        <w:t>,</w:t>
      </w:r>
      <w:r w:rsidRPr="00431C4D">
        <w:t xml:space="preserve"> (</w:t>
      </w:r>
      <w:r w:rsidR="003E7E3E">
        <w:rPr>
          <w:lang w:val="en-US"/>
        </w:rPr>
        <w:t xml:space="preserve">New York, </w:t>
      </w:r>
      <w:r w:rsidRPr="00431C4D">
        <w:t>1971)</w:t>
      </w:r>
      <w:r>
        <w:rPr>
          <w:lang w:val="en-US"/>
        </w:rPr>
        <w:t xml:space="preserve">, </w:t>
      </w:r>
      <w:r w:rsidRPr="00431C4D">
        <w:t>pp. 135–64</w:t>
      </w:r>
    </w:p>
  </w:footnote>
  <w:footnote w:id="2">
    <w:p w14:paraId="6C46FC00" w14:textId="478C0130" w:rsidR="006B0809" w:rsidRPr="006B0809" w:rsidRDefault="006B0809">
      <w:pPr>
        <w:pStyle w:val="FootnoteText"/>
        <w:rPr>
          <w:lang w:val="en-US"/>
        </w:rPr>
      </w:pPr>
      <w:r>
        <w:rPr>
          <w:rStyle w:val="FootnoteReference"/>
        </w:rPr>
        <w:footnoteRef/>
      </w:r>
      <w:r>
        <w:t xml:space="preserve"> Kim Sang</w:t>
      </w:r>
      <w:r>
        <w:rPr>
          <w:lang w:val="en-US"/>
        </w:rPr>
        <w:t xml:space="preserve">, </w:t>
      </w:r>
      <w:r>
        <w:t>Erik F. Tjong</w:t>
      </w:r>
      <w:r>
        <w:rPr>
          <w:lang w:val="en-US"/>
        </w:rPr>
        <w:t xml:space="preserve">, </w:t>
      </w:r>
      <w:r>
        <w:t>Introduction to the CoNLL-200</w:t>
      </w:r>
      <w:r>
        <w:rPr>
          <w:lang w:val="en-US"/>
        </w:rPr>
        <w:t xml:space="preserve">2 </w:t>
      </w:r>
      <w:r>
        <w:t>Shared Task: Language-Independent Named Entity Recognition</w:t>
      </w:r>
      <w:r>
        <w:rPr>
          <w:lang w:val="en-US"/>
        </w:rPr>
        <w:t xml:space="preserve">, </w:t>
      </w:r>
      <w:r w:rsidRPr="006B0809">
        <w:rPr>
          <w:lang w:val="en-US"/>
        </w:rPr>
        <w:t>COLING-02: The 6th Conference on Natural Language Learning 2002</w:t>
      </w:r>
      <w:r>
        <w:rPr>
          <w:lang w:val="en-US"/>
        </w:rPr>
        <w:t>, (2002).</w:t>
      </w:r>
    </w:p>
  </w:footnote>
  <w:footnote w:id="3">
    <w:p w14:paraId="3D9F8E6B" w14:textId="25E14A68" w:rsidR="00941914" w:rsidRPr="00941914" w:rsidRDefault="00941914">
      <w:pPr>
        <w:pStyle w:val="FootnoteText"/>
      </w:pPr>
      <w:r>
        <w:rPr>
          <w:rStyle w:val="FootnoteReference"/>
        </w:rPr>
        <w:footnoteRef/>
      </w:r>
      <w:r>
        <w:t xml:space="preserve"> </w:t>
      </w:r>
      <w:r w:rsidRPr="00941914">
        <w:t>Chinchor</w:t>
      </w:r>
      <w:r>
        <w:rPr>
          <w:lang w:val="en-US"/>
        </w:rPr>
        <w:t xml:space="preserve">, </w:t>
      </w:r>
      <w:r w:rsidRPr="00941914">
        <w:t>Nancy</w:t>
      </w:r>
      <w:r>
        <w:rPr>
          <w:lang w:val="en-US"/>
        </w:rPr>
        <w:t>,</w:t>
      </w:r>
      <w:r w:rsidRPr="00941914">
        <w:t xml:space="preserve"> </w:t>
      </w:r>
      <w:r w:rsidRPr="00941914">
        <w:rPr>
          <w:lang w:val="en-US"/>
        </w:rPr>
        <w:t>MUC-7 Named Entity Task Definition</w:t>
      </w:r>
      <w:r w:rsidR="00B81B86">
        <w:rPr>
          <w:lang w:val="en-US"/>
        </w:rPr>
        <w:t>,</w:t>
      </w:r>
      <w:r w:rsidR="002E78AC">
        <w:rPr>
          <w:lang w:val="en-US"/>
        </w:rPr>
        <w:t xml:space="preserve"> (</w:t>
      </w:r>
      <w:r w:rsidR="002E78AC" w:rsidRPr="002E78AC">
        <w:rPr>
          <w:lang w:val="en-US"/>
        </w:rPr>
        <w:t>1997</w:t>
      </w:r>
      <w:r w:rsidR="002E78AC">
        <w:rPr>
          <w:lang w:val="en-US"/>
        </w:rPr>
        <w:t>)</w:t>
      </w:r>
      <w:r>
        <w:rPr>
          <w:lang w:val="en-US"/>
        </w:rPr>
        <w:t>.</w:t>
      </w:r>
    </w:p>
  </w:footnote>
  <w:footnote w:id="4">
    <w:p w14:paraId="62BA021D" w14:textId="5DA3A7BB" w:rsidR="00956B5E" w:rsidRPr="00956B5E" w:rsidRDefault="00956B5E">
      <w:pPr>
        <w:pStyle w:val="FootnoteText"/>
        <w:rPr>
          <w:lang w:val="en-US"/>
        </w:rPr>
      </w:pPr>
      <w:r>
        <w:rPr>
          <w:rStyle w:val="FootnoteReference"/>
        </w:rPr>
        <w:footnoteRef/>
      </w:r>
      <w:r>
        <w:t xml:space="preserve"> Finkel</w:t>
      </w:r>
      <w:r>
        <w:rPr>
          <w:lang w:val="en-US"/>
        </w:rPr>
        <w:t xml:space="preserve">, </w:t>
      </w:r>
      <w:r>
        <w:t>Jenny Rose</w:t>
      </w:r>
      <w:r>
        <w:rPr>
          <w:lang w:val="en-US"/>
        </w:rPr>
        <w:t>,</w:t>
      </w:r>
      <w:r>
        <w:t xml:space="preserve"> Manning</w:t>
      </w:r>
      <w:r>
        <w:rPr>
          <w:lang w:val="en-US"/>
        </w:rPr>
        <w:t xml:space="preserve">, </w:t>
      </w:r>
      <w:r>
        <w:t>Christopher D.</w:t>
      </w:r>
      <w:r>
        <w:rPr>
          <w:lang w:val="en-US"/>
        </w:rPr>
        <w:t xml:space="preserve">, </w:t>
      </w:r>
      <w:r>
        <w:t>Nested Named Entity Recognition</w:t>
      </w:r>
      <w:r w:rsidR="00407661">
        <w:rPr>
          <w:lang w:val="en-US"/>
        </w:rPr>
        <w:t>,</w:t>
      </w:r>
      <w:r w:rsidR="002E76D9">
        <w:rPr>
          <w:lang w:val="en-US"/>
        </w:rPr>
        <w:t xml:space="preserve"> (2009).</w:t>
      </w:r>
    </w:p>
  </w:footnote>
  <w:footnote w:id="5">
    <w:p w14:paraId="23F53F8F" w14:textId="12371E04" w:rsidR="003B5A56" w:rsidRPr="003B5A56" w:rsidRDefault="003B5A56">
      <w:pPr>
        <w:pStyle w:val="FootnoteText"/>
        <w:rPr>
          <w:lang w:val="en-US"/>
        </w:rPr>
      </w:pPr>
      <w:r>
        <w:rPr>
          <w:rStyle w:val="FootnoteReference"/>
        </w:rPr>
        <w:footnoteRef/>
      </w:r>
      <w:r>
        <w:t xml:space="preserve"> Byrne</w:t>
      </w:r>
      <w:r>
        <w:rPr>
          <w:rStyle w:val="FootnoteReference"/>
          <w:lang w:val="en-US"/>
        </w:rPr>
        <w:t xml:space="preserve">, </w:t>
      </w:r>
      <w:r>
        <w:rPr>
          <w:lang w:val="en-US"/>
        </w:rPr>
        <w:t xml:space="preserve">Kate, </w:t>
      </w:r>
      <w:r>
        <w:t>Nested Named Entity Recognition in Historical Archive Text</w:t>
      </w:r>
      <w:r>
        <w:rPr>
          <w:lang w:val="en-US"/>
        </w:rPr>
        <w:t xml:space="preserve">, </w:t>
      </w:r>
      <w:r>
        <w:t>ICSC ’07: Proceedings of the International Conference on Semantic Computing</w:t>
      </w:r>
      <w:r w:rsidR="009576C4">
        <w:rPr>
          <w:lang w:val="en-US"/>
        </w:rPr>
        <w:t xml:space="preserve"> (2007)</w:t>
      </w:r>
      <w:r>
        <w:t xml:space="preserve">, </w:t>
      </w:r>
      <w:r w:rsidR="001B73C8">
        <w:rPr>
          <w:lang w:val="en-US"/>
        </w:rPr>
        <w:t xml:space="preserve">hal. </w:t>
      </w:r>
      <w:r>
        <w:t>589– 596</w:t>
      </w:r>
      <w:r>
        <w:rPr>
          <w:lang w:val="en-US"/>
        </w:rPr>
        <w:t>.</w:t>
      </w:r>
    </w:p>
  </w:footnote>
  <w:footnote w:id="6">
    <w:p w14:paraId="7018AA27" w14:textId="58E37B5F" w:rsidR="009671D6" w:rsidRPr="001452F1" w:rsidRDefault="009671D6">
      <w:pPr>
        <w:pStyle w:val="FootnoteText"/>
        <w:rPr>
          <w:lang w:val="en-US"/>
        </w:rPr>
      </w:pPr>
      <w:r>
        <w:rPr>
          <w:rStyle w:val="FootnoteReference"/>
        </w:rPr>
        <w:footnoteRef/>
      </w:r>
      <w:r>
        <w:t xml:space="preserve"> Kim</w:t>
      </w:r>
      <w:r>
        <w:rPr>
          <w:lang w:val="en-US"/>
        </w:rPr>
        <w:t xml:space="preserve">, </w:t>
      </w:r>
      <w:r>
        <w:t>J.D.</w:t>
      </w:r>
      <w:r>
        <w:rPr>
          <w:lang w:val="en-US"/>
        </w:rPr>
        <w:t xml:space="preserve">, dkk., </w:t>
      </w:r>
      <w:r>
        <w:t>GENIA corpus—a semantically annotated corpus for bio-textmining</w:t>
      </w:r>
      <w:r w:rsidR="008B3618">
        <w:rPr>
          <w:lang w:val="en-US"/>
        </w:rPr>
        <w:t xml:space="preserve">, </w:t>
      </w:r>
      <w:r w:rsidR="001452F1">
        <w:t> Bioinformatics</w:t>
      </w:r>
      <w:r w:rsidR="001452F1">
        <w:rPr>
          <w:lang w:val="en-US"/>
        </w:rPr>
        <w:t xml:space="preserve"> (2003), </w:t>
      </w:r>
      <w:r w:rsidR="001452F1">
        <w:t xml:space="preserve">Vol. 19 Suppl. 1 2003, </w:t>
      </w:r>
      <w:r w:rsidR="001452F1">
        <w:rPr>
          <w:lang w:val="en-US"/>
        </w:rPr>
        <w:t>hal.</w:t>
      </w:r>
      <w:r w:rsidR="001452F1">
        <w:t xml:space="preserve"> i180–i182</w:t>
      </w:r>
    </w:p>
  </w:footnote>
  <w:footnote w:id="7">
    <w:p w14:paraId="68A389FC" w14:textId="33864668" w:rsidR="00FC2A73" w:rsidRPr="00FC2A73" w:rsidRDefault="00FC2A73">
      <w:pPr>
        <w:pStyle w:val="FootnoteText"/>
        <w:rPr>
          <w:lang w:val="en-US"/>
        </w:rPr>
      </w:pPr>
      <w:r>
        <w:rPr>
          <w:rStyle w:val="FootnoteReference"/>
        </w:rPr>
        <w:footnoteRef/>
      </w:r>
      <w:r>
        <w:t xml:space="preserve"> </w:t>
      </w:r>
      <w:r w:rsidRPr="00FC2A73">
        <w:t>Shachi Language Research Search, ACE 2004 Multilingual Training Corpus, http://shachi.org/resources/593, 2017.</w:t>
      </w:r>
    </w:p>
  </w:footnote>
  <w:footnote w:id="8">
    <w:p w14:paraId="74F0A619" w14:textId="391132AB" w:rsidR="00FD745E" w:rsidRPr="00FD745E" w:rsidRDefault="00FD745E">
      <w:pPr>
        <w:pStyle w:val="FootnoteText"/>
        <w:rPr>
          <w:lang w:val="en-US"/>
        </w:rPr>
      </w:pPr>
      <w:r>
        <w:rPr>
          <w:rStyle w:val="FootnoteReference"/>
        </w:rPr>
        <w:footnoteRef/>
      </w:r>
      <w:r>
        <w:t xml:space="preserve"> </w:t>
      </w:r>
      <w:r w:rsidRPr="00FD745E">
        <w:t>Linguistic Data Consortium, ACE 2005 Multilingual Training Corpus, http://catalog.Idc.upenn.edu/ldc2006t06, 2018.</w:t>
      </w:r>
    </w:p>
  </w:footnote>
  <w:footnote w:id="9">
    <w:p w14:paraId="7CF36161" w14:textId="58623A3F" w:rsidR="00FD745E" w:rsidRPr="007D3AE7" w:rsidRDefault="00FD745E">
      <w:pPr>
        <w:pStyle w:val="FootnoteText"/>
        <w:rPr>
          <w:lang w:val="en-US"/>
        </w:rPr>
      </w:pPr>
      <w:r>
        <w:rPr>
          <w:rStyle w:val="FootnoteReference"/>
        </w:rPr>
        <w:footnoteRef/>
      </w:r>
      <w:r>
        <w:t xml:space="preserve"> </w:t>
      </w:r>
      <w:r w:rsidRPr="00FD745E">
        <w:t>National Institute of Standards and Technology</w:t>
      </w:r>
      <w:r>
        <w:rPr>
          <w:lang w:val="en-US"/>
        </w:rPr>
        <w:t xml:space="preserve">, </w:t>
      </w:r>
      <w:r w:rsidRPr="00FD745E">
        <w:rPr>
          <w:lang w:val="en-US"/>
        </w:rPr>
        <w:t>Text Analysis Conference (TAC) 201</w:t>
      </w:r>
      <w:r>
        <w:rPr>
          <w:lang w:val="en-US"/>
        </w:rPr>
        <w:t xml:space="preserve">7, </w:t>
      </w:r>
      <w:r w:rsidRPr="00FD745E">
        <w:t>https://tac.nist.gov/2017/index.html</w:t>
      </w:r>
      <w:r w:rsidR="007D3AE7">
        <w:rPr>
          <w:lang w:val="en-US"/>
        </w:rPr>
        <w:t>, 2017.</w:t>
      </w:r>
    </w:p>
  </w:footnote>
  <w:footnote w:id="10">
    <w:p w14:paraId="0DFBBB66" w14:textId="704E71BD" w:rsidR="00057302" w:rsidRPr="00057302" w:rsidRDefault="00057302">
      <w:pPr>
        <w:pStyle w:val="FootnoteText"/>
        <w:rPr>
          <w:lang w:val="en-US"/>
        </w:rPr>
      </w:pPr>
      <w:r>
        <w:rPr>
          <w:rStyle w:val="FootnoteReference"/>
        </w:rPr>
        <w:footnoteRef/>
      </w:r>
      <w:r>
        <w:t xml:space="preserve"> Kim</w:t>
      </w:r>
      <w:r>
        <w:rPr>
          <w:lang w:val="en-US"/>
        </w:rPr>
        <w:t xml:space="preserve">, </w:t>
      </w:r>
      <w:r>
        <w:t>J.D.</w:t>
      </w:r>
      <w:r>
        <w:rPr>
          <w:lang w:val="en-US"/>
        </w:rPr>
        <w:t xml:space="preserve">, dkk., </w:t>
      </w:r>
      <w:r>
        <w:t>GENIA corpus—a semantically annotated corpus for bio-textmining</w:t>
      </w:r>
      <w:r>
        <w:rPr>
          <w:lang w:val="en-US"/>
        </w:rPr>
        <w:t xml:space="preserve">, </w:t>
      </w:r>
      <w:r>
        <w:t> Bioinformatics</w:t>
      </w:r>
      <w:r>
        <w:rPr>
          <w:lang w:val="en-US"/>
        </w:rPr>
        <w:t xml:space="preserve"> (2003), </w:t>
      </w:r>
      <w:r>
        <w:t xml:space="preserve">Vol. 19 Suppl. 1 2003, </w:t>
      </w:r>
      <w:r>
        <w:rPr>
          <w:lang w:val="en-US"/>
        </w:rPr>
        <w:t>hal.</w:t>
      </w:r>
      <w:r>
        <w:t xml:space="preserve"> i180–i182</w:t>
      </w:r>
    </w:p>
  </w:footnote>
  <w:footnote w:id="11">
    <w:p w14:paraId="328BADB9" w14:textId="06633ACC" w:rsidR="00CC5572" w:rsidRPr="00CC5572" w:rsidRDefault="00CC5572">
      <w:pPr>
        <w:pStyle w:val="FootnoteText"/>
        <w:rPr>
          <w:lang w:val="en-US"/>
        </w:rPr>
      </w:pPr>
      <w:r>
        <w:rPr>
          <w:rStyle w:val="FootnoteReference"/>
        </w:rPr>
        <w:footnoteRef/>
      </w:r>
      <w:r>
        <w:t xml:space="preserve"> </w:t>
      </w:r>
      <w:r>
        <w:rPr>
          <w:lang w:val="en-US"/>
        </w:rPr>
        <w:t>Georgia Nikita, Skripsi</w:t>
      </w:r>
      <w:r w:rsidR="001031D3">
        <w:rPr>
          <w:lang w:val="en-US"/>
        </w:rPr>
        <w:t xml:space="preserve">: </w:t>
      </w:r>
      <w:r>
        <w:rPr>
          <w:lang w:val="en-US"/>
        </w:rPr>
        <w:t>“</w:t>
      </w:r>
      <w:r w:rsidRPr="000E5E71">
        <w:rPr>
          <w:lang w:val="en-US"/>
        </w:rPr>
        <w:t>Service Oriented Nested NER untuk Ekstraksi Keyword Entitas di Portal Berita Bahasa Indonesia</w:t>
      </w:r>
      <w:r>
        <w:rPr>
          <w:lang w:val="en-US"/>
        </w:rPr>
        <w:t>” (Surabaya: 2022).</w:t>
      </w:r>
    </w:p>
  </w:footnote>
  <w:footnote w:id="12">
    <w:p w14:paraId="506A0C9E" w14:textId="51E2D71C" w:rsidR="001031D3" w:rsidRPr="001031D3" w:rsidRDefault="001031D3">
      <w:pPr>
        <w:pStyle w:val="FootnoteText"/>
        <w:rPr>
          <w:lang w:val="en-US"/>
        </w:rPr>
      </w:pPr>
      <w:r>
        <w:rPr>
          <w:rStyle w:val="FootnoteReference"/>
        </w:rPr>
        <w:footnoteRef/>
      </w:r>
      <w:r>
        <w:t xml:space="preserve"> </w:t>
      </w:r>
      <w:r>
        <w:rPr>
          <w:lang w:val="en-US"/>
        </w:rPr>
        <w:t xml:space="preserve">Christian Nathaniel Puerwono, Skripsi: </w:t>
      </w:r>
      <w:r w:rsidRPr="00B1693C">
        <w:rPr>
          <w:lang w:val="en-US"/>
        </w:rPr>
        <w:t>Ekstraksi Entity dan Relasi Dalam Bahasa Indonesia Menggunakan Bidirectional LSTM</w:t>
      </w:r>
      <w:r>
        <w:rPr>
          <w:lang w:val="en-US"/>
        </w:rPr>
        <w:t>” (Surabaya: 2018).</w:t>
      </w:r>
    </w:p>
  </w:footnote>
  <w:footnote w:id="13">
    <w:p w14:paraId="3689ED86" w14:textId="4659109C" w:rsidR="00863C41" w:rsidRPr="000F1118" w:rsidRDefault="00863C41">
      <w:pPr>
        <w:pStyle w:val="FootnoteText"/>
        <w:rPr>
          <w:lang w:val="en-US"/>
        </w:rPr>
      </w:pPr>
      <w:r>
        <w:rPr>
          <w:rStyle w:val="FootnoteReference"/>
        </w:rPr>
        <w:footnoteRef/>
      </w:r>
      <w:r>
        <w:t xml:space="preserve"> Amelinda Tjandra Dewi</w:t>
      </w:r>
      <w:r>
        <w:rPr>
          <w:lang w:val="en-US"/>
        </w:rPr>
        <w:t xml:space="preserve">, </w:t>
      </w:r>
      <w:r w:rsidR="008F35AD">
        <w:rPr>
          <w:lang w:val="en-US"/>
        </w:rPr>
        <w:t>Skripsi:</w:t>
      </w:r>
      <w:r>
        <w:t>Named Entity Recognition dan Coreference Resolution Nama Orang untuk Teks Bahasa Indonesia dengan Menggunakan Conditional Random Fields</w:t>
      </w:r>
      <w:r w:rsidR="000F1118">
        <w:rPr>
          <w:lang w:val="en-US"/>
        </w:rPr>
        <w:t>.</w:t>
      </w:r>
      <w:r w:rsidR="008F35AD">
        <w:rPr>
          <w:lang w:val="en-US"/>
        </w:rPr>
        <w:t xml:space="preserve"> (Surabaya:2018)</w:t>
      </w:r>
      <w:r w:rsidR="001C27D1">
        <w:rPr>
          <w:lang w:val="en-US"/>
        </w:rPr>
        <w:t>.</w:t>
      </w:r>
    </w:p>
  </w:footnote>
  <w:footnote w:id="14">
    <w:p w14:paraId="44141623" w14:textId="64D505AB" w:rsidR="00617674" w:rsidRPr="00617674" w:rsidRDefault="00617674">
      <w:pPr>
        <w:pStyle w:val="FootnoteText"/>
        <w:rPr>
          <w:lang w:val="en-US"/>
        </w:rPr>
      </w:pPr>
      <w:r>
        <w:rPr>
          <w:rStyle w:val="FootnoteReference"/>
        </w:rPr>
        <w:footnoteRef/>
      </w:r>
      <w:r>
        <w:t xml:space="preserve"> </w:t>
      </w:r>
      <w:r>
        <w:rPr>
          <w:lang w:val="en-US"/>
        </w:rPr>
        <w:t xml:space="preserve">CNN Indonesia, </w:t>
      </w:r>
      <w:r w:rsidRPr="00617674">
        <w:rPr>
          <w:i/>
          <w:iCs/>
          <w:lang w:val="en-US"/>
        </w:rPr>
        <w:t>https://www.CNNIndonesia.com</w:t>
      </w:r>
    </w:p>
  </w:footnote>
  <w:footnote w:id="15">
    <w:p w14:paraId="5BA013AE" w14:textId="3E810545" w:rsidR="00617674" w:rsidRPr="00617674" w:rsidRDefault="00617674">
      <w:pPr>
        <w:pStyle w:val="FootnoteText"/>
        <w:rPr>
          <w:lang w:val="en-US"/>
        </w:rPr>
      </w:pPr>
      <w:r>
        <w:rPr>
          <w:rStyle w:val="FootnoteReference"/>
        </w:rPr>
        <w:footnoteRef/>
      </w:r>
      <w:r>
        <w:t xml:space="preserve"> </w:t>
      </w:r>
      <w:r>
        <w:rPr>
          <w:lang w:val="en-US"/>
        </w:rPr>
        <w:t xml:space="preserve">Liputan 6, </w:t>
      </w:r>
      <w:r w:rsidRPr="00617674">
        <w:rPr>
          <w:i/>
          <w:iCs/>
        </w:rPr>
        <w:t>https://www.liputan6.com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3BB50" w14:textId="77777777" w:rsidR="00DA6F81" w:rsidRDefault="00DA6F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CD2FF" w14:textId="77777777" w:rsidR="00DA6F81" w:rsidRDefault="00DA6F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F6B41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908394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062C98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680CA1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8D2D4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358F26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85AB4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00AD76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EBE957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CAE3B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6082E6AC"/>
    <w:lvl w:ilvl="0">
      <w:start w:val="3"/>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27"/>
  </w:num>
  <w:num w:numId="13">
    <w:abstractNumId w:val="14"/>
  </w:num>
  <w:num w:numId="14">
    <w:abstractNumId w:val="22"/>
  </w:num>
  <w:num w:numId="15">
    <w:abstractNumId w:val="21"/>
  </w:num>
  <w:num w:numId="16">
    <w:abstractNumId w:val="18"/>
  </w:num>
  <w:num w:numId="17">
    <w:abstractNumId w:val="19"/>
  </w:num>
  <w:num w:numId="18">
    <w:abstractNumId w:val="19"/>
    <w:lvlOverride w:ilvl="0">
      <w:startOverride w:val="1"/>
    </w:lvlOverride>
  </w:num>
  <w:num w:numId="19">
    <w:abstractNumId w:val="24"/>
  </w:num>
  <w:num w:numId="20">
    <w:abstractNumId w:val="11"/>
  </w:num>
  <w:num w:numId="21">
    <w:abstractNumId w:val="20"/>
  </w:num>
  <w:num w:numId="22">
    <w:abstractNumId w:val="20"/>
    <w:lvlOverride w:ilvl="0">
      <w:startOverride w:val="1"/>
    </w:lvlOverride>
  </w:num>
  <w:num w:numId="23">
    <w:abstractNumId w:val="26"/>
  </w:num>
  <w:num w:numId="24">
    <w:abstractNumId w:val="13"/>
  </w:num>
  <w:num w:numId="25">
    <w:abstractNumId w:val="23"/>
  </w:num>
  <w:num w:numId="26">
    <w:abstractNumId w:val="16"/>
  </w:num>
  <w:num w:numId="27">
    <w:abstractNumId w:val="15"/>
  </w:num>
  <w:num w:numId="28">
    <w:abstractNumId w:val="17"/>
  </w:num>
  <w:num w:numId="29">
    <w:abstractNumId w:val="10"/>
  </w:num>
  <w:num w:numId="30">
    <w:abstractNumId w:val="12"/>
  </w:num>
  <w:num w:numId="31">
    <w:abstractNumId w:val="24"/>
    <w:lvlOverride w:ilvl="0">
      <w:startOverride w:val="1"/>
    </w:lvlOverride>
  </w:num>
  <w:num w:numId="32">
    <w:abstractNumId w:val="2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4B8"/>
    <w:rsid w:val="000017AB"/>
    <w:rsid w:val="00002070"/>
    <w:rsid w:val="0000290D"/>
    <w:rsid w:val="00004912"/>
    <w:rsid w:val="00006A61"/>
    <w:rsid w:val="00006B96"/>
    <w:rsid w:val="00006D09"/>
    <w:rsid w:val="00007CF5"/>
    <w:rsid w:val="000104FA"/>
    <w:rsid w:val="00010DF7"/>
    <w:rsid w:val="00010EDE"/>
    <w:rsid w:val="00011184"/>
    <w:rsid w:val="0001119C"/>
    <w:rsid w:val="00011858"/>
    <w:rsid w:val="00012685"/>
    <w:rsid w:val="00013459"/>
    <w:rsid w:val="00013AD3"/>
    <w:rsid w:val="00014A56"/>
    <w:rsid w:val="000152EB"/>
    <w:rsid w:val="000156F3"/>
    <w:rsid w:val="00016F59"/>
    <w:rsid w:val="00020474"/>
    <w:rsid w:val="00020F97"/>
    <w:rsid w:val="00021393"/>
    <w:rsid w:val="00021CF5"/>
    <w:rsid w:val="00022291"/>
    <w:rsid w:val="00022BD4"/>
    <w:rsid w:val="00022FF0"/>
    <w:rsid w:val="0002536C"/>
    <w:rsid w:val="00025951"/>
    <w:rsid w:val="000263AB"/>
    <w:rsid w:val="0002692A"/>
    <w:rsid w:val="00026D11"/>
    <w:rsid w:val="000270FE"/>
    <w:rsid w:val="00027A00"/>
    <w:rsid w:val="00027BF3"/>
    <w:rsid w:val="00030A6B"/>
    <w:rsid w:val="00030B33"/>
    <w:rsid w:val="000310D8"/>
    <w:rsid w:val="0003199D"/>
    <w:rsid w:val="00033612"/>
    <w:rsid w:val="00034B4A"/>
    <w:rsid w:val="00034D1B"/>
    <w:rsid w:val="000352A4"/>
    <w:rsid w:val="000353BA"/>
    <w:rsid w:val="00036EFE"/>
    <w:rsid w:val="0003726F"/>
    <w:rsid w:val="00037380"/>
    <w:rsid w:val="00037657"/>
    <w:rsid w:val="00041584"/>
    <w:rsid w:val="0004262B"/>
    <w:rsid w:val="00043B95"/>
    <w:rsid w:val="00043C4C"/>
    <w:rsid w:val="0004462B"/>
    <w:rsid w:val="0004465C"/>
    <w:rsid w:val="000447F0"/>
    <w:rsid w:val="000450F4"/>
    <w:rsid w:val="000460FE"/>
    <w:rsid w:val="00046384"/>
    <w:rsid w:val="000469F0"/>
    <w:rsid w:val="00046C8A"/>
    <w:rsid w:val="00046F2B"/>
    <w:rsid w:val="000510D1"/>
    <w:rsid w:val="0005312B"/>
    <w:rsid w:val="00053D0C"/>
    <w:rsid w:val="00054FD0"/>
    <w:rsid w:val="0005574E"/>
    <w:rsid w:val="00056503"/>
    <w:rsid w:val="00057302"/>
    <w:rsid w:val="0005769B"/>
    <w:rsid w:val="00057F24"/>
    <w:rsid w:val="00057FA2"/>
    <w:rsid w:val="0006024F"/>
    <w:rsid w:val="0006067B"/>
    <w:rsid w:val="00060ABA"/>
    <w:rsid w:val="00060E5D"/>
    <w:rsid w:val="000611EE"/>
    <w:rsid w:val="000614CE"/>
    <w:rsid w:val="000614D8"/>
    <w:rsid w:val="00062BFB"/>
    <w:rsid w:val="00062F81"/>
    <w:rsid w:val="00066392"/>
    <w:rsid w:val="000664AC"/>
    <w:rsid w:val="000667EB"/>
    <w:rsid w:val="00067A17"/>
    <w:rsid w:val="00067FBF"/>
    <w:rsid w:val="00070284"/>
    <w:rsid w:val="00071642"/>
    <w:rsid w:val="00071A4F"/>
    <w:rsid w:val="00071D37"/>
    <w:rsid w:val="00071DA7"/>
    <w:rsid w:val="00072FE4"/>
    <w:rsid w:val="00073464"/>
    <w:rsid w:val="000734C1"/>
    <w:rsid w:val="00074716"/>
    <w:rsid w:val="00074B74"/>
    <w:rsid w:val="00075B71"/>
    <w:rsid w:val="00075C7F"/>
    <w:rsid w:val="0007652F"/>
    <w:rsid w:val="00076B72"/>
    <w:rsid w:val="00076CA0"/>
    <w:rsid w:val="00077B17"/>
    <w:rsid w:val="00077BC6"/>
    <w:rsid w:val="00081DBE"/>
    <w:rsid w:val="00082AAE"/>
    <w:rsid w:val="00083ABF"/>
    <w:rsid w:val="00083E9F"/>
    <w:rsid w:val="00084508"/>
    <w:rsid w:val="00084D5D"/>
    <w:rsid w:val="00084E23"/>
    <w:rsid w:val="00085E16"/>
    <w:rsid w:val="00090883"/>
    <w:rsid w:val="0009221F"/>
    <w:rsid w:val="000930A3"/>
    <w:rsid w:val="0009330C"/>
    <w:rsid w:val="00093434"/>
    <w:rsid w:val="00094365"/>
    <w:rsid w:val="00095021"/>
    <w:rsid w:val="0009526C"/>
    <w:rsid w:val="00095EA4"/>
    <w:rsid w:val="00095FD2"/>
    <w:rsid w:val="0009750C"/>
    <w:rsid w:val="000A00C7"/>
    <w:rsid w:val="000A0AD3"/>
    <w:rsid w:val="000A509D"/>
    <w:rsid w:val="000A63D3"/>
    <w:rsid w:val="000A64EF"/>
    <w:rsid w:val="000A6521"/>
    <w:rsid w:val="000A796F"/>
    <w:rsid w:val="000A7A44"/>
    <w:rsid w:val="000B1EC2"/>
    <w:rsid w:val="000B2689"/>
    <w:rsid w:val="000B2D24"/>
    <w:rsid w:val="000B38BE"/>
    <w:rsid w:val="000B419E"/>
    <w:rsid w:val="000B5CEB"/>
    <w:rsid w:val="000C1D8A"/>
    <w:rsid w:val="000C291B"/>
    <w:rsid w:val="000C32B4"/>
    <w:rsid w:val="000C361A"/>
    <w:rsid w:val="000C38A3"/>
    <w:rsid w:val="000C3AAF"/>
    <w:rsid w:val="000C4419"/>
    <w:rsid w:val="000C45F1"/>
    <w:rsid w:val="000C49A3"/>
    <w:rsid w:val="000C624B"/>
    <w:rsid w:val="000C68D5"/>
    <w:rsid w:val="000C6A96"/>
    <w:rsid w:val="000C6BAF"/>
    <w:rsid w:val="000C6E46"/>
    <w:rsid w:val="000C7845"/>
    <w:rsid w:val="000C7A58"/>
    <w:rsid w:val="000D0CBD"/>
    <w:rsid w:val="000D1B74"/>
    <w:rsid w:val="000D2DAC"/>
    <w:rsid w:val="000D315B"/>
    <w:rsid w:val="000D33D3"/>
    <w:rsid w:val="000D349B"/>
    <w:rsid w:val="000D4372"/>
    <w:rsid w:val="000D5231"/>
    <w:rsid w:val="000D5C31"/>
    <w:rsid w:val="000D6DD7"/>
    <w:rsid w:val="000D7B42"/>
    <w:rsid w:val="000D7D1B"/>
    <w:rsid w:val="000E03C7"/>
    <w:rsid w:val="000E0E89"/>
    <w:rsid w:val="000E153F"/>
    <w:rsid w:val="000E2169"/>
    <w:rsid w:val="000E27F0"/>
    <w:rsid w:val="000E2AD6"/>
    <w:rsid w:val="000E322C"/>
    <w:rsid w:val="000E44F2"/>
    <w:rsid w:val="000E4D19"/>
    <w:rsid w:val="000E554A"/>
    <w:rsid w:val="000E5A36"/>
    <w:rsid w:val="000E5E71"/>
    <w:rsid w:val="000E6738"/>
    <w:rsid w:val="000E6740"/>
    <w:rsid w:val="000E6FF4"/>
    <w:rsid w:val="000E7252"/>
    <w:rsid w:val="000E7352"/>
    <w:rsid w:val="000E7388"/>
    <w:rsid w:val="000E7B3A"/>
    <w:rsid w:val="000F095A"/>
    <w:rsid w:val="000F0F5F"/>
    <w:rsid w:val="000F1118"/>
    <w:rsid w:val="000F1448"/>
    <w:rsid w:val="000F320F"/>
    <w:rsid w:val="000F3941"/>
    <w:rsid w:val="000F3A0E"/>
    <w:rsid w:val="000F3BBA"/>
    <w:rsid w:val="000F3FDF"/>
    <w:rsid w:val="000F4DFE"/>
    <w:rsid w:val="000F4ED2"/>
    <w:rsid w:val="000F533E"/>
    <w:rsid w:val="000F5DF6"/>
    <w:rsid w:val="000F63CB"/>
    <w:rsid w:val="000F76C3"/>
    <w:rsid w:val="000F79DD"/>
    <w:rsid w:val="000F7FA1"/>
    <w:rsid w:val="00100B0C"/>
    <w:rsid w:val="001013E2"/>
    <w:rsid w:val="00101693"/>
    <w:rsid w:val="00103025"/>
    <w:rsid w:val="001031D3"/>
    <w:rsid w:val="00103269"/>
    <w:rsid w:val="00103BF0"/>
    <w:rsid w:val="00104245"/>
    <w:rsid w:val="00104850"/>
    <w:rsid w:val="00104FC5"/>
    <w:rsid w:val="0010575A"/>
    <w:rsid w:val="00105B88"/>
    <w:rsid w:val="00106229"/>
    <w:rsid w:val="00106431"/>
    <w:rsid w:val="0010663B"/>
    <w:rsid w:val="00106685"/>
    <w:rsid w:val="001072D6"/>
    <w:rsid w:val="001073EC"/>
    <w:rsid w:val="0011044E"/>
    <w:rsid w:val="00110A87"/>
    <w:rsid w:val="00110B5F"/>
    <w:rsid w:val="001110B5"/>
    <w:rsid w:val="00111859"/>
    <w:rsid w:val="001118FB"/>
    <w:rsid w:val="00111B37"/>
    <w:rsid w:val="00111B69"/>
    <w:rsid w:val="001123A0"/>
    <w:rsid w:val="001127C0"/>
    <w:rsid w:val="001134A0"/>
    <w:rsid w:val="0011360F"/>
    <w:rsid w:val="00113C26"/>
    <w:rsid w:val="00113D6E"/>
    <w:rsid w:val="00113E1D"/>
    <w:rsid w:val="00113F80"/>
    <w:rsid w:val="0011411F"/>
    <w:rsid w:val="001141D5"/>
    <w:rsid w:val="0011546F"/>
    <w:rsid w:val="00116219"/>
    <w:rsid w:val="001163B2"/>
    <w:rsid w:val="001165E6"/>
    <w:rsid w:val="001176A7"/>
    <w:rsid w:val="00117943"/>
    <w:rsid w:val="00117DF4"/>
    <w:rsid w:val="00120108"/>
    <w:rsid w:val="0012074C"/>
    <w:rsid w:val="0012141D"/>
    <w:rsid w:val="0012238A"/>
    <w:rsid w:val="00122B62"/>
    <w:rsid w:val="00123CFA"/>
    <w:rsid w:val="00124097"/>
    <w:rsid w:val="0012492F"/>
    <w:rsid w:val="00125C65"/>
    <w:rsid w:val="0012792D"/>
    <w:rsid w:val="00130072"/>
    <w:rsid w:val="001305AE"/>
    <w:rsid w:val="00130DDF"/>
    <w:rsid w:val="00131087"/>
    <w:rsid w:val="00131301"/>
    <w:rsid w:val="00131E01"/>
    <w:rsid w:val="00131F9F"/>
    <w:rsid w:val="001335DB"/>
    <w:rsid w:val="0013377E"/>
    <w:rsid w:val="00136928"/>
    <w:rsid w:val="0013723D"/>
    <w:rsid w:val="001372A7"/>
    <w:rsid w:val="001375DC"/>
    <w:rsid w:val="00137D68"/>
    <w:rsid w:val="00141577"/>
    <w:rsid w:val="00142F15"/>
    <w:rsid w:val="001449C3"/>
    <w:rsid w:val="001452F1"/>
    <w:rsid w:val="001456B3"/>
    <w:rsid w:val="00150363"/>
    <w:rsid w:val="00151BC1"/>
    <w:rsid w:val="00151D19"/>
    <w:rsid w:val="00152074"/>
    <w:rsid w:val="00152681"/>
    <w:rsid w:val="00152AD1"/>
    <w:rsid w:val="00153037"/>
    <w:rsid w:val="001539C4"/>
    <w:rsid w:val="0015452E"/>
    <w:rsid w:val="00156093"/>
    <w:rsid w:val="001569F4"/>
    <w:rsid w:val="00156EAD"/>
    <w:rsid w:val="00160BB8"/>
    <w:rsid w:val="00161A4B"/>
    <w:rsid w:val="00161F93"/>
    <w:rsid w:val="00162056"/>
    <w:rsid w:val="001623E7"/>
    <w:rsid w:val="001630BB"/>
    <w:rsid w:val="00163A56"/>
    <w:rsid w:val="001641A4"/>
    <w:rsid w:val="00164A1C"/>
    <w:rsid w:val="00165D75"/>
    <w:rsid w:val="00165D7D"/>
    <w:rsid w:val="0016613B"/>
    <w:rsid w:val="0016654F"/>
    <w:rsid w:val="001679A9"/>
    <w:rsid w:val="00167D47"/>
    <w:rsid w:val="00170203"/>
    <w:rsid w:val="00170F0D"/>
    <w:rsid w:val="00171BEE"/>
    <w:rsid w:val="00172DAE"/>
    <w:rsid w:val="00173A90"/>
    <w:rsid w:val="00174B2B"/>
    <w:rsid w:val="00176180"/>
    <w:rsid w:val="00177920"/>
    <w:rsid w:val="00177FAC"/>
    <w:rsid w:val="0018013F"/>
    <w:rsid w:val="00180605"/>
    <w:rsid w:val="0018227B"/>
    <w:rsid w:val="001827D0"/>
    <w:rsid w:val="00182C01"/>
    <w:rsid w:val="00184DF3"/>
    <w:rsid w:val="00185020"/>
    <w:rsid w:val="00186014"/>
    <w:rsid w:val="00186D6C"/>
    <w:rsid w:val="00186E18"/>
    <w:rsid w:val="00187284"/>
    <w:rsid w:val="00187FB2"/>
    <w:rsid w:val="00190481"/>
    <w:rsid w:val="00190C69"/>
    <w:rsid w:val="00190D90"/>
    <w:rsid w:val="0019237B"/>
    <w:rsid w:val="00192CB8"/>
    <w:rsid w:val="00193B6E"/>
    <w:rsid w:val="0019407F"/>
    <w:rsid w:val="001941D2"/>
    <w:rsid w:val="001941F6"/>
    <w:rsid w:val="00194E5A"/>
    <w:rsid w:val="00196A2E"/>
    <w:rsid w:val="00197773"/>
    <w:rsid w:val="001A01F6"/>
    <w:rsid w:val="001A0424"/>
    <w:rsid w:val="001A073D"/>
    <w:rsid w:val="001A0BB3"/>
    <w:rsid w:val="001A0E48"/>
    <w:rsid w:val="001A1DE9"/>
    <w:rsid w:val="001A1F6D"/>
    <w:rsid w:val="001A24CE"/>
    <w:rsid w:val="001A2638"/>
    <w:rsid w:val="001A2D8E"/>
    <w:rsid w:val="001A2EF8"/>
    <w:rsid w:val="001A31BD"/>
    <w:rsid w:val="001A3210"/>
    <w:rsid w:val="001A450C"/>
    <w:rsid w:val="001A45EF"/>
    <w:rsid w:val="001A4616"/>
    <w:rsid w:val="001A474A"/>
    <w:rsid w:val="001A512E"/>
    <w:rsid w:val="001A6AE3"/>
    <w:rsid w:val="001A6F1F"/>
    <w:rsid w:val="001A7395"/>
    <w:rsid w:val="001A7F94"/>
    <w:rsid w:val="001B1398"/>
    <w:rsid w:val="001B19EE"/>
    <w:rsid w:val="001B1C36"/>
    <w:rsid w:val="001B302C"/>
    <w:rsid w:val="001B4178"/>
    <w:rsid w:val="001B53A7"/>
    <w:rsid w:val="001B572E"/>
    <w:rsid w:val="001B5DD2"/>
    <w:rsid w:val="001B5F49"/>
    <w:rsid w:val="001B627F"/>
    <w:rsid w:val="001B651C"/>
    <w:rsid w:val="001B6A58"/>
    <w:rsid w:val="001B72E7"/>
    <w:rsid w:val="001B73C8"/>
    <w:rsid w:val="001B7855"/>
    <w:rsid w:val="001C10CB"/>
    <w:rsid w:val="001C1855"/>
    <w:rsid w:val="001C1F21"/>
    <w:rsid w:val="001C2167"/>
    <w:rsid w:val="001C27D1"/>
    <w:rsid w:val="001C3A22"/>
    <w:rsid w:val="001C44F1"/>
    <w:rsid w:val="001C47CF"/>
    <w:rsid w:val="001C54D2"/>
    <w:rsid w:val="001C62EE"/>
    <w:rsid w:val="001C7494"/>
    <w:rsid w:val="001C78C4"/>
    <w:rsid w:val="001D09CA"/>
    <w:rsid w:val="001D104F"/>
    <w:rsid w:val="001D109C"/>
    <w:rsid w:val="001D11C9"/>
    <w:rsid w:val="001D13E7"/>
    <w:rsid w:val="001D14B7"/>
    <w:rsid w:val="001D1514"/>
    <w:rsid w:val="001D15C8"/>
    <w:rsid w:val="001D2057"/>
    <w:rsid w:val="001D29FD"/>
    <w:rsid w:val="001D3C77"/>
    <w:rsid w:val="001D3DAC"/>
    <w:rsid w:val="001D5289"/>
    <w:rsid w:val="001D5E72"/>
    <w:rsid w:val="001E25DF"/>
    <w:rsid w:val="001E34EF"/>
    <w:rsid w:val="001E357E"/>
    <w:rsid w:val="001E3FA3"/>
    <w:rsid w:val="001E5025"/>
    <w:rsid w:val="001E57D2"/>
    <w:rsid w:val="001F045C"/>
    <w:rsid w:val="001F0DDC"/>
    <w:rsid w:val="001F0DF5"/>
    <w:rsid w:val="001F0DFB"/>
    <w:rsid w:val="001F1055"/>
    <w:rsid w:val="001F10EB"/>
    <w:rsid w:val="001F1BA0"/>
    <w:rsid w:val="001F1CCD"/>
    <w:rsid w:val="001F22F3"/>
    <w:rsid w:val="001F3662"/>
    <w:rsid w:val="001F3F14"/>
    <w:rsid w:val="001F460F"/>
    <w:rsid w:val="001F48CA"/>
    <w:rsid w:val="001F4BC5"/>
    <w:rsid w:val="001F5CA3"/>
    <w:rsid w:val="001F5DA8"/>
    <w:rsid w:val="001F5DD8"/>
    <w:rsid w:val="001F5F69"/>
    <w:rsid w:val="001F6F11"/>
    <w:rsid w:val="001F7005"/>
    <w:rsid w:val="001F7160"/>
    <w:rsid w:val="001F7970"/>
    <w:rsid w:val="001F7FF3"/>
    <w:rsid w:val="00200244"/>
    <w:rsid w:val="00200997"/>
    <w:rsid w:val="00203037"/>
    <w:rsid w:val="002043E4"/>
    <w:rsid w:val="00204CC0"/>
    <w:rsid w:val="002051B2"/>
    <w:rsid w:val="0020714A"/>
    <w:rsid w:val="00210081"/>
    <w:rsid w:val="0021080A"/>
    <w:rsid w:val="002109BF"/>
    <w:rsid w:val="00211192"/>
    <w:rsid w:val="00211E71"/>
    <w:rsid w:val="00211FEC"/>
    <w:rsid w:val="0021212E"/>
    <w:rsid w:val="0021276C"/>
    <w:rsid w:val="00213055"/>
    <w:rsid w:val="002135D7"/>
    <w:rsid w:val="00213FF5"/>
    <w:rsid w:val="00214857"/>
    <w:rsid w:val="002150EA"/>
    <w:rsid w:val="00215179"/>
    <w:rsid w:val="00216371"/>
    <w:rsid w:val="00217F01"/>
    <w:rsid w:val="00217FF3"/>
    <w:rsid w:val="00220F2C"/>
    <w:rsid w:val="002213FC"/>
    <w:rsid w:val="00221A81"/>
    <w:rsid w:val="00222011"/>
    <w:rsid w:val="002224AC"/>
    <w:rsid w:val="0022286A"/>
    <w:rsid w:val="00222F63"/>
    <w:rsid w:val="0022300B"/>
    <w:rsid w:val="00223247"/>
    <w:rsid w:val="002232B0"/>
    <w:rsid w:val="00223717"/>
    <w:rsid w:val="00223894"/>
    <w:rsid w:val="00223F84"/>
    <w:rsid w:val="002240BF"/>
    <w:rsid w:val="0022444D"/>
    <w:rsid w:val="002249F7"/>
    <w:rsid w:val="00224C9A"/>
    <w:rsid w:val="002251E9"/>
    <w:rsid w:val="00225FEC"/>
    <w:rsid w:val="00230A76"/>
    <w:rsid w:val="00230B40"/>
    <w:rsid w:val="002312C8"/>
    <w:rsid w:val="00231B84"/>
    <w:rsid w:val="00232155"/>
    <w:rsid w:val="002337BF"/>
    <w:rsid w:val="0023399C"/>
    <w:rsid w:val="002344E8"/>
    <w:rsid w:val="00234553"/>
    <w:rsid w:val="00235CD0"/>
    <w:rsid w:val="0023696E"/>
    <w:rsid w:val="0023775A"/>
    <w:rsid w:val="00240AEF"/>
    <w:rsid w:val="00240E64"/>
    <w:rsid w:val="00240F76"/>
    <w:rsid w:val="0024239E"/>
    <w:rsid w:val="00242D06"/>
    <w:rsid w:val="0024387B"/>
    <w:rsid w:val="002447B4"/>
    <w:rsid w:val="00244BD7"/>
    <w:rsid w:val="00245A6D"/>
    <w:rsid w:val="00246AA1"/>
    <w:rsid w:val="00246E51"/>
    <w:rsid w:val="002470BD"/>
    <w:rsid w:val="002473F1"/>
    <w:rsid w:val="00247E4B"/>
    <w:rsid w:val="0025008F"/>
    <w:rsid w:val="0025039B"/>
    <w:rsid w:val="002507AD"/>
    <w:rsid w:val="0025238E"/>
    <w:rsid w:val="0025440D"/>
    <w:rsid w:val="00254483"/>
    <w:rsid w:val="00254C4F"/>
    <w:rsid w:val="00254E45"/>
    <w:rsid w:val="00254FFC"/>
    <w:rsid w:val="00255A4A"/>
    <w:rsid w:val="002569C9"/>
    <w:rsid w:val="00256E71"/>
    <w:rsid w:val="00257BF6"/>
    <w:rsid w:val="00260FD5"/>
    <w:rsid w:val="002615FA"/>
    <w:rsid w:val="002618D2"/>
    <w:rsid w:val="00261DD3"/>
    <w:rsid w:val="0026211C"/>
    <w:rsid w:val="002644C0"/>
    <w:rsid w:val="00265970"/>
    <w:rsid w:val="00265E53"/>
    <w:rsid w:val="00266678"/>
    <w:rsid w:val="00266FA3"/>
    <w:rsid w:val="002671E5"/>
    <w:rsid w:val="00267689"/>
    <w:rsid w:val="00267702"/>
    <w:rsid w:val="00267884"/>
    <w:rsid w:val="002700D8"/>
    <w:rsid w:val="00270BA4"/>
    <w:rsid w:val="00270EE7"/>
    <w:rsid w:val="00271A58"/>
    <w:rsid w:val="00271A5E"/>
    <w:rsid w:val="002741B4"/>
    <w:rsid w:val="00274E63"/>
    <w:rsid w:val="00275352"/>
    <w:rsid w:val="002756EA"/>
    <w:rsid w:val="002776FC"/>
    <w:rsid w:val="00277D2D"/>
    <w:rsid w:val="0028060F"/>
    <w:rsid w:val="00280B95"/>
    <w:rsid w:val="002822BA"/>
    <w:rsid w:val="00282314"/>
    <w:rsid w:val="00282E67"/>
    <w:rsid w:val="0028320B"/>
    <w:rsid w:val="00283ECB"/>
    <w:rsid w:val="00285B38"/>
    <w:rsid w:val="0028630A"/>
    <w:rsid w:val="00286886"/>
    <w:rsid w:val="002872A9"/>
    <w:rsid w:val="002874D0"/>
    <w:rsid w:val="00287D5C"/>
    <w:rsid w:val="00287D9F"/>
    <w:rsid w:val="002901A0"/>
    <w:rsid w:val="0029134B"/>
    <w:rsid w:val="00291A11"/>
    <w:rsid w:val="00292085"/>
    <w:rsid w:val="00292436"/>
    <w:rsid w:val="002927DF"/>
    <w:rsid w:val="00292E28"/>
    <w:rsid w:val="00293128"/>
    <w:rsid w:val="00293799"/>
    <w:rsid w:val="00295055"/>
    <w:rsid w:val="002955D8"/>
    <w:rsid w:val="00295AB6"/>
    <w:rsid w:val="00295BA2"/>
    <w:rsid w:val="00295DCD"/>
    <w:rsid w:val="002961B7"/>
    <w:rsid w:val="002961E7"/>
    <w:rsid w:val="0029658E"/>
    <w:rsid w:val="00296C51"/>
    <w:rsid w:val="0029742B"/>
    <w:rsid w:val="00297C9D"/>
    <w:rsid w:val="002A0105"/>
    <w:rsid w:val="002A0719"/>
    <w:rsid w:val="002A0FAC"/>
    <w:rsid w:val="002A1C79"/>
    <w:rsid w:val="002A1EB5"/>
    <w:rsid w:val="002A252C"/>
    <w:rsid w:val="002A2538"/>
    <w:rsid w:val="002A6D7C"/>
    <w:rsid w:val="002A7471"/>
    <w:rsid w:val="002A77C0"/>
    <w:rsid w:val="002A7979"/>
    <w:rsid w:val="002A7C15"/>
    <w:rsid w:val="002A7F94"/>
    <w:rsid w:val="002B1E1D"/>
    <w:rsid w:val="002B1FD3"/>
    <w:rsid w:val="002B24F1"/>
    <w:rsid w:val="002B29B5"/>
    <w:rsid w:val="002B2C32"/>
    <w:rsid w:val="002B2FB8"/>
    <w:rsid w:val="002B36E7"/>
    <w:rsid w:val="002B3A16"/>
    <w:rsid w:val="002B3ECD"/>
    <w:rsid w:val="002B4100"/>
    <w:rsid w:val="002B4699"/>
    <w:rsid w:val="002B78B7"/>
    <w:rsid w:val="002C00C3"/>
    <w:rsid w:val="002C3425"/>
    <w:rsid w:val="002C3B33"/>
    <w:rsid w:val="002C4045"/>
    <w:rsid w:val="002C414A"/>
    <w:rsid w:val="002C6C9C"/>
    <w:rsid w:val="002C6CD3"/>
    <w:rsid w:val="002D0A0E"/>
    <w:rsid w:val="002D0BB2"/>
    <w:rsid w:val="002D1B6B"/>
    <w:rsid w:val="002D1C50"/>
    <w:rsid w:val="002D266F"/>
    <w:rsid w:val="002D305E"/>
    <w:rsid w:val="002D381F"/>
    <w:rsid w:val="002D3AAC"/>
    <w:rsid w:val="002D3AF7"/>
    <w:rsid w:val="002D4E62"/>
    <w:rsid w:val="002D551F"/>
    <w:rsid w:val="002D582F"/>
    <w:rsid w:val="002D5957"/>
    <w:rsid w:val="002D59AD"/>
    <w:rsid w:val="002E1598"/>
    <w:rsid w:val="002E1820"/>
    <w:rsid w:val="002E1835"/>
    <w:rsid w:val="002E2FE6"/>
    <w:rsid w:val="002E347F"/>
    <w:rsid w:val="002E3E53"/>
    <w:rsid w:val="002E4488"/>
    <w:rsid w:val="002E5E7E"/>
    <w:rsid w:val="002E76D9"/>
    <w:rsid w:val="002E78AC"/>
    <w:rsid w:val="002F0156"/>
    <w:rsid w:val="002F3447"/>
    <w:rsid w:val="002F3A34"/>
    <w:rsid w:val="002F3EFD"/>
    <w:rsid w:val="002F5A28"/>
    <w:rsid w:val="002F5E15"/>
    <w:rsid w:val="00300E09"/>
    <w:rsid w:val="00301DFB"/>
    <w:rsid w:val="003020F8"/>
    <w:rsid w:val="003023CD"/>
    <w:rsid w:val="003027F0"/>
    <w:rsid w:val="00303B1E"/>
    <w:rsid w:val="00304839"/>
    <w:rsid w:val="00305110"/>
    <w:rsid w:val="00305286"/>
    <w:rsid w:val="00305613"/>
    <w:rsid w:val="003069D3"/>
    <w:rsid w:val="00306ED3"/>
    <w:rsid w:val="003101CF"/>
    <w:rsid w:val="003107F7"/>
    <w:rsid w:val="00310829"/>
    <w:rsid w:val="00310E83"/>
    <w:rsid w:val="003114E8"/>
    <w:rsid w:val="0031286F"/>
    <w:rsid w:val="00312D38"/>
    <w:rsid w:val="00313E4C"/>
    <w:rsid w:val="003146B7"/>
    <w:rsid w:val="00314BA0"/>
    <w:rsid w:val="00315264"/>
    <w:rsid w:val="00316A3F"/>
    <w:rsid w:val="0031736E"/>
    <w:rsid w:val="00317C43"/>
    <w:rsid w:val="00320281"/>
    <w:rsid w:val="00321255"/>
    <w:rsid w:val="00321366"/>
    <w:rsid w:val="00321705"/>
    <w:rsid w:val="00321F33"/>
    <w:rsid w:val="00323D24"/>
    <w:rsid w:val="00323E8E"/>
    <w:rsid w:val="00325257"/>
    <w:rsid w:val="0032635C"/>
    <w:rsid w:val="003263C8"/>
    <w:rsid w:val="00327330"/>
    <w:rsid w:val="00327AED"/>
    <w:rsid w:val="00327FC5"/>
    <w:rsid w:val="003317B5"/>
    <w:rsid w:val="00331A87"/>
    <w:rsid w:val="00332AF4"/>
    <w:rsid w:val="003338A1"/>
    <w:rsid w:val="003339A0"/>
    <w:rsid w:val="00333CD7"/>
    <w:rsid w:val="00334E82"/>
    <w:rsid w:val="00335636"/>
    <w:rsid w:val="00335B92"/>
    <w:rsid w:val="00335F74"/>
    <w:rsid w:val="00337068"/>
    <w:rsid w:val="003374F4"/>
    <w:rsid w:val="003378EB"/>
    <w:rsid w:val="003404FA"/>
    <w:rsid w:val="00340842"/>
    <w:rsid w:val="00340844"/>
    <w:rsid w:val="00340F20"/>
    <w:rsid w:val="003413A6"/>
    <w:rsid w:val="003417A8"/>
    <w:rsid w:val="00342839"/>
    <w:rsid w:val="00343D1A"/>
    <w:rsid w:val="00345A8B"/>
    <w:rsid w:val="003476BF"/>
    <w:rsid w:val="0035208F"/>
    <w:rsid w:val="00353FA9"/>
    <w:rsid w:val="00354208"/>
    <w:rsid w:val="00356C04"/>
    <w:rsid w:val="00360A17"/>
    <w:rsid w:val="00360D5E"/>
    <w:rsid w:val="00361267"/>
    <w:rsid w:val="0036141E"/>
    <w:rsid w:val="003614F8"/>
    <w:rsid w:val="003616BC"/>
    <w:rsid w:val="00362805"/>
    <w:rsid w:val="00363053"/>
    <w:rsid w:val="0036358C"/>
    <w:rsid w:val="00363D7A"/>
    <w:rsid w:val="003640ED"/>
    <w:rsid w:val="003642BC"/>
    <w:rsid w:val="00364EC2"/>
    <w:rsid w:val="00365EFA"/>
    <w:rsid w:val="003662D2"/>
    <w:rsid w:val="003679FF"/>
    <w:rsid w:val="00370153"/>
    <w:rsid w:val="00371608"/>
    <w:rsid w:val="00373463"/>
    <w:rsid w:val="003734D7"/>
    <w:rsid w:val="0037489B"/>
    <w:rsid w:val="00375552"/>
    <w:rsid w:val="003764E2"/>
    <w:rsid w:val="0037685B"/>
    <w:rsid w:val="00377D63"/>
    <w:rsid w:val="00377F56"/>
    <w:rsid w:val="00380649"/>
    <w:rsid w:val="00380D34"/>
    <w:rsid w:val="00380DEB"/>
    <w:rsid w:val="003819A4"/>
    <w:rsid w:val="00382377"/>
    <w:rsid w:val="0038394F"/>
    <w:rsid w:val="00383A43"/>
    <w:rsid w:val="003853A8"/>
    <w:rsid w:val="0038671E"/>
    <w:rsid w:val="00386B30"/>
    <w:rsid w:val="003878F4"/>
    <w:rsid w:val="0039060A"/>
    <w:rsid w:val="0039100D"/>
    <w:rsid w:val="0039262D"/>
    <w:rsid w:val="00392FD0"/>
    <w:rsid w:val="0039358E"/>
    <w:rsid w:val="00393B66"/>
    <w:rsid w:val="00393C22"/>
    <w:rsid w:val="003950FE"/>
    <w:rsid w:val="00395BD8"/>
    <w:rsid w:val="00395D5F"/>
    <w:rsid w:val="003965A8"/>
    <w:rsid w:val="0039789E"/>
    <w:rsid w:val="003A056A"/>
    <w:rsid w:val="003A1673"/>
    <w:rsid w:val="003A21A5"/>
    <w:rsid w:val="003A29EF"/>
    <w:rsid w:val="003A49A7"/>
    <w:rsid w:val="003A5546"/>
    <w:rsid w:val="003A5681"/>
    <w:rsid w:val="003A56AB"/>
    <w:rsid w:val="003A5808"/>
    <w:rsid w:val="003A58AA"/>
    <w:rsid w:val="003A5A17"/>
    <w:rsid w:val="003A5A3D"/>
    <w:rsid w:val="003A7CF8"/>
    <w:rsid w:val="003B0700"/>
    <w:rsid w:val="003B1109"/>
    <w:rsid w:val="003B1777"/>
    <w:rsid w:val="003B229F"/>
    <w:rsid w:val="003B2748"/>
    <w:rsid w:val="003B2E63"/>
    <w:rsid w:val="003B389B"/>
    <w:rsid w:val="003B3980"/>
    <w:rsid w:val="003B54FF"/>
    <w:rsid w:val="003B59CB"/>
    <w:rsid w:val="003B5A56"/>
    <w:rsid w:val="003B5A73"/>
    <w:rsid w:val="003B73B6"/>
    <w:rsid w:val="003B7E3C"/>
    <w:rsid w:val="003C07DA"/>
    <w:rsid w:val="003C10DF"/>
    <w:rsid w:val="003C213D"/>
    <w:rsid w:val="003C2840"/>
    <w:rsid w:val="003C2B3D"/>
    <w:rsid w:val="003C2B5F"/>
    <w:rsid w:val="003C39AC"/>
    <w:rsid w:val="003C3FD2"/>
    <w:rsid w:val="003C54ED"/>
    <w:rsid w:val="003C769D"/>
    <w:rsid w:val="003C7D3D"/>
    <w:rsid w:val="003D12C1"/>
    <w:rsid w:val="003D1AE0"/>
    <w:rsid w:val="003D32EF"/>
    <w:rsid w:val="003D3D84"/>
    <w:rsid w:val="003D49B4"/>
    <w:rsid w:val="003D57D3"/>
    <w:rsid w:val="003D6331"/>
    <w:rsid w:val="003D66FF"/>
    <w:rsid w:val="003D6DD0"/>
    <w:rsid w:val="003D6ECC"/>
    <w:rsid w:val="003E0BAA"/>
    <w:rsid w:val="003E151F"/>
    <w:rsid w:val="003E1885"/>
    <w:rsid w:val="003E2432"/>
    <w:rsid w:val="003E35A4"/>
    <w:rsid w:val="003E3775"/>
    <w:rsid w:val="003E4486"/>
    <w:rsid w:val="003E5004"/>
    <w:rsid w:val="003E5A79"/>
    <w:rsid w:val="003E662B"/>
    <w:rsid w:val="003E66D0"/>
    <w:rsid w:val="003E67B3"/>
    <w:rsid w:val="003E6DEB"/>
    <w:rsid w:val="003E7543"/>
    <w:rsid w:val="003E7B53"/>
    <w:rsid w:val="003E7E3E"/>
    <w:rsid w:val="003E7F55"/>
    <w:rsid w:val="003F0B69"/>
    <w:rsid w:val="003F17DC"/>
    <w:rsid w:val="003F281B"/>
    <w:rsid w:val="003F43CB"/>
    <w:rsid w:val="003F49CB"/>
    <w:rsid w:val="003F64A9"/>
    <w:rsid w:val="003F706E"/>
    <w:rsid w:val="003F7CAF"/>
    <w:rsid w:val="003F7D87"/>
    <w:rsid w:val="004000AE"/>
    <w:rsid w:val="0040038C"/>
    <w:rsid w:val="00401CB8"/>
    <w:rsid w:val="0040307B"/>
    <w:rsid w:val="004033E2"/>
    <w:rsid w:val="00404F68"/>
    <w:rsid w:val="00405657"/>
    <w:rsid w:val="00406427"/>
    <w:rsid w:val="0040654E"/>
    <w:rsid w:val="00406DB1"/>
    <w:rsid w:val="00406DD2"/>
    <w:rsid w:val="0040716E"/>
    <w:rsid w:val="004071E1"/>
    <w:rsid w:val="00407633"/>
    <w:rsid w:val="00407661"/>
    <w:rsid w:val="004119D2"/>
    <w:rsid w:val="0041256E"/>
    <w:rsid w:val="0041339E"/>
    <w:rsid w:val="00413F6D"/>
    <w:rsid w:val="004152C1"/>
    <w:rsid w:val="004155B0"/>
    <w:rsid w:val="00415B2F"/>
    <w:rsid w:val="004161A9"/>
    <w:rsid w:val="00420642"/>
    <w:rsid w:val="00421F76"/>
    <w:rsid w:val="00422287"/>
    <w:rsid w:val="00423ECE"/>
    <w:rsid w:val="00424447"/>
    <w:rsid w:val="00426218"/>
    <w:rsid w:val="00426F2F"/>
    <w:rsid w:val="00427C75"/>
    <w:rsid w:val="004300F4"/>
    <w:rsid w:val="00430125"/>
    <w:rsid w:val="00430190"/>
    <w:rsid w:val="004303AD"/>
    <w:rsid w:val="00430AC6"/>
    <w:rsid w:val="00431113"/>
    <w:rsid w:val="00431C4D"/>
    <w:rsid w:val="00433667"/>
    <w:rsid w:val="00433903"/>
    <w:rsid w:val="004349B0"/>
    <w:rsid w:val="004358F9"/>
    <w:rsid w:val="004365EF"/>
    <w:rsid w:val="0043711A"/>
    <w:rsid w:val="004379EA"/>
    <w:rsid w:val="0044021C"/>
    <w:rsid w:val="004405C8"/>
    <w:rsid w:val="00440D67"/>
    <w:rsid w:val="00441062"/>
    <w:rsid w:val="0044179E"/>
    <w:rsid w:val="004425B6"/>
    <w:rsid w:val="004426B2"/>
    <w:rsid w:val="00442799"/>
    <w:rsid w:val="00442E33"/>
    <w:rsid w:val="004438EC"/>
    <w:rsid w:val="00443FD9"/>
    <w:rsid w:val="00444D71"/>
    <w:rsid w:val="004451F0"/>
    <w:rsid w:val="00445581"/>
    <w:rsid w:val="00445DA7"/>
    <w:rsid w:val="00446F7A"/>
    <w:rsid w:val="004470D9"/>
    <w:rsid w:val="004476B9"/>
    <w:rsid w:val="004476D8"/>
    <w:rsid w:val="00447AFF"/>
    <w:rsid w:val="004507DA"/>
    <w:rsid w:val="00450EE6"/>
    <w:rsid w:val="0045270F"/>
    <w:rsid w:val="00452F29"/>
    <w:rsid w:val="0045412E"/>
    <w:rsid w:val="0045444F"/>
    <w:rsid w:val="00456592"/>
    <w:rsid w:val="00456B82"/>
    <w:rsid w:val="00457ED5"/>
    <w:rsid w:val="004602CD"/>
    <w:rsid w:val="004604BB"/>
    <w:rsid w:val="00461BEA"/>
    <w:rsid w:val="00461FF5"/>
    <w:rsid w:val="00462CE1"/>
    <w:rsid w:val="00463AD2"/>
    <w:rsid w:val="00463D75"/>
    <w:rsid w:val="00464865"/>
    <w:rsid w:val="00464FD6"/>
    <w:rsid w:val="00465255"/>
    <w:rsid w:val="00467433"/>
    <w:rsid w:val="00470258"/>
    <w:rsid w:val="00470EF6"/>
    <w:rsid w:val="00471B42"/>
    <w:rsid w:val="004724D4"/>
    <w:rsid w:val="00472544"/>
    <w:rsid w:val="00472A08"/>
    <w:rsid w:val="00472C70"/>
    <w:rsid w:val="00472DAC"/>
    <w:rsid w:val="0047307C"/>
    <w:rsid w:val="00473C68"/>
    <w:rsid w:val="00474CC4"/>
    <w:rsid w:val="004759C3"/>
    <w:rsid w:val="00477772"/>
    <w:rsid w:val="00477894"/>
    <w:rsid w:val="004779E5"/>
    <w:rsid w:val="00481169"/>
    <w:rsid w:val="00481406"/>
    <w:rsid w:val="00481F63"/>
    <w:rsid w:val="00482171"/>
    <w:rsid w:val="004832FD"/>
    <w:rsid w:val="00484788"/>
    <w:rsid w:val="00484CCC"/>
    <w:rsid w:val="00484CD0"/>
    <w:rsid w:val="004850AC"/>
    <w:rsid w:val="004856C1"/>
    <w:rsid w:val="0048575E"/>
    <w:rsid w:val="00485CD3"/>
    <w:rsid w:val="0048762C"/>
    <w:rsid w:val="00487E3A"/>
    <w:rsid w:val="00490DE5"/>
    <w:rsid w:val="0049107C"/>
    <w:rsid w:val="00491ED4"/>
    <w:rsid w:val="00491F89"/>
    <w:rsid w:val="00492794"/>
    <w:rsid w:val="0049392B"/>
    <w:rsid w:val="00493B45"/>
    <w:rsid w:val="00493EAE"/>
    <w:rsid w:val="0049441D"/>
    <w:rsid w:val="00494B20"/>
    <w:rsid w:val="00494F6C"/>
    <w:rsid w:val="00495D2A"/>
    <w:rsid w:val="00495F8B"/>
    <w:rsid w:val="00497A73"/>
    <w:rsid w:val="004A03E8"/>
    <w:rsid w:val="004A21E8"/>
    <w:rsid w:val="004A2281"/>
    <w:rsid w:val="004A40F8"/>
    <w:rsid w:val="004A459D"/>
    <w:rsid w:val="004A495F"/>
    <w:rsid w:val="004A4C79"/>
    <w:rsid w:val="004A4C84"/>
    <w:rsid w:val="004A5C20"/>
    <w:rsid w:val="004A636D"/>
    <w:rsid w:val="004A715F"/>
    <w:rsid w:val="004A73AC"/>
    <w:rsid w:val="004B1180"/>
    <w:rsid w:val="004B2602"/>
    <w:rsid w:val="004B32C1"/>
    <w:rsid w:val="004B41E2"/>
    <w:rsid w:val="004B4713"/>
    <w:rsid w:val="004B489D"/>
    <w:rsid w:val="004B52DE"/>
    <w:rsid w:val="004B55A9"/>
    <w:rsid w:val="004B762C"/>
    <w:rsid w:val="004C0E84"/>
    <w:rsid w:val="004C1067"/>
    <w:rsid w:val="004C15E0"/>
    <w:rsid w:val="004C1716"/>
    <w:rsid w:val="004C19F2"/>
    <w:rsid w:val="004C1A8D"/>
    <w:rsid w:val="004C1B82"/>
    <w:rsid w:val="004C21FB"/>
    <w:rsid w:val="004C2B96"/>
    <w:rsid w:val="004C38C7"/>
    <w:rsid w:val="004C3F09"/>
    <w:rsid w:val="004C3F72"/>
    <w:rsid w:val="004C4A46"/>
    <w:rsid w:val="004C54C6"/>
    <w:rsid w:val="004C5738"/>
    <w:rsid w:val="004C5A2B"/>
    <w:rsid w:val="004C7E4B"/>
    <w:rsid w:val="004D0681"/>
    <w:rsid w:val="004D1005"/>
    <w:rsid w:val="004D135D"/>
    <w:rsid w:val="004D17B8"/>
    <w:rsid w:val="004D24B2"/>
    <w:rsid w:val="004D3189"/>
    <w:rsid w:val="004D3963"/>
    <w:rsid w:val="004D3AE5"/>
    <w:rsid w:val="004D40CF"/>
    <w:rsid w:val="004D5D7A"/>
    <w:rsid w:val="004D7B86"/>
    <w:rsid w:val="004D7DD1"/>
    <w:rsid w:val="004E0E71"/>
    <w:rsid w:val="004E0FE9"/>
    <w:rsid w:val="004E1244"/>
    <w:rsid w:val="004E1DD4"/>
    <w:rsid w:val="004E20FD"/>
    <w:rsid w:val="004E25F0"/>
    <w:rsid w:val="004E2B12"/>
    <w:rsid w:val="004E343B"/>
    <w:rsid w:val="004E36A0"/>
    <w:rsid w:val="004E3E20"/>
    <w:rsid w:val="004E3FC1"/>
    <w:rsid w:val="004E45F5"/>
    <w:rsid w:val="004E5BA2"/>
    <w:rsid w:val="004E603C"/>
    <w:rsid w:val="004E7C54"/>
    <w:rsid w:val="004E7E51"/>
    <w:rsid w:val="004F0388"/>
    <w:rsid w:val="004F0C3F"/>
    <w:rsid w:val="004F1A9C"/>
    <w:rsid w:val="004F234C"/>
    <w:rsid w:val="004F25B3"/>
    <w:rsid w:val="004F2D22"/>
    <w:rsid w:val="004F3DFB"/>
    <w:rsid w:val="004F4FDB"/>
    <w:rsid w:val="004F63B4"/>
    <w:rsid w:val="004F78C4"/>
    <w:rsid w:val="00500252"/>
    <w:rsid w:val="00501475"/>
    <w:rsid w:val="0050168D"/>
    <w:rsid w:val="0050184C"/>
    <w:rsid w:val="005029CB"/>
    <w:rsid w:val="005032DA"/>
    <w:rsid w:val="0050356E"/>
    <w:rsid w:val="00503596"/>
    <w:rsid w:val="005035C8"/>
    <w:rsid w:val="00504147"/>
    <w:rsid w:val="00505BF4"/>
    <w:rsid w:val="005075EE"/>
    <w:rsid w:val="005078C8"/>
    <w:rsid w:val="00510D8C"/>
    <w:rsid w:val="005119CD"/>
    <w:rsid w:val="005120C0"/>
    <w:rsid w:val="00514135"/>
    <w:rsid w:val="005153DF"/>
    <w:rsid w:val="00515C33"/>
    <w:rsid w:val="00515CB1"/>
    <w:rsid w:val="0051624B"/>
    <w:rsid w:val="00516878"/>
    <w:rsid w:val="00517AF3"/>
    <w:rsid w:val="00517EC7"/>
    <w:rsid w:val="005206F4"/>
    <w:rsid w:val="00520963"/>
    <w:rsid w:val="00521FBF"/>
    <w:rsid w:val="005230DA"/>
    <w:rsid w:val="00524182"/>
    <w:rsid w:val="0052443E"/>
    <w:rsid w:val="005246CE"/>
    <w:rsid w:val="00524F6C"/>
    <w:rsid w:val="00525172"/>
    <w:rsid w:val="005257AF"/>
    <w:rsid w:val="00527353"/>
    <w:rsid w:val="00527428"/>
    <w:rsid w:val="00530257"/>
    <w:rsid w:val="00530262"/>
    <w:rsid w:val="00532BEB"/>
    <w:rsid w:val="005331A3"/>
    <w:rsid w:val="005338A9"/>
    <w:rsid w:val="00533F70"/>
    <w:rsid w:val="00535191"/>
    <w:rsid w:val="00535215"/>
    <w:rsid w:val="0053521B"/>
    <w:rsid w:val="0053581D"/>
    <w:rsid w:val="00536ACC"/>
    <w:rsid w:val="00536CE6"/>
    <w:rsid w:val="00536E44"/>
    <w:rsid w:val="00540085"/>
    <w:rsid w:val="005401CF"/>
    <w:rsid w:val="005411B6"/>
    <w:rsid w:val="005420B2"/>
    <w:rsid w:val="00542914"/>
    <w:rsid w:val="00544A34"/>
    <w:rsid w:val="00545506"/>
    <w:rsid w:val="00545B70"/>
    <w:rsid w:val="00545B86"/>
    <w:rsid w:val="005464F0"/>
    <w:rsid w:val="00547BA7"/>
    <w:rsid w:val="00551776"/>
    <w:rsid w:val="00551AAB"/>
    <w:rsid w:val="005526CB"/>
    <w:rsid w:val="005528D5"/>
    <w:rsid w:val="0055337D"/>
    <w:rsid w:val="0055351C"/>
    <w:rsid w:val="005538CE"/>
    <w:rsid w:val="005545A4"/>
    <w:rsid w:val="0055486E"/>
    <w:rsid w:val="00554AEE"/>
    <w:rsid w:val="005558CA"/>
    <w:rsid w:val="00555B77"/>
    <w:rsid w:val="00555BB9"/>
    <w:rsid w:val="00556ACE"/>
    <w:rsid w:val="00556DBA"/>
    <w:rsid w:val="00557C5B"/>
    <w:rsid w:val="00557CC3"/>
    <w:rsid w:val="00560937"/>
    <w:rsid w:val="005624E6"/>
    <w:rsid w:val="00563E2F"/>
    <w:rsid w:val="00565C1E"/>
    <w:rsid w:val="0056614D"/>
    <w:rsid w:val="00566170"/>
    <w:rsid w:val="00566DB1"/>
    <w:rsid w:val="00567AA3"/>
    <w:rsid w:val="005707B4"/>
    <w:rsid w:val="00570CBB"/>
    <w:rsid w:val="00572950"/>
    <w:rsid w:val="0057314F"/>
    <w:rsid w:val="005747CA"/>
    <w:rsid w:val="00575AE0"/>
    <w:rsid w:val="00575EF6"/>
    <w:rsid w:val="00576357"/>
    <w:rsid w:val="00577CCC"/>
    <w:rsid w:val="00577FC9"/>
    <w:rsid w:val="00581775"/>
    <w:rsid w:val="005817D7"/>
    <w:rsid w:val="00582294"/>
    <w:rsid w:val="00582C66"/>
    <w:rsid w:val="005835CE"/>
    <w:rsid w:val="0058362F"/>
    <w:rsid w:val="0058385E"/>
    <w:rsid w:val="005840E3"/>
    <w:rsid w:val="005852DD"/>
    <w:rsid w:val="0058542C"/>
    <w:rsid w:val="0058547C"/>
    <w:rsid w:val="005861BC"/>
    <w:rsid w:val="00586794"/>
    <w:rsid w:val="00586C35"/>
    <w:rsid w:val="00587587"/>
    <w:rsid w:val="00587B4B"/>
    <w:rsid w:val="005908C1"/>
    <w:rsid w:val="00590EDD"/>
    <w:rsid w:val="0059168C"/>
    <w:rsid w:val="0059344C"/>
    <w:rsid w:val="005947A2"/>
    <w:rsid w:val="00594D50"/>
    <w:rsid w:val="005968BA"/>
    <w:rsid w:val="005A09BD"/>
    <w:rsid w:val="005A0C21"/>
    <w:rsid w:val="005A188E"/>
    <w:rsid w:val="005A1D6A"/>
    <w:rsid w:val="005A3B9B"/>
    <w:rsid w:val="005A4034"/>
    <w:rsid w:val="005A4063"/>
    <w:rsid w:val="005A442D"/>
    <w:rsid w:val="005A45A5"/>
    <w:rsid w:val="005A5614"/>
    <w:rsid w:val="005A6062"/>
    <w:rsid w:val="005B1D00"/>
    <w:rsid w:val="005B2080"/>
    <w:rsid w:val="005B2238"/>
    <w:rsid w:val="005B28DC"/>
    <w:rsid w:val="005B307C"/>
    <w:rsid w:val="005B4495"/>
    <w:rsid w:val="005B463A"/>
    <w:rsid w:val="005B562D"/>
    <w:rsid w:val="005B5CD7"/>
    <w:rsid w:val="005B62FD"/>
    <w:rsid w:val="005B6A69"/>
    <w:rsid w:val="005B7D66"/>
    <w:rsid w:val="005C08AE"/>
    <w:rsid w:val="005C1B39"/>
    <w:rsid w:val="005C2AE1"/>
    <w:rsid w:val="005C2F77"/>
    <w:rsid w:val="005C4AAE"/>
    <w:rsid w:val="005C4D06"/>
    <w:rsid w:val="005C60AA"/>
    <w:rsid w:val="005C6228"/>
    <w:rsid w:val="005C6681"/>
    <w:rsid w:val="005C740C"/>
    <w:rsid w:val="005D0D14"/>
    <w:rsid w:val="005D1468"/>
    <w:rsid w:val="005D198B"/>
    <w:rsid w:val="005D2A77"/>
    <w:rsid w:val="005D2C73"/>
    <w:rsid w:val="005D3509"/>
    <w:rsid w:val="005D3711"/>
    <w:rsid w:val="005D5975"/>
    <w:rsid w:val="005D5B07"/>
    <w:rsid w:val="005D60DF"/>
    <w:rsid w:val="005D6289"/>
    <w:rsid w:val="005D63EC"/>
    <w:rsid w:val="005D644A"/>
    <w:rsid w:val="005E0C9A"/>
    <w:rsid w:val="005E0E15"/>
    <w:rsid w:val="005E2081"/>
    <w:rsid w:val="005E222E"/>
    <w:rsid w:val="005E5457"/>
    <w:rsid w:val="005E580F"/>
    <w:rsid w:val="005E631B"/>
    <w:rsid w:val="005E63DE"/>
    <w:rsid w:val="005E6C51"/>
    <w:rsid w:val="005E736E"/>
    <w:rsid w:val="005E7B66"/>
    <w:rsid w:val="005F04F4"/>
    <w:rsid w:val="005F2110"/>
    <w:rsid w:val="005F2562"/>
    <w:rsid w:val="005F2678"/>
    <w:rsid w:val="005F319E"/>
    <w:rsid w:val="005F5C25"/>
    <w:rsid w:val="005F5D13"/>
    <w:rsid w:val="005F63E9"/>
    <w:rsid w:val="005F65F8"/>
    <w:rsid w:val="005F6968"/>
    <w:rsid w:val="005F6E54"/>
    <w:rsid w:val="005F72BF"/>
    <w:rsid w:val="005F774D"/>
    <w:rsid w:val="006001B2"/>
    <w:rsid w:val="00600BB1"/>
    <w:rsid w:val="00602395"/>
    <w:rsid w:val="006027B0"/>
    <w:rsid w:val="00602D56"/>
    <w:rsid w:val="0060327E"/>
    <w:rsid w:val="00603317"/>
    <w:rsid w:val="00603BDA"/>
    <w:rsid w:val="0060577C"/>
    <w:rsid w:val="00605DFB"/>
    <w:rsid w:val="00606C47"/>
    <w:rsid w:val="0060724A"/>
    <w:rsid w:val="00607708"/>
    <w:rsid w:val="00607B2E"/>
    <w:rsid w:val="0061060F"/>
    <w:rsid w:val="00611371"/>
    <w:rsid w:val="00612728"/>
    <w:rsid w:val="00612886"/>
    <w:rsid w:val="00613013"/>
    <w:rsid w:val="0061309C"/>
    <w:rsid w:val="006131D1"/>
    <w:rsid w:val="006141F7"/>
    <w:rsid w:val="0061513F"/>
    <w:rsid w:val="00615412"/>
    <w:rsid w:val="00615BF8"/>
    <w:rsid w:val="00617674"/>
    <w:rsid w:val="0062042F"/>
    <w:rsid w:val="0062066A"/>
    <w:rsid w:val="0062131F"/>
    <w:rsid w:val="006215F2"/>
    <w:rsid w:val="0062218C"/>
    <w:rsid w:val="0062254E"/>
    <w:rsid w:val="00622597"/>
    <w:rsid w:val="006228AC"/>
    <w:rsid w:val="006228DE"/>
    <w:rsid w:val="0062408E"/>
    <w:rsid w:val="00624227"/>
    <w:rsid w:val="006253AC"/>
    <w:rsid w:val="00626629"/>
    <w:rsid w:val="00627077"/>
    <w:rsid w:val="0062712C"/>
    <w:rsid w:val="0062718F"/>
    <w:rsid w:val="00627DD6"/>
    <w:rsid w:val="0063233B"/>
    <w:rsid w:val="00632681"/>
    <w:rsid w:val="0063302F"/>
    <w:rsid w:val="00633CA5"/>
    <w:rsid w:val="00635119"/>
    <w:rsid w:val="006352D0"/>
    <w:rsid w:val="0063541C"/>
    <w:rsid w:val="0063595D"/>
    <w:rsid w:val="00635F68"/>
    <w:rsid w:val="00636A5E"/>
    <w:rsid w:val="00636C01"/>
    <w:rsid w:val="00637075"/>
    <w:rsid w:val="006400C2"/>
    <w:rsid w:val="00641630"/>
    <w:rsid w:val="006425E7"/>
    <w:rsid w:val="006432A5"/>
    <w:rsid w:val="006433F2"/>
    <w:rsid w:val="0064561A"/>
    <w:rsid w:val="006458B8"/>
    <w:rsid w:val="00646A64"/>
    <w:rsid w:val="006478B7"/>
    <w:rsid w:val="006506E9"/>
    <w:rsid w:val="00651299"/>
    <w:rsid w:val="006518E8"/>
    <w:rsid w:val="00653424"/>
    <w:rsid w:val="006536A9"/>
    <w:rsid w:val="00655070"/>
    <w:rsid w:val="00656312"/>
    <w:rsid w:val="00656D79"/>
    <w:rsid w:val="006570C4"/>
    <w:rsid w:val="006602F7"/>
    <w:rsid w:val="0066059D"/>
    <w:rsid w:val="00661246"/>
    <w:rsid w:val="00663093"/>
    <w:rsid w:val="00663237"/>
    <w:rsid w:val="006633E8"/>
    <w:rsid w:val="00663ADA"/>
    <w:rsid w:val="00663B12"/>
    <w:rsid w:val="00663BA4"/>
    <w:rsid w:val="00663CB7"/>
    <w:rsid w:val="0066422E"/>
    <w:rsid w:val="00664792"/>
    <w:rsid w:val="00664887"/>
    <w:rsid w:val="0066579E"/>
    <w:rsid w:val="00665B70"/>
    <w:rsid w:val="00665C68"/>
    <w:rsid w:val="0066625E"/>
    <w:rsid w:val="006668D8"/>
    <w:rsid w:val="00666BE8"/>
    <w:rsid w:val="00667144"/>
    <w:rsid w:val="00667D45"/>
    <w:rsid w:val="00670054"/>
    <w:rsid w:val="00670A16"/>
    <w:rsid w:val="00670D5C"/>
    <w:rsid w:val="00671B2A"/>
    <w:rsid w:val="00671D86"/>
    <w:rsid w:val="006731ED"/>
    <w:rsid w:val="00673946"/>
    <w:rsid w:val="00673CFD"/>
    <w:rsid w:val="006740AF"/>
    <w:rsid w:val="00675DCD"/>
    <w:rsid w:val="00676455"/>
    <w:rsid w:val="00676FA6"/>
    <w:rsid w:val="00677B07"/>
    <w:rsid w:val="00677B65"/>
    <w:rsid w:val="00680D13"/>
    <w:rsid w:val="00680EFD"/>
    <w:rsid w:val="00681160"/>
    <w:rsid w:val="00682231"/>
    <w:rsid w:val="00682936"/>
    <w:rsid w:val="0068340F"/>
    <w:rsid w:val="0068373F"/>
    <w:rsid w:val="00684EA0"/>
    <w:rsid w:val="006860E1"/>
    <w:rsid w:val="006865BC"/>
    <w:rsid w:val="0068700B"/>
    <w:rsid w:val="00687353"/>
    <w:rsid w:val="00690E23"/>
    <w:rsid w:val="006917A7"/>
    <w:rsid w:val="00693764"/>
    <w:rsid w:val="00693967"/>
    <w:rsid w:val="00693A2A"/>
    <w:rsid w:val="00693E1F"/>
    <w:rsid w:val="0069456A"/>
    <w:rsid w:val="0069489A"/>
    <w:rsid w:val="006950A8"/>
    <w:rsid w:val="006A2396"/>
    <w:rsid w:val="006A40CF"/>
    <w:rsid w:val="006A4CEC"/>
    <w:rsid w:val="006A7230"/>
    <w:rsid w:val="006B0033"/>
    <w:rsid w:val="006B03EB"/>
    <w:rsid w:val="006B0809"/>
    <w:rsid w:val="006B0A4D"/>
    <w:rsid w:val="006B0B61"/>
    <w:rsid w:val="006B0B7D"/>
    <w:rsid w:val="006B1ABF"/>
    <w:rsid w:val="006B2B5C"/>
    <w:rsid w:val="006B32B5"/>
    <w:rsid w:val="006B3E2E"/>
    <w:rsid w:val="006B4E27"/>
    <w:rsid w:val="006B4ED5"/>
    <w:rsid w:val="006B5763"/>
    <w:rsid w:val="006B5CD7"/>
    <w:rsid w:val="006B6B8A"/>
    <w:rsid w:val="006B7EF4"/>
    <w:rsid w:val="006C1A18"/>
    <w:rsid w:val="006C1C68"/>
    <w:rsid w:val="006C2C49"/>
    <w:rsid w:val="006C353A"/>
    <w:rsid w:val="006C439F"/>
    <w:rsid w:val="006C4DBE"/>
    <w:rsid w:val="006C5DF7"/>
    <w:rsid w:val="006C6996"/>
    <w:rsid w:val="006C6C21"/>
    <w:rsid w:val="006D1437"/>
    <w:rsid w:val="006D1AAB"/>
    <w:rsid w:val="006D27BC"/>
    <w:rsid w:val="006D2841"/>
    <w:rsid w:val="006D2D78"/>
    <w:rsid w:val="006D2EC1"/>
    <w:rsid w:val="006D4062"/>
    <w:rsid w:val="006D46CB"/>
    <w:rsid w:val="006D4A17"/>
    <w:rsid w:val="006D5A18"/>
    <w:rsid w:val="006D5AD0"/>
    <w:rsid w:val="006D5F05"/>
    <w:rsid w:val="006D71F0"/>
    <w:rsid w:val="006D775F"/>
    <w:rsid w:val="006D79AF"/>
    <w:rsid w:val="006E0034"/>
    <w:rsid w:val="006E0521"/>
    <w:rsid w:val="006E098A"/>
    <w:rsid w:val="006E0C49"/>
    <w:rsid w:val="006E0ED6"/>
    <w:rsid w:val="006E15A9"/>
    <w:rsid w:val="006E2467"/>
    <w:rsid w:val="006E2920"/>
    <w:rsid w:val="006E2DC9"/>
    <w:rsid w:val="006E30B2"/>
    <w:rsid w:val="006E30F5"/>
    <w:rsid w:val="006E41B2"/>
    <w:rsid w:val="006E4224"/>
    <w:rsid w:val="006E5A76"/>
    <w:rsid w:val="006F1678"/>
    <w:rsid w:val="006F2026"/>
    <w:rsid w:val="006F29EA"/>
    <w:rsid w:val="006F2D8B"/>
    <w:rsid w:val="006F355E"/>
    <w:rsid w:val="006F36D0"/>
    <w:rsid w:val="006F3C68"/>
    <w:rsid w:val="006F3D92"/>
    <w:rsid w:val="006F439E"/>
    <w:rsid w:val="006F4AE2"/>
    <w:rsid w:val="006F52C7"/>
    <w:rsid w:val="006F6B81"/>
    <w:rsid w:val="006F6DAB"/>
    <w:rsid w:val="006F6EC5"/>
    <w:rsid w:val="006F7436"/>
    <w:rsid w:val="006F7B6A"/>
    <w:rsid w:val="007011C9"/>
    <w:rsid w:val="007014C5"/>
    <w:rsid w:val="00701CE3"/>
    <w:rsid w:val="00702C0B"/>
    <w:rsid w:val="007032AD"/>
    <w:rsid w:val="007043DD"/>
    <w:rsid w:val="00704F8E"/>
    <w:rsid w:val="007059E1"/>
    <w:rsid w:val="0070744D"/>
    <w:rsid w:val="00707BFB"/>
    <w:rsid w:val="00710F5E"/>
    <w:rsid w:val="00711E38"/>
    <w:rsid w:val="00711F19"/>
    <w:rsid w:val="0071201D"/>
    <w:rsid w:val="00714382"/>
    <w:rsid w:val="00714EC1"/>
    <w:rsid w:val="00715687"/>
    <w:rsid w:val="00715D07"/>
    <w:rsid w:val="00715D2C"/>
    <w:rsid w:val="00715D9B"/>
    <w:rsid w:val="007169C5"/>
    <w:rsid w:val="00716DAA"/>
    <w:rsid w:val="0071780A"/>
    <w:rsid w:val="00717BAA"/>
    <w:rsid w:val="00717C17"/>
    <w:rsid w:val="007205A8"/>
    <w:rsid w:val="00721731"/>
    <w:rsid w:val="00722559"/>
    <w:rsid w:val="007233FA"/>
    <w:rsid w:val="0072425C"/>
    <w:rsid w:val="00724C34"/>
    <w:rsid w:val="00725145"/>
    <w:rsid w:val="00726EEC"/>
    <w:rsid w:val="00726F3F"/>
    <w:rsid w:val="007276ED"/>
    <w:rsid w:val="00727C25"/>
    <w:rsid w:val="0073078F"/>
    <w:rsid w:val="007307F4"/>
    <w:rsid w:val="00730C9C"/>
    <w:rsid w:val="00731857"/>
    <w:rsid w:val="007327C6"/>
    <w:rsid w:val="00732D70"/>
    <w:rsid w:val="007338DF"/>
    <w:rsid w:val="00734619"/>
    <w:rsid w:val="007350D0"/>
    <w:rsid w:val="007371BE"/>
    <w:rsid w:val="007372AF"/>
    <w:rsid w:val="007406D2"/>
    <w:rsid w:val="00740724"/>
    <w:rsid w:val="00740F02"/>
    <w:rsid w:val="0074180C"/>
    <w:rsid w:val="00741A13"/>
    <w:rsid w:val="00744B4A"/>
    <w:rsid w:val="00744CB6"/>
    <w:rsid w:val="00745825"/>
    <w:rsid w:val="00745B4D"/>
    <w:rsid w:val="007465A5"/>
    <w:rsid w:val="00746785"/>
    <w:rsid w:val="0074768F"/>
    <w:rsid w:val="00747804"/>
    <w:rsid w:val="00747EAB"/>
    <w:rsid w:val="0075050E"/>
    <w:rsid w:val="007505D4"/>
    <w:rsid w:val="00752147"/>
    <w:rsid w:val="007535C4"/>
    <w:rsid w:val="00753656"/>
    <w:rsid w:val="00753799"/>
    <w:rsid w:val="00754996"/>
    <w:rsid w:val="00755E3C"/>
    <w:rsid w:val="007561BC"/>
    <w:rsid w:val="007566F3"/>
    <w:rsid w:val="00757703"/>
    <w:rsid w:val="007578C0"/>
    <w:rsid w:val="00760450"/>
    <w:rsid w:val="007628C8"/>
    <w:rsid w:val="00762EF7"/>
    <w:rsid w:val="007634B2"/>
    <w:rsid w:val="00763814"/>
    <w:rsid w:val="00763E0E"/>
    <w:rsid w:val="007652C8"/>
    <w:rsid w:val="00765C2F"/>
    <w:rsid w:val="00766169"/>
    <w:rsid w:val="00766AA8"/>
    <w:rsid w:val="0076793B"/>
    <w:rsid w:val="00770800"/>
    <w:rsid w:val="00770C8E"/>
    <w:rsid w:val="007718F9"/>
    <w:rsid w:val="00773C1C"/>
    <w:rsid w:val="0077410D"/>
    <w:rsid w:val="00775AAE"/>
    <w:rsid w:val="00776081"/>
    <w:rsid w:val="007777D6"/>
    <w:rsid w:val="00781A2C"/>
    <w:rsid w:val="00781D57"/>
    <w:rsid w:val="00782A70"/>
    <w:rsid w:val="00782B33"/>
    <w:rsid w:val="007834C5"/>
    <w:rsid w:val="00784946"/>
    <w:rsid w:val="00784C7B"/>
    <w:rsid w:val="007864C1"/>
    <w:rsid w:val="0078657A"/>
    <w:rsid w:val="00787092"/>
    <w:rsid w:val="00790474"/>
    <w:rsid w:val="007907FB"/>
    <w:rsid w:val="00791DCC"/>
    <w:rsid w:val="00792961"/>
    <w:rsid w:val="00793751"/>
    <w:rsid w:val="00793A7C"/>
    <w:rsid w:val="0079497B"/>
    <w:rsid w:val="00794B1F"/>
    <w:rsid w:val="007965E1"/>
    <w:rsid w:val="00796BB3"/>
    <w:rsid w:val="007A0E3F"/>
    <w:rsid w:val="007A26E4"/>
    <w:rsid w:val="007A2B93"/>
    <w:rsid w:val="007A30FE"/>
    <w:rsid w:val="007A339F"/>
    <w:rsid w:val="007A3786"/>
    <w:rsid w:val="007A3883"/>
    <w:rsid w:val="007A3C33"/>
    <w:rsid w:val="007A461B"/>
    <w:rsid w:val="007A493D"/>
    <w:rsid w:val="007A4ACD"/>
    <w:rsid w:val="007A4CD8"/>
    <w:rsid w:val="007A50C4"/>
    <w:rsid w:val="007A5DA0"/>
    <w:rsid w:val="007A6557"/>
    <w:rsid w:val="007A65BF"/>
    <w:rsid w:val="007A6D74"/>
    <w:rsid w:val="007A772B"/>
    <w:rsid w:val="007A78BF"/>
    <w:rsid w:val="007A7EFA"/>
    <w:rsid w:val="007B19FF"/>
    <w:rsid w:val="007B1E9D"/>
    <w:rsid w:val="007B1F33"/>
    <w:rsid w:val="007B31A9"/>
    <w:rsid w:val="007B3F99"/>
    <w:rsid w:val="007B4309"/>
    <w:rsid w:val="007B4932"/>
    <w:rsid w:val="007B54C4"/>
    <w:rsid w:val="007B5719"/>
    <w:rsid w:val="007B6EE4"/>
    <w:rsid w:val="007B7601"/>
    <w:rsid w:val="007B79B6"/>
    <w:rsid w:val="007B7FC1"/>
    <w:rsid w:val="007C1530"/>
    <w:rsid w:val="007C1E6F"/>
    <w:rsid w:val="007C2EE4"/>
    <w:rsid w:val="007C325A"/>
    <w:rsid w:val="007C3C1A"/>
    <w:rsid w:val="007C3C8A"/>
    <w:rsid w:val="007C5979"/>
    <w:rsid w:val="007D0DC5"/>
    <w:rsid w:val="007D1E9B"/>
    <w:rsid w:val="007D21D7"/>
    <w:rsid w:val="007D2695"/>
    <w:rsid w:val="007D2CD6"/>
    <w:rsid w:val="007D39FE"/>
    <w:rsid w:val="007D3AE7"/>
    <w:rsid w:val="007D5BB5"/>
    <w:rsid w:val="007D5CDE"/>
    <w:rsid w:val="007D637E"/>
    <w:rsid w:val="007D640C"/>
    <w:rsid w:val="007D6913"/>
    <w:rsid w:val="007D6AC0"/>
    <w:rsid w:val="007D6AED"/>
    <w:rsid w:val="007D6DEC"/>
    <w:rsid w:val="007D7588"/>
    <w:rsid w:val="007E29EF"/>
    <w:rsid w:val="007E3C59"/>
    <w:rsid w:val="007E3F53"/>
    <w:rsid w:val="007E4A6D"/>
    <w:rsid w:val="007E5C82"/>
    <w:rsid w:val="007E5DEA"/>
    <w:rsid w:val="007E5E8F"/>
    <w:rsid w:val="007E67CD"/>
    <w:rsid w:val="007F102F"/>
    <w:rsid w:val="007F1C50"/>
    <w:rsid w:val="007F1FAC"/>
    <w:rsid w:val="007F3A57"/>
    <w:rsid w:val="007F3EAE"/>
    <w:rsid w:val="007F41DA"/>
    <w:rsid w:val="007F41F7"/>
    <w:rsid w:val="007F4879"/>
    <w:rsid w:val="007F4C74"/>
    <w:rsid w:val="007F607C"/>
    <w:rsid w:val="007F6582"/>
    <w:rsid w:val="007F7034"/>
    <w:rsid w:val="007F7E8C"/>
    <w:rsid w:val="007F7F1D"/>
    <w:rsid w:val="007F7F4E"/>
    <w:rsid w:val="008008AC"/>
    <w:rsid w:val="008009F4"/>
    <w:rsid w:val="00800CD7"/>
    <w:rsid w:val="00800F9A"/>
    <w:rsid w:val="00801E71"/>
    <w:rsid w:val="00802667"/>
    <w:rsid w:val="00802C1E"/>
    <w:rsid w:val="008031CC"/>
    <w:rsid w:val="00803243"/>
    <w:rsid w:val="0080327A"/>
    <w:rsid w:val="00803E05"/>
    <w:rsid w:val="00804F0C"/>
    <w:rsid w:val="0080600E"/>
    <w:rsid w:val="008067F0"/>
    <w:rsid w:val="0080683D"/>
    <w:rsid w:val="00806F4C"/>
    <w:rsid w:val="00810806"/>
    <w:rsid w:val="00811A30"/>
    <w:rsid w:val="00811B87"/>
    <w:rsid w:val="008127BB"/>
    <w:rsid w:val="00814069"/>
    <w:rsid w:val="00816C40"/>
    <w:rsid w:val="00816D2F"/>
    <w:rsid w:val="008174FA"/>
    <w:rsid w:val="00821957"/>
    <w:rsid w:val="00824695"/>
    <w:rsid w:val="00824D89"/>
    <w:rsid w:val="00826B22"/>
    <w:rsid w:val="00826EF5"/>
    <w:rsid w:val="00827026"/>
    <w:rsid w:val="00830EDC"/>
    <w:rsid w:val="008320B8"/>
    <w:rsid w:val="00832304"/>
    <w:rsid w:val="00832A6B"/>
    <w:rsid w:val="00833880"/>
    <w:rsid w:val="00833FC3"/>
    <w:rsid w:val="008353AA"/>
    <w:rsid w:val="00836BAA"/>
    <w:rsid w:val="00840FCF"/>
    <w:rsid w:val="00841124"/>
    <w:rsid w:val="00844702"/>
    <w:rsid w:val="0084533C"/>
    <w:rsid w:val="00845A49"/>
    <w:rsid w:val="008465C6"/>
    <w:rsid w:val="00846B95"/>
    <w:rsid w:val="00847165"/>
    <w:rsid w:val="008478E3"/>
    <w:rsid w:val="008504FE"/>
    <w:rsid w:val="0085069A"/>
    <w:rsid w:val="00850F09"/>
    <w:rsid w:val="00852184"/>
    <w:rsid w:val="00852EAF"/>
    <w:rsid w:val="00853FD1"/>
    <w:rsid w:val="008549A0"/>
    <w:rsid w:val="008556CE"/>
    <w:rsid w:val="008561F8"/>
    <w:rsid w:val="008564E8"/>
    <w:rsid w:val="00856726"/>
    <w:rsid w:val="0085702A"/>
    <w:rsid w:val="00857C06"/>
    <w:rsid w:val="00857EBE"/>
    <w:rsid w:val="0086149A"/>
    <w:rsid w:val="008618E6"/>
    <w:rsid w:val="00861F73"/>
    <w:rsid w:val="008620C4"/>
    <w:rsid w:val="00862190"/>
    <w:rsid w:val="00862901"/>
    <w:rsid w:val="00862D17"/>
    <w:rsid w:val="00863C41"/>
    <w:rsid w:val="00863E7F"/>
    <w:rsid w:val="00864E11"/>
    <w:rsid w:val="0086520A"/>
    <w:rsid w:val="00866111"/>
    <w:rsid w:val="00867C93"/>
    <w:rsid w:val="00870E19"/>
    <w:rsid w:val="00872347"/>
    <w:rsid w:val="00872E09"/>
    <w:rsid w:val="00875799"/>
    <w:rsid w:val="00875C43"/>
    <w:rsid w:val="00876805"/>
    <w:rsid w:val="00876DFF"/>
    <w:rsid w:val="00877493"/>
    <w:rsid w:val="00877FD4"/>
    <w:rsid w:val="008808C4"/>
    <w:rsid w:val="008825CD"/>
    <w:rsid w:val="00882A86"/>
    <w:rsid w:val="00882D79"/>
    <w:rsid w:val="00883E47"/>
    <w:rsid w:val="00884F33"/>
    <w:rsid w:val="00885260"/>
    <w:rsid w:val="00886307"/>
    <w:rsid w:val="00886B83"/>
    <w:rsid w:val="008876FF"/>
    <w:rsid w:val="00887803"/>
    <w:rsid w:val="00890424"/>
    <w:rsid w:val="00890618"/>
    <w:rsid w:val="00890F86"/>
    <w:rsid w:val="00891FF8"/>
    <w:rsid w:val="00892261"/>
    <w:rsid w:val="0089228E"/>
    <w:rsid w:val="00893017"/>
    <w:rsid w:val="00893D27"/>
    <w:rsid w:val="0089416D"/>
    <w:rsid w:val="00895237"/>
    <w:rsid w:val="0089537F"/>
    <w:rsid w:val="0089592A"/>
    <w:rsid w:val="0089602A"/>
    <w:rsid w:val="00896DAF"/>
    <w:rsid w:val="00897601"/>
    <w:rsid w:val="008A0835"/>
    <w:rsid w:val="008A0E94"/>
    <w:rsid w:val="008A14ED"/>
    <w:rsid w:val="008A2714"/>
    <w:rsid w:val="008A2881"/>
    <w:rsid w:val="008A351B"/>
    <w:rsid w:val="008A4073"/>
    <w:rsid w:val="008A40C0"/>
    <w:rsid w:val="008A4705"/>
    <w:rsid w:val="008A4AB4"/>
    <w:rsid w:val="008A4E65"/>
    <w:rsid w:val="008A5BC3"/>
    <w:rsid w:val="008A7C43"/>
    <w:rsid w:val="008A7CA0"/>
    <w:rsid w:val="008B05D7"/>
    <w:rsid w:val="008B1C9F"/>
    <w:rsid w:val="008B1CBE"/>
    <w:rsid w:val="008B241C"/>
    <w:rsid w:val="008B305F"/>
    <w:rsid w:val="008B3151"/>
    <w:rsid w:val="008B3618"/>
    <w:rsid w:val="008B411D"/>
    <w:rsid w:val="008B4542"/>
    <w:rsid w:val="008B5117"/>
    <w:rsid w:val="008B52BD"/>
    <w:rsid w:val="008B53B0"/>
    <w:rsid w:val="008B61ED"/>
    <w:rsid w:val="008B67F7"/>
    <w:rsid w:val="008B6FE4"/>
    <w:rsid w:val="008B7BE9"/>
    <w:rsid w:val="008C1471"/>
    <w:rsid w:val="008C1B19"/>
    <w:rsid w:val="008C21A7"/>
    <w:rsid w:val="008C23C3"/>
    <w:rsid w:val="008C3B89"/>
    <w:rsid w:val="008C3FDF"/>
    <w:rsid w:val="008C6329"/>
    <w:rsid w:val="008C63A3"/>
    <w:rsid w:val="008C7497"/>
    <w:rsid w:val="008D0D45"/>
    <w:rsid w:val="008D219A"/>
    <w:rsid w:val="008D3919"/>
    <w:rsid w:val="008D3C4D"/>
    <w:rsid w:val="008D4701"/>
    <w:rsid w:val="008D50AF"/>
    <w:rsid w:val="008D5FA3"/>
    <w:rsid w:val="008D6AC6"/>
    <w:rsid w:val="008E0141"/>
    <w:rsid w:val="008E05E3"/>
    <w:rsid w:val="008E0A03"/>
    <w:rsid w:val="008E0FE6"/>
    <w:rsid w:val="008E171C"/>
    <w:rsid w:val="008E21CB"/>
    <w:rsid w:val="008E2448"/>
    <w:rsid w:val="008E2D8D"/>
    <w:rsid w:val="008E460F"/>
    <w:rsid w:val="008E4D64"/>
    <w:rsid w:val="008E5861"/>
    <w:rsid w:val="008E5962"/>
    <w:rsid w:val="008E5C45"/>
    <w:rsid w:val="008E65B1"/>
    <w:rsid w:val="008E66CF"/>
    <w:rsid w:val="008E6F91"/>
    <w:rsid w:val="008E7C57"/>
    <w:rsid w:val="008F0D97"/>
    <w:rsid w:val="008F21EA"/>
    <w:rsid w:val="008F2375"/>
    <w:rsid w:val="008F35AD"/>
    <w:rsid w:val="008F3C84"/>
    <w:rsid w:val="008F5758"/>
    <w:rsid w:val="008F6B94"/>
    <w:rsid w:val="008F7BDD"/>
    <w:rsid w:val="00900D56"/>
    <w:rsid w:val="00900EA9"/>
    <w:rsid w:val="00901B18"/>
    <w:rsid w:val="009035AC"/>
    <w:rsid w:val="009039D6"/>
    <w:rsid w:val="00903E79"/>
    <w:rsid w:val="00904A00"/>
    <w:rsid w:val="00905E60"/>
    <w:rsid w:val="00905F71"/>
    <w:rsid w:val="0090613F"/>
    <w:rsid w:val="009061B3"/>
    <w:rsid w:val="0090684B"/>
    <w:rsid w:val="00906DCD"/>
    <w:rsid w:val="009070CD"/>
    <w:rsid w:val="0090714B"/>
    <w:rsid w:val="00907336"/>
    <w:rsid w:val="00907868"/>
    <w:rsid w:val="00907A32"/>
    <w:rsid w:val="00907A67"/>
    <w:rsid w:val="00907E70"/>
    <w:rsid w:val="00907FC4"/>
    <w:rsid w:val="009108B2"/>
    <w:rsid w:val="00910A52"/>
    <w:rsid w:val="00910B44"/>
    <w:rsid w:val="00910B5C"/>
    <w:rsid w:val="00910D94"/>
    <w:rsid w:val="009111CD"/>
    <w:rsid w:val="0091164A"/>
    <w:rsid w:val="009130EC"/>
    <w:rsid w:val="00913973"/>
    <w:rsid w:val="00914D8C"/>
    <w:rsid w:val="00916048"/>
    <w:rsid w:val="0091667E"/>
    <w:rsid w:val="00916D7B"/>
    <w:rsid w:val="00916F01"/>
    <w:rsid w:val="0092138D"/>
    <w:rsid w:val="00921FD1"/>
    <w:rsid w:val="00923FAF"/>
    <w:rsid w:val="00925AA3"/>
    <w:rsid w:val="00927AE3"/>
    <w:rsid w:val="00932277"/>
    <w:rsid w:val="009323FA"/>
    <w:rsid w:val="00933EE4"/>
    <w:rsid w:val="00934072"/>
    <w:rsid w:val="009344B3"/>
    <w:rsid w:val="009354C8"/>
    <w:rsid w:val="0093575C"/>
    <w:rsid w:val="0093775C"/>
    <w:rsid w:val="00940FF0"/>
    <w:rsid w:val="00941914"/>
    <w:rsid w:val="00942911"/>
    <w:rsid w:val="009439BC"/>
    <w:rsid w:val="009448A1"/>
    <w:rsid w:val="00945727"/>
    <w:rsid w:val="009457DE"/>
    <w:rsid w:val="009458E1"/>
    <w:rsid w:val="00947944"/>
    <w:rsid w:val="00947C35"/>
    <w:rsid w:val="00950F75"/>
    <w:rsid w:val="009517FE"/>
    <w:rsid w:val="0095217C"/>
    <w:rsid w:val="0095383B"/>
    <w:rsid w:val="009542BE"/>
    <w:rsid w:val="00956474"/>
    <w:rsid w:val="009568C4"/>
    <w:rsid w:val="00956B5E"/>
    <w:rsid w:val="009576C4"/>
    <w:rsid w:val="00960328"/>
    <w:rsid w:val="00961085"/>
    <w:rsid w:val="00961A8C"/>
    <w:rsid w:val="009629C3"/>
    <w:rsid w:val="00963249"/>
    <w:rsid w:val="0096403B"/>
    <w:rsid w:val="009652D8"/>
    <w:rsid w:val="009653DC"/>
    <w:rsid w:val="0096570F"/>
    <w:rsid w:val="009666DC"/>
    <w:rsid w:val="00966D1E"/>
    <w:rsid w:val="009671D6"/>
    <w:rsid w:val="009676D9"/>
    <w:rsid w:val="009703A2"/>
    <w:rsid w:val="00970904"/>
    <w:rsid w:val="00970CD6"/>
    <w:rsid w:val="00971416"/>
    <w:rsid w:val="009730B7"/>
    <w:rsid w:val="00973148"/>
    <w:rsid w:val="00973F0E"/>
    <w:rsid w:val="0097416C"/>
    <w:rsid w:val="00974DCC"/>
    <w:rsid w:val="0097682B"/>
    <w:rsid w:val="00980869"/>
    <w:rsid w:val="009822D6"/>
    <w:rsid w:val="0098231D"/>
    <w:rsid w:val="009824D2"/>
    <w:rsid w:val="009842DC"/>
    <w:rsid w:val="00984A35"/>
    <w:rsid w:val="0098634C"/>
    <w:rsid w:val="00986CF2"/>
    <w:rsid w:val="00987C82"/>
    <w:rsid w:val="00990BDC"/>
    <w:rsid w:val="00991AF4"/>
    <w:rsid w:val="00991EA2"/>
    <w:rsid w:val="00992698"/>
    <w:rsid w:val="009940A6"/>
    <w:rsid w:val="00994D5B"/>
    <w:rsid w:val="009958EB"/>
    <w:rsid w:val="0099597C"/>
    <w:rsid w:val="00996EF2"/>
    <w:rsid w:val="00997815"/>
    <w:rsid w:val="00997848"/>
    <w:rsid w:val="00997885"/>
    <w:rsid w:val="009979EE"/>
    <w:rsid w:val="009A2C91"/>
    <w:rsid w:val="009A352F"/>
    <w:rsid w:val="009A54F2"/>
    <w:rsid w:val="009A6CA3"/>
    <w:rsid w:val="009A73A6"/>
    <w:rsid w:val="009A78D9"/>
    <w:rsid w:val="009B06DC"/>
    <w:rsid w:val="009B1D80"/>
    <w:rsid w:val="009B2B43"/>
    <w:rsid w:val="009B3495"/>
    <w:rsid w:val="009B4085"/>
    <w:rsid w:val="009B42F2"/>
    <w:rsid w:val="009B4A15"/>
    <w:rsid w:val="009B52D5"/>
    <w:rsid w:val="009B5763"/>
    <w:rsid w:val="009B5CE3"/>
    <w:rsid w:val="009B6531"/>
    <w:rsid w:val="009B7A98"/>
    <w:rsid w:val="009C03A6"/>
    <w:rsid w:val="009C09A5"/>
    <w:rsid w:val="009C1E9F"/>
    <w:rsid w:val="009C34F1"/>
    <w:rsid w:val="009C35BA"/>
    <w:rsid w:val="009C3C8C"/>
    <w:rsid w:val="009C4AFB"/>
    <w:rsid w:val="009C4CC1"/>
    <w:rsid w:val="009D0678"/>
    <w:rsid w:val="009D0891"/>
    <w:rsid w:val="009D10A9"/>
    <w:rsid w:val="009D1535"/>
    <w:rsid w:val="009D270C"/>
    <w:rsid w:val="009D28E6"/>
    <w:rsid w:val="009D4239"/>
    <w:rsid w:val="009D480D"/>
    <w:rsid w:val="009D5AF8"/>
    <w:rsid w:val="009D699F"/>
    <w:rsid w:val="009D75CC"/>
    <w:rsid w:val="009D778E"/>
    <w:rsid w:val="009E1E50"/>
    <w:rsid w:val="009E2D46"/>
    <w:rsid w:val="009E3764"/>
    <w:rsid w:val="009E3C04"/>
    <w:rsid w:val="009E3E0B"/>
    <w:rsid w:val="009E44DF"/>
    <w:rsid w:val="009E47C0"/>
    <w:rsid w:val="009E56C1"/>
    <w:rsid w:val="009E5725"/>
    <w:rsid w:val="009E584C"/>
    <w:rsid w:val="009E5F7C"/>
    <w:rsid w:val="009E6024"/>
    <w:rsid w:val="009E6701"/>
    <w:rsid w:val="009E748C"/>
    <w:rsid w:val="009F16B0"/>
    <w:rsid w:val="009F2169"/>
    <w:rsid w:val="009F26EF"/>
    <w:rsid w:val="009F4164"/>
    <w:rsid w:val="009F51DD"/>
    <w:rsid w:val="009F5458"/>
    <w:rsid w:val="009F5DDF"/>
    <w:rsid w:val="009F6FC0"/>
    <w:rsid w:val="009F755A"/>
    <w:rsid w:val="009F7A8D"/>
    <w:rsid w:val="00A0179E"/>
    <w:rsid w:val="00A01E4D"/>
    <w:rsid w:val="00A02A73"/>
    <w:rsid w:val="00A04C02"/>
    <w:rsid w:val="00A051B5"/>
    <w:rsid w:val="00A10109"/>
    <w:rsid w:val="00A116F6"/>
    <w:rsid w:val="00A11B5A"/>
    <w:rsid w:val="00A13CFA"/>
    <w:rsid w:val="00A15540"/>
    <w:rsid w:val="00A1571D"/>
    <w:rsid w:val="00A16582"/>
    <w:rsid w:val="00A17533"/>
    <w:rsid w:val="00A203F3"/>
    <w:rsid w:val="00A20C00"/>
    <w:rsid w:val="00A20DFD"/>
    <w:rsid w:val="00A21A5E"/>
    <w:rsid w:val="00A21E6D"/>
    <w:rsid w:val="00A22328"/>
    <w:rsid w:val="00A2333E"/>
    <w:rsid w:val="00A24792"/>
    <w:rsid w:val="00A24B07"/>
    <w:rsid w:val="00A25181"/>
    <w:rsid w:val="00A25B93"/>
    <w:rsid w:val="00A261F9"/>
    <w:rsid w:val="00A271FC"/>
    <w:rsid w:val="00A2734B"/>
    <w:rsid w:val="00A27932"/>
    <w:rsid w:val="00A30591"/>
    <w:rsid w:val="00A30AA6"/>
    <w:rsid w:val="00A32043"/>
    <w:rsid w:val="00A32AAA"/>
    <w:rsid w:val="00A3302D"/>
    <w:rsid w:val="00A33159"/>
    <w:rsid w:val="00A34A38"/>
    <w:rsid w:val="00A351EC"/>
    <w:rsid w:val="00A356A9"/>
    <w:rsid w:val="00A36B51"/>
    <w:rsid w:val="00A36DF9"/>
    <w:rsid w:val="00A37133"/>
    <w:rsid w:val="00A3772E"/>
    <w:rsid w:val="00A403D4"/>
    <w:rsid w:val="00A404A7"/>
    <w:rsid w:val="00A40E29"/>
    <w:rsid w:val="00A41377"/>
    <w:rsid w:val="00A42B0A"/>
    <w:rsid w:val="00A43495"/>
    <w:rsid w:val="00A4469D"/>
    <w:rsid w:val="00A4488B"/>
    <w:rsid w:val="00A448AB"/>
    <w:rsid w:val="00A46278"/>
    <w:rsid w:val="00A4731F"/>
    <w:rsid w:val="00A503CF"/>
    <w:rsid w:val="00A5176D"/>
    <w:rsid w:val="00A51E6E"/>
    <w:rsid w:val="00A52DAF"/>
    <w:rsid w:val="00A5354E"/>
    <w:rsid w:val="00A53773"/>
    <w:rsid w:val="00A53C95"/>
    <w:rsid w:val="00A5472E"/>
    <w:rsid w:val="00A55027"/>
    <w:rsid w:val="00A558BC"/>
    <w:rsid w:val="00A563D0"/>
    <w:rsid w:val="00A565B6"/>
    <w:rsid w:val="00A56A2B"/>
    <w:rsid w:val="00A56CC3"/>
    <w:rsid w:val="00A607E9"/>
    <w:rsid w:val="00A60F1A"/>
    <w:rsid w:val="00A615B0"/>
    <w:rsid w:val="00A61903"/>
    <w:rsid w:val="00A61909"/>
    <w:rsid w:val="00A61F02"/>
    <w:rsid w:val="00A6232C"/>
    <w:rsid w:val="00A63565"/>
    <w:rsid w:val="00A641DF"/>
    <w:rsid w:val="00A64B2F"/>
    <w:rsid w:val="00A65660"/>
    <w:rsid w:val="00A6590D"/>
    <w:rsid w:val="00A65B83"/>
    <w:rsid w:val="00A65EF9"/>
    <w:rsid w:val="00A71D38"/>
    <w:rsid w:val="00A720C1"/>
    <w:rsid w:val="00A735AF"/>
    <w:rsid w:val="00A73775"/>
    <w:rsid w:val="00A73EEB"/>
    <w:rsid w:val="00A75E75"/>
    <w:rsid w:val="00A7642B"/>
    <w:rsid w:val="00A768CE"/>
    <w:rsid w:val="00A76F38"/>
    <w:rsid w:val="00A77287"/>
    <w:rsid w:val="00A775CB"/>
    <w:rsid w:val="00A77987"/>
    <w:rsid w:val="00A77D2D"/>
    <w:rsid w:val="00A8018C"/>
    <w:rsid w:val="00A8274D"/>
    <w:rsid w:val="00A8310D"/>
    <w:rsid w:val="00A83305"/>
    <w:rsid w:val="00A8376D"/>
    <w:rsid w:val="00A844A8"/>
    <w:rsid w:val="00A84B5C"/>
    <w:rsid w:val="00A84C80"/>
    <w:rsid w:val="00A8546A"/>
    <w:rsid w:val="00A85D6F"/>
    <w:rsid w:val="00A861A2"/>
    <w:rsid w:val="00A87A30"/>
    <w:rsid w:val="00A87B77"/>
    <w:rsid w:val="00A90669"/>
    <w:rsid w:val="00A90813"/>
    <w:rsid w:val="00A90944"/>
    <w:rsid w:val="00A91841"/>
    <w:rsid w:val="00A92851"/>
    <w:rsid w:val="00A931CA"/>
    <w:rsid w:val="00A9396C"/>
    <w:rsid w:val="00A93AB1"/>
    <w:rsid w:val="00A93C0E"/>
    <w:rsid w:val="00A93E09"/>
    <w:rsid w:val="00A958FE"/>
    <w:rsid w:val="00A95C73"/>
    <w:rsid w:val="00A96637"/>
    <w:rsid w:val="00A96EAD"/>
    <w:rsid w:val="00A976F0"/>
    <w:rsid w:val="00AA0AD6"/>
    <w:rsid w:val="00AA13EB"/>
    <w:rsid w:val="00AA29E1"/>
    <w:rsid w:val="00AA38BE"/>
    <w:rsid w:val="00AA3D83"/>
    <w:rsid w:val="00AA3F3A"/>
    <w:rsid w:val="00AA4CD1"/>
    <w:rsid w:val="00AA5A3C"/>
    <w:rsid w:val="00AA5B28"/>
    <w:rsid w:val="00AA69A8"/>
    <w:rsid w:val="00AA7224"/>
    <w:rsid w:val="00AB0231"/>
    <w:rsid w:val="00AB102A"/>
    <w:rsid w:val="00AB1387"/>
    <w:rsid w:val="00AB2806"/>
    <w:rsid w:val="00AB3709"/>
    <w:rsid w:val="00AB37FE"/>
    <w:rsid w:val="00AB3FD9"/>
    <w:rsid w:val="00AB45F5"/>
    <w:rsid w:val="00AB4626"/>
    <w:rsid w:val="00AB4955"/>
    <w:rsid w:val="00AB5E54"/>
    <w:rsid w:val="00AB5E8B"/>
    <w:rsid w:val="00AB5F17"/>
    <w:rsid w:val="00AB62FE"/>
    <w:rsid w:val="00AB64A6"/>
    <w:rsid w:val="00AB6EFA"/>
    <w:rsid w:val="00AB71DB"/>
    <w:rsid w:val="00AC150F"/>
    <w:rsid w:val="00AC1799"/>
    <w:rsid w:val="00AC1E68"/>
    <w:rsid w:val="00AC27F8"/>
    <w:rsid w:val="00AC3D18"/>
    <w:rsid w:val="00AC447E"/>
    <w:rsid w:val="00AC46B4"/>
    <w:rsid w:val="00AC4AB0"/>
    <w:rsid w:val="00AC4E33"/>
    <w:rsid w:val="00AC4EC2"/>
    <w:rsid w:val="00AC7FE1"/>
    <w:rsid w:val="00AD026C"/>
    <w:rsid w:val="00AD0371"/>
    <w:rsid w:val="00AD1290"/>
    <w:rsid w:val="00AD2315"/>
    <w:rsid w:val="00AD28AE"/>
    <w:rsid w:val="00AD46CE"/>
    <w:rsid w:val="00AD623A"/>
    <w:rsid w:val="00AD743B"/>
    <w:rsid w:val="00AD7B68"/>
    <w:rsid w:val="00AE0BEF"/>
    <w:rsid w:val="00AE244C"/>
    <w:rsid w:val="00AE2925"/>
    <w:rsid w:val="00AE384F"/>
    <w:rsid w:val="00AE4941"/>
    <w:rsid w:val="00AE497E"/>
    <w:rsid w:val="00AE4F5E"/>
    <w:rsid w:val="00AE54C6"/>
    <w:rsid w:val="00AE5EEE"/>
    <w:rsid w:val="00AE6417"/>
    <w:rsid w:val="00AE6795"/>
    <w:rsid w:val="00AE6E61"/>
    <w:rsid w:val="00AE727E"/>
    <w:rsid w:val="00AE7ECF"/>
    <w:rsid w:val="00AF0124"/>
    <w:rsid w:val="00AF0439"/>
    <w:rsid w:val="00AF0F35"/>
    <w:rsid w:val="00AF3F52"/>
    <w:rsid w:val="00AF47C2"/>
    <w:rsid w:val="00AF53E1"/>
    <w:rsid w:val="00AF5F23"/>
    <w:rsid w:val="00AF5F89"/>
    <w:rsid w:val="00AF667D"/>
    <w:rsid w:val="00AF6B2B"/>
    <w:rsid w:val="00AF7889"/>
    <w:rsid w:val="00AF7962"/>
    <w:rsid w:val="00AF7EA3"/>
    <w:rsid w:val="00AF7FEF"/>
    <w:rsid w:val="00B005BA"/>
    <w:rsid w:val="00B008DA"/>
    <w:rsid w:val="00B0131A"/>
    <w:rsid w:val="00B01DE9"/>
    <w:rsid w:val="00B02A4A"/>
    <w:rsid w:val="00B0375B"/>
    <w:rsid w:val="00B03D32"/>
    <w:rsid w:val="00B040C8"/>
    <w:rsid w:val="00B044B5"/>
    <w:rsid w:val="00B04534"/>
    <w:rsid w:val="00B04E6F"/>
    <w:rsid w:val="00B053B7"/>
    <w:rsid w:val="00B05A8E"/>
    <w:rsid w:val="00B05B9D"/>
    <w:rsid w:val="00B05C60"/>
    <w:rsid w:val="00B05F3B"/>
    <w:rsid w:val="00B063A1"/>
    <w:rsid w:val="00B06DB4"/>
    <w:rsid w:val="00B11AEC"/>
    <w:rsid w:val="00B12E46"/>
    <w:rsid w:val="00B13134"/>
    <w:rsid w:val="00B1354B"/>
    <w:rsid w:val="00B13DB7"/>
    <w:rsid w:val="00B167E5"/>
    <w:rsid w:val="00B1693C"/>
    <w:rsid w:val="00B16ACB"/>
    <w:rsid w:val="00B17119"/>
    <w:rsid w:val="00B178DF"/>
    <w:rsid w:val="00B178FF"/>
    <w:rsid w:val="00B206C5"/>
    <w:rsid w:val="00B213D5"/>
    <w:rsid w:val="00B23052"/>
    <w:rsid w:val="00B23321"/>
    <w:rsid w:val="00B23C6D"/>
    <w:rsid w:val="00B23E7D"/>
    <w:rsid w:val="00B2416A"/>
    <w:rsid w:val="00B2436B"/>
    <w:rsid w:val="00B24A65"/>
    <w:rsid w:val="00B24BCD"/>
    <w:rsid w:val="00B261B6"/>
    <w:rsid w:val="00B2716E"/>
    <w:rsid w:val="00B31473"/>
    <w:rsid w:val="00B32268"/>
    <w:rsid w:val="00B327EA"/>
    <w:rsid w:val="00B33EEC"/>
    <w:rsid w:val="00B34326"/>
    <w:rsid w:val="00B343AA"/>
    <w:rsid w:val="00B355F2"/>
    <w:rsid w:val="00B35658"/>
    <w:rsid w:val="00B36265"/>
    <w:rsid w:val="00B36533"/>
    <w:rsid w:val="00B36A17"/>
    <w:rsid w:val="00B37822"/>
    <w:rsid w:val="00B4107C"/>
    <w:rsid w:val="00B423A5"/>
    <w:rsid w:val="00B42EAB"/>
    <w:rsid w:val="00B43866"/>
    <w:rsid w:val="00B447F0"/>
    <w:rsid w:val="00B46211"/>
    <w:rsid w:val="00B464D9"/>
    <w:rsid w:val="00B4715E"/>
    <w:rsid w:val="00B4720F"/>
    <w:rsid w:val="00B47BB9"/>
    <w:rsid w:val="00B53A97"/>
    <w:rsid w:val="00B53CFB"/>
    <w:rsid w:val="00B53F55"/>
    <w:rsid w:val="00B5491F"/>
    <w:rsid w:val="00B550F0"/>
    <w:rsid w:val="00B55C9C"/>
    <w:rsid w:val="00B55CEB"/>
    <w:rsid w:val="00B56753"/>
    <w:rsid w:val="00B56B52"/>
    <w:rsid w:val="00B61177"/>
    <w:rsid w:val="00B624D0"/>
    <w:rsid w:val="00B6255B"/>
    <w:rsid w:val="00B63627"/>
    <w:rsid w:val="00B63FA4"/>
    <w:rsid w:val="00B64441"/>
    <w:rsid w:val="00B65191"/>
    <w:rsid w:val="00B657AA"/>
    <w:rsid w:val="00B663A9"/>
    <w:rsid w:val="00B66528"/>
    <w:rsid w:val="00B6695A"/>
    <w:rsid w:val="00B66AE6"/>
    <w:rsid w:val="00B6793E"/>
    <w:rsid w:val="00B7020C"/>
    <w:rsid w:val="00B702FA"/>
    <w:rsid w:val="00B70AE3"/>
    <w:rsid w:val="00B71EFA"/>
    <w:rsid w:val="00B72843"/>
    <w:rsid w:val="00B731B8"/>
    <w:rsid w:val="00B73441"/>
    <w:rsid w:val="00B73A09"/>
    <w:rsid w:val="00B73F22"/>
    <w:rsid w:val="00B74243"/>
    <w:rsid w:val="00B757FD"/>
    <w:rsid w:val="00B75857"/>
    <w:rsid w:val="00B75F46"/>
    <w:rsid w:val="00B76172"/>
    <w:rsid w:val="00B80A90"/>
    <w:rsid w:val="00B80C31"/>
    <w:rsid w:val="00B813A4"/>
    <w:rsid w:val="00B81B86"/>
    <w:rsid w:val="00B82D60"/>
    <w:rsid w:val="00B83D06"/>
    <w:rsid w:val="00B85B42"/>
    <w:rsid w:val="00B877C5"/>
    <w:rsid w:val="00B87FC4"/>
    <w:rsid w:val="00B90933"/>
    <w:rsid w:val="00B91151"/>
    <w:rsid w:val="00B912ED"/>
    <w:rsid w:val="00B9134F"/>
    <w:rsid w:val="00B91475"/>
    <w:rsid w:val="00B91F13"/>
    <w:rsid w:val="00B9225B"/>
    <w:rsid w:val="00B941A4"/>
    <w:rsid w:val="00B94517"/>
    <w:rsid w:val="00B947C3"/>
    <w:rsid w:val="00B952C0"/>
    <w:rsid w:val="00B95A1D"/>
    <w:rsid w:val="00B95D20"/>
    <w:rsid w:val="00B96DD5"/>
    <w:rsid w:val="00B96F99"/>
    <w:rsid w:val="00B97BAA"/>
    <w:rsid w:val="00B97F36"/>
    <w:rsid w:val="00BA1253"/>
    <w:rsid w:val="00BA16C9"/>
    <w:rsid w:val="00BA210E"/>
    <w:rsid w:val="00BA22B6"/>
    <w:rsid w:val="00BA29BC"/>
    <w:rsid w:val="00BA3BC7"/>
    <w:rsid w:val="00BA4277"/>
    <w:rsid w:val="00BA465A"/>
    <w:rsid w:val="00BA60FF"/>
    <w:rsid w:val="00BA654F"/>
    <w:rsid w:val="00BA6568"/>
    <w:rsid w:val="00BA6F17"/>
    <w:rsid w:val="00BB0790"/>
    <w:rsid w:val="00BB0C72"/>
    <w:rsid w:val="00BB1B98"/>
    <w:rsid w:val="00BB38CD"/>
    <w:rsid w:val="00BB4444"/>
    <w:rsid w:val="00BB4A5A"/>
    <w:rsid w:val="00BB5070"/>
    <w:rsid w:val="00BB5398"/>
    <w:rsid w:val="00BB53B8"/>
    <w:rsid w:val="00BB53DE"/>
    <w:rsid w:val="00BB5691"/>
    <w:rsid w:val="00BB56FE"/>
    <w:rsid w:val="00BB6E9D"/>
    <w:rsid w:val="00BB6FBA"/>
    <w:rsid w:val="00BC00CB"/>
    <w:rsid w:val="00BC02CC"/>
    <w:rsid w:val="00BC2000"/>
    <w:rsid w:val="00BC2C67"/>
    <w:rsid w:val="00BC2E44"/>
    <w:rsid w:val="00BC3097"/>
    <w:rsid w:val="00BC38B7"/>
    <w:rsid w:val="00BC3B1B"/>
    <w:rsid w:val="00BC3DF1"/>
    <w:rsid w:val="00BC4ECF"/>
    <w:rsid w:val="00BC54DE"/>
    <w:rsid w:val="00BC55B6"/>
    <w:rsid w:val="00BC5723"/>
    <w:rsid w:val="00BC5770"/>
    <w:rsid w:val="00BC66CB"/>
    <w:rsid w:val="00BC6ED4"/>
    <w:rsid w:val="00BD1051"/>
    <w:rsid w:val="00BD10B0"/>
    <w:rsid w:val="00BD1415"/>
    <w:rsid w:val="00BD1AF0"/>
    <w:rsid w:val="00BD1CA1"/>
    <w:rsid w:val="00BD2F38"/>
    <w:rsid w:val="00BD3385"/>
    <w:rsid w:val="00BD3DA8"/>
    <w:rsid w:val="00BD3E32"/>
    <w:rsid w:val="00BD407A"/>
    <w:rsid w:val="00BD4537"/>
    <w:rsid w:val="00BD4D20"/>
    <w:rsid w:val="00BD66E0"/>
    <w:rsid w:val="00BD6968"/>
    <w:rsid w:val="00BD73F4"/>
    <w:rsid w:val="00BD7C30"/>
    <w:rsid w:val="00BE0B51"/>
    <w:rsid w:val="00BE1A8A"/>
    <w:rsid w:val="00BE1B86"/>
    <w:rsid w:val="00BE1BC4"/>
    <w:rsid w:val="00BE2104"/>
    <w:rsid w:val="00BE2B2C"/>
    <w:rsid w:val="00BE2F53"/>
    <w:rsid w:val="00BE5540"/>
    <w:rsid w:val="00BE5B57"/>
    <w:rsid w:val="00BE69B1"/>
    <w:rsid w:val="00BE6D57"/>
    <w:rsid w:val="00BE716D"/>
    <w:rsid w:val="00BE7995"/>
    <w:rsid w:val="00BF0319"/>
    <w:rsid w:val="00BF14D9"/>
    <w:rsid w:val="00BF1988"/>
    <w:rsid w:val="00BF32A2"/>
    <w:rsid w:val="00BF36C8"/>
    <w:rsid w:val="00BF4C7A"/>
    <w:rsid w:val="00BF4F6B"/>
    <w:rsid w:val="00BF5030"/>
    <w:rsid w:val="00C0072C"/>
    <w:rsid w:val="00C01846"/>
    <w:rsid w:val="00C02447"/>
    <w:rsid w:val="00C02C4C"/>
    <w:rsid w:val="00C03218"/>
    <w:rsid w:val="00C03536"/>
    <w:rsid w:val="00C03E22"/>
    <w:rsid w:val="00C04BBD"/>
    <w:rsid w:val="00C06616"/>
    <w:rsid w:val="00C0672E"/>
    <w:rsid w:val="00C06880"/>
    <w:rsid w:val="00C06E17"/>
    <w:rsid w:val="00C07300"/>
    <w:rsid w:val="00C11397"/>
    <w:rsid w:val="00C12054"/>
    <w:rsid w:val="00C12314"/>
    <w:rsid w:val="00C13EBA"/>
    <w:rsid w:val="00C142A3"/>
    <w:rsid w:val="00C146C5"/>
    <w:rsid w:val="00C1484F"/>
    <w:rsid w:val="00C15934"/>
    <w:rsid w:val="00C15C35"/>
    <w:rsid w:val="00C15D80"/>
    <w:rsid w:val="00C1651E"/>
    <w:rsid w:val="00C16774"/>
    <w:rsid w:val="00C173D1"/>
    <w:rsid w:val="00C17490"/>
    <w:rsid w:val="00C200D7"/>
    <w:rsid w:val="00C20702"/>
    <w:rsid w:val="00C22DB3"/>
    <w:rsid w:val="00C22F25"/>
    <w:rsid w:val="00C240A0"/>
    <w:rsid w:val="00C24581"/>
    <w:rsid w:val="00C24884"/>
    <w:rsid w:val="00C24C76"/>
    <w:rsid w:val="00C250F0"/>
    <w:rsid w:val="00C25289"/>
    <w:rsid w:val="00C26627"/>
    <w:rsid w:val="00C27291"/>
    <w:rsid w:val="00C27644"/>
    <w:rsid w:val="00C27C4C"/>
    <w:rsid w:val="00C3018B"/>
    <w:rsid w:val="00C30B61"/>
    <w:rsid w:val="00C30B6D"/>
    <w:rsid w:val="00C31D0E"/>
    <w:rsid w:val="00C326E8"/>
    <w:rsid w:val="00C33F74"/>
    <w:rsid w:val="00C34618"/>
    <w:rsid w:val="00C34957"/>
    <w:rsid w:val="00C349A3"/>
    <w:rsid w:val="00C351EA"/>
    <w:rsid w:val="00C35424"/>
    <w:rsid w:val="00C35599"/>
    <w:rsid w:val="00C35B4C"/>
    <w:rsid w:val="00C36A10"/>
    <w:rsid w:val="00C41AF9"/>
    <w:rsid w:val="00C41E59"/>
    <w:rsid w:val="00C4337C"/>
    <w:rsid w:val="00C447C6"/>
    <w:rsid w:val="00C4563B"/>
    <w:rsid w:val="00C45930"/>
    <w:rsid w:val="00C45B59"/>
    <w:rsid w:val="00C46985"/>
    <w:rsid w:val="00C473E0"/>
    <w:rsid w:val="00C474FB"/>
    <w:rsid w:val="00C47AC0"/>
    <w:rsid w:val="00C509C6"/>
    <w:rsid w:val="00C509EC"/>
    <w:rsid w:val="00C51338"/>
    <w:rsid w:val="00C51BCB"/>
    <w:rsid w:val="00C522C4"/>
    <w:rsid w:val="00C526E0"/>
    <w:rsid w:val="00C53B35"/>
    <w:rsid w:val="00C548C5"/>
    <w:rsid w:val="00C55026"/>
    <w:rsid w:val="00C55246"/>
    <w:rsid w:val="00C55328"/>
    <w:rsid w:val="00C560FF"/>
    <w:rsid w:val="00C565F5"/>
    <w:rsid w:val="00C56710"/>
    <w:rsid w:val="00C56BBD"/>
    <w:rsid w:val="00C56E15"/>
    <w:rsid w:val="00C5747D"/>
    <w:rsid w:val="00C57F61"/>
    <w:rsid w:val="00C600F8"/>
    <w:rsid w:val="00C601D8"/>
    <w:rsid w:val="00C610AB"/>
    <w:rsid w:val="00C623F5"/>
    <w:rsid w:val="00C6265F"/>
    <w:rsid w:val="00C62E7B"/>
    <w:rsid w:val="00C64399"/>
    <w:rsid w:val="00C6597A"/>
    <w:rsid w:val="00C66616"/>
    <w:rsid w:val="00C671EE"/>
    <w:rsid w:val="00C70B05"/>
    <w:rsid w:val="00C70EA0"/>
    <w:rsid w:val="00C71101"/>
    <w:rsid w:val="00C7353B"/>
    <w:rsid w:val="00C73C99"/>
    <w:rsid w:val="00C743BE"/>
    <w:rsid w:val="00C74550"/>
    <w:rsid w:val="00C74E5A"/>
    <w:rsid w:val="00C750B9"/>
    <w:rsid w:val="00C75AD7"/>
    <w:rsid w:val="00C75CD3"/>
    <w:rsid w:val="00C75CD8"/>
    <w:rsid w:val="00C7671C"/>
    <w:rsid w:val="00C77349"/>
    <w:rsid w:val="00C80246"/>
    <w:rsid w:val="00C8091A"/>
    <w:rsid w:val="00C8101C"/>
    <w:rsid w:val="00C81818"/>
    <w:rsid w:val="00C81873"/>
    <w:rsid w:val="00C836C8"/>
    <w:rsid w:val="00C83AA9"/>
    <w:rsid w:val="00C844E6"/>
    <w:rsid w:val="00C846C8"/>
    <w:rsid w:val="00C84FBC"/>
    <w:rsid w:val="00C8531E"/>
    <w:rsid w:val="00C85F40"/>
    <w:rsid w:val="00C860C7"/>
    <w:rsid w:val="00C86501"/>
    <w:rsid w:val="00C86CD1"/>
    <w:rsid w:val="00C877DD"/>
    <w:rsid w:val="00C8790F"/>
    <w:rsid w:val="00C87CE3"/>
    <w:rsid w:val="00C90981"/>
    <w:rsid w:val="00C9109F"/>
    <w:rsid w:val="00C91F2E"/>
    <w:rsid w:val="00C921EA"/>
    <w:rsid w:val="00C92644"/>
    <w:rsid w:val="00C92A2D"/>
    <w:rsid w:val="00C92D5D"/>
    <w:rsid w:val="00C95BF4"/>
    <w:rsid w:val="00C963B8"/>
    <w:rsid w:val="00C96820"/>
    <w:rsid w:val="00C96D53"/>
    <w:rsid w:val="00CA0AE5"/>
    <w:rsid w:val="00CA1162"/>
    <w:rsid w:val="00CA2614"/>
    <w:rsid w:val="00CA2D09"/>
    <w:rsid w:val="00CA596C"/>
    <w:rsid w:val="00CA63BA"/>
    <w:rsid w:val="00CA6F9C"/>
    <w:rsid w:val="00CA73EF"/>
    <w:rsid w:val="00CB145D"/>
    <w:rsid w:val="00CB2056"/>
    <w:rsid w:val="00CB21D0"/>
    <w:rsid w:val="00CB246E"/>
    <w:rsid w:val="00CB27A1"/>
    <w:rsid w:val="00CB3719"/>
    <w:rsid w:val="00CB3A9F"/>
    <w:rsid w:val="00CB3B99"/>
    <w:rsid w:val="00CB4CE7"/>
    <w:rsid w:val="00CB4DB5"/>
    <w:rsid w:val="00CB536E"/>
    <w:rsid w:val="00CB5A2E"/>
    <w:rsid w:val="00CB7582"/>
    <w:rsid w:val="00CB7FEE"/>
    <w:rsid w:val="00CC0253"/>
    <w:rsid w:val="00CC1070"/>
    <w:rsid w:val="00CC13EA"/>
    <w:rsid w:val="00CC1E03"/>
    <w:rsid w:val="00CC206F"/>
    <w:rsid w:val="00CC263D"/>
    <w:rsid w:val="00CC32EA"/>
    <w:rsid w:val="00CC469D"/>
    <w:rsid w:val="00CC5572"/>
    <w:rsid w:val="00CC5F5C"/>
    <w:rsid w:val="00CC6225"/>
    <w:rsid w:val="00CC71B8"/>
    <w:rsid w:val="00CC71BB"/>
    <w:rsid w:val="00CD0C15"/>
    <w:rsid w:val="00CD0F97"/>
    <w:rsid w:val="00CD191D"/>
    <w:rsid w:val="00CD27A8"/>
    <w:rsid w:val="00CD3C89"/>
    <w:rsid w:val="00CD4E74"/>
    <w:rsid w:val="00CD635F"/>
    <w:rsid w:val="00CD757F"/>
    <w:rsid w:val="00CD7EC7"/>
    <w:rsid w:val="00CE0051"/>
    <w:rsid w:val="00CE0099"/>
    <w:rsid w:val="00CE0A3C"/>
    <w:rsid w:val="00CE2D6A"/>
    <w:rsid w:val="00CE33BB"/>
    <w:rsid w:val="00CE3B6C"/>
    <w:rsid w:val="00CE49C7"/>
    <w:rsid w:val="00CE5268"/>
    <w:rsid w:val="00CE6BC8"/>
    <w:rsid w:val="00CF0C41"/>
    <w:rsid w:val="00CF0D22"/>
    <w:rsid w:val="00CF0F73"/>
    <w:rsid w:val="00CF28B7"/>
    <w:rsid w:val="00CF3C62"/>
    <w:rsid w:val="00CF45F9"/>
    <w:rsid w:val="00CF4E92"/>
    <w:rsid w:val="00CF5259"/>
    <w:rsid w:val="00CF5B6B"/>
    <w:rsid w:val="00CF6456"/>
    <w:rsid w:val="00CF6CE4"/>
    <w:rsid w:val="00D00C0A"/>
    <w:rsid w:val="00D01F05"/>
    <w:rsid w:val="00D04177"/>
    <w:rsid w:val="00D0419B"/>
    <w:rsid w:val="00D05037"/>
    <w:rsid w:val="00D05699"/>
    <w:rsid w:val="00D05AA0"/>
    <w:rsid w:val="00D05EA7"/>
    <w:rsid w:val="00D06686"/>
    <w:rsid w:val="00D06C5E"/>
    <w:rsid w:val="00D0712B"/>
    <w:rsid w:val="00D07E87"/>
    <w:rsid w:val="00D12139"/>
    <w:rsid w:val="00D125BB"/>
    <w:rsid w:val="00D1316D"/>
    <w:rsid w:val="00D16384"/>
    <w:rsid w:val="00D16681"/>
    <w:rsid w:val="00D1784B"/>
    <w:rsid w:val="00D17FBF"/>
    <w:rsid w:val="00D2037D"/>
    <w:rsid w:val="00D209B1"/>
    <w:rsid w:val="00D21066"/>
    <w:rsid w:val="00D2184B"/>
    <w:rsid w:val="00D21E14"/>
    <w:rsid w:val="00D238BD"/>
    <w:rsid w:val="00D23DDF"/>
    <w:rsid w:val="00D241A5"/>
    <w:rsid w:val="00D27292"/>
    <w:rsid w:val="00D27B1A"/>
    <w:rsid w:val="00D30467"/>
    <w:rsid w:val="00D30D5E"/>
    <w:rsid w:val="00D30EFD"/>
    <w:rsid w:val="00D31066"/>
    <w:rsid w:val="00D311B4"/>
    <w:rsid w:val="00D31984"/>
    <w:rsid w:val="00D3270A"/>
    <w:rsid w:val="00D3310F"/>
    <w:rsid w:val="00D335B9"/>
    <w:rsid w:val="00D341A9"/>
    <w:rsid w:val="00D34723"/>
    <w:rsid w:val="00D34768"/>
    <w:rsid w:val="00D34784"/>
    <w:rsid w:val="00D35B86"/>
    <w:rsid w:val="00D362D6"/>
    <w:rsid w:val="00D36BDD"/>
    <w:rsid w:val="00D37127"/>
    <w:rsid w:val="00D37537"/>
    <w:rsid w:val="00D37B44"/>
    <w:rsid w:val="00D37F70"/>
    <w:rsid w:val="00D40019"/>
    <w:rsid w:val="00D40694"/>
    <w:rsid w:val="00D432FF"/>
    <w:rsid w:val="00D44C91"/>
    <w:rsid w:val="00D452D1"/>
    <w:rsid w:val="00D45325"/>
    <w:rsid w:val="00D45750"/>
    <w:rsid w:val="00D458E2"/>
    <w:rsid w:val="00D4648D"/>
    <w:rsid w:val="00D47648"/>
    <w:rsid w:val="00D526C4"/>
    <w:rsid w:val="00D53BDA"/>
    <w:rsid w:val="00D53F2D"/>
    <w:rsid w:val="00D543D8"/>
    <w:rsid w:val="00D54483"/>
    <w:rsid w:val="00D545BA"/>
    <w:rsid w:val="00D54F8E"/>
    <w:rsid w:val="00D555D3"/>
    <w:rsid w:val="00D558DC"/>
    <w:rsid w:val="00D576EC"/>
    <w:rsid w:val="00D60341"/>
    <w:rsid w:val="00D61500"/>
    <w:rsid w:val="00D615F9"/>
    <w:rsid w:val="00D61B2C"/>
    <w:rsid w:val="00D620A4"/>
    <w:rsid w:val="00D6280C"/>
    <w:rsid w:val="00D6326A"/>
    <w:rsid w:val="00D634A1"/>
    <w:rsid w:val="00D641D2"/>
    <w:rsid w:val="00D64271"/>
    <w:rsid w:val="00D649D0"/>
    <w:rsid w:val="00D64D3B"/>
    <w:rsid w:val="00D65326"/>
    <w:rsid w:val="00D654FF"/>
    <w:rsid w:val="00D65E63"/>
    <w:rsid w:val="00D7046F"/>
    <w:rsid w:val="00D71517"/>
    <w:rsid w:val="00D71F9B"/>
    <w:rsid w:val="00D738A8"/>
    <w:rsid w:val="00D73FDB"/>
    <w:rsid w:val="00D74547"/>
    <w:rsid w:val="00D74FFF"/>
    <w:rsid w:val="00D75DC1"/>
    <w:rsid w:val="00D75F1F"/>
    <w:rsid w:val="00D75F52"/>
    <w:rsid w:val="00D76339"/>
    <w:rsid w:val="00D76388"/>
    <w:rsid w:val="00D76550"/>
    <w:rsid w:val="00D7675E"/>
    <w:rsid w:val="00D76E61"/>
    <w:rsid w:val="00D81487"/>
    <w:rsid w:val="00D81CD4"/>
    <w:rsid w:val="00D81DAA"/>
    <w:rsid w:val="00D83AD5"/>
    <w:rsid w:val="00D852A8"/>
    <w:rsid w:val="00D8546A"/>
    <w:rsid w:val="00D8739E"/>
    <w:rsid w:val="00D87B5E"/>
    <w:rsid w:val="00D87D6F"/>
    <w:rsid w:val="00D90B15"/>
    <w:rsid w:val="00D90CD9"/>
    <w:rsid w:val="00D91081"/>
    <w:rsid w:val="00D913FD"/>
    <w:rsid w:val="00D92484"/>
    <w:rsid w:val="00D93CD2"/>
    <w:rsid w:val="00D95829"/>
    <w:rsid w:val="00D96532"/>
    <w:rsid w:val="00D96E4B"/>
    <w:rsid w:val="00D97235"/>
    <w:rsid w:val="00D979CE"/>
    <w:rsid w:val="00D97AE9"/>
    <w:rsid w:val="00DA089C"/>
    <w:rsid w:val="00DA11D6"/>
    <w:rsid w:val="00DA20D2"/>
    <w:rsid w:val="00DA328F"/>
    <w:rsid w:val="00DA4991"/>
    <w:rsid w:val="00DA4DC3"/>
    <w:rsid w:val="00DA4E52"/>
    <w:rsid w:val="00DA5FFA"/>
    <w:rsid w:val="00DA6F81"/>
    <w:rsid w:val="00DB0259"/>
    <w:rsid w:val="00DB035E"/>
    <w:rsid w:val="00DB041F"/>
    <w:rsid w:val="00DB0439"/>
    <w:rsid w:val="00DB139E"/>
    <w:rsid w:val="00DB1FED"/>
    <w:rsid w:val="00DB3ACA"/>
    <w:rsid w:val="00DB3EB2"/>
    <w:rsid w:val="00DB4205"/>
    <w:rsid w:val="00DB460E"/>
    <w:rsid w:val="00DB502E"/>
    <w:rsid w:val="00DB66CA"/>
    <w:rsid w:val="00DB679F"/>
    <w:rsid w:val="00DB6D56"/>
    <w:rsid w:val="00DB6FC2"/>
    <w:rsid w:val="00DB734E"/>
    <w:rsid w:val="00DC0265"/>
    <w:rsid w:val="00DC0614"/>
    <w:rsid w:val="00DC22D9"/>
    <w:rsid w:val="00DC33F5"/>
    <w:rsid w:val="00DC39F6"/>
    <w:rsid w:val="00DC3B7E"/>
    <w:rsid w:val="00DC3D15"/>
    <w:rsid w:val="00DC3FE8"/>
    <w:rsid w:val="00DC425D"/>
    <w:rsid w:val="00DC437C"/>
    <w:rsid w:val="00DC4509"/>
    <w:rsid w:val="00DC451F"/>
    <w:rsid w:val="00DC4561"/>
    <w:rsid w:val="00DC46A9"/>
    <w:rsid w:val="00DC50D1"/>
    <w:rsid w:val="00DC5CE3"/>
    <w:rsid w:val="00DC7486"/>
    <w:rsid w:val="00DC787F"/>
    <w:rsid w:val="00DC7D00"/>
    <w:rsid w:val="00DD096B"/>
    <w:rsid w:val="00DD1DF5"/>
    <w:rsid w:val="00DD27C0"/>
    <w:rsid w:val="00DD2CBD"/>
    <w:rsid w:val="00DD5936"/>
    <w:rsid w:val="00DD6558"/>
    <w:rsid w:val="00DD6FBE"/>
    <w:rsid w:val="00DD7892"/>
    <w:rsid w:val="00DE00E8"/>
    <w:rsid w:val="00DE0510"/>
    <w:rsid w:val="00DE0EB9"/>
    <w:rsid w:val="00DE3A04"/>
    <w:rsid w:val="00DE3E40"/>
    <w:rsid w:val="00DE3FBC"/>
    <w:rsid w:val="00DE3FD9"/>
    <w:rsid w:val="00DE440E"/>
    <w:rsid w:val="00DE5FC6"/>
    <w:rsid w:val="00DE6314"/>
    <w:rsid w:val="00DE68FA"/>
    <w:rsid w:val="00DE7DA9"/>
    <w:rsid w:val="00DF1D35"/>
    <w:rsid w:val="00DF45BA"/>
    <w:rsid w:val="00DF7140"/>
    <w:rsid w:val="00DF71C7"/>
    <w:rsid w:val="00DF726B"/>
    <w:rsid w:val="00E00065"/>
    <w:rsid w:val="00E00693"/>
    <w:rsid w:val="00E006F7"/>
    <w:rsid w:val="00E015FB"/>
    <w:rsid w:val="00E01721"/>
    <w:rsid w:val="00E025B0"/>
    <w:rsid w:val="00E025E8"/>
    <w:rsid w:val="00E02EFE"/>
    <w:rsid w:val="00E03474"/>
    <w:rsid w:val="00E03577"/>
    <w:rsid w:val="00E03595"/>
    <w:rsid w:val="00E04519"/>
    <w:rsid w:val="00E04FD3"/>
    <w:rsid w:val="00E07DA3"/>
    <w:rsid w:val="00E07E77"/>
    <w:rsid w:val="00E10167"/>
    <w:rsid w:val="00E104F9"/>
    <w:rsid w:val="00E10752"/>
    <w:rsid w:val="00E11318"/>
    <w:rsid w:val="00E117FC"/>
    <w:rsid w:val="00E11AD6"/>
    <w:rsid w:val="00E122F3"/>
    <w:rsid w:val="00E13B8A"/>
    <w:rsid w:val="00E14179"/>
    <w:rsid w:val="00E14C83"/>
    <w:rsid w:val="00E14DBD"/>
    <w:rsid w:val="00E15F81"/>
    <w:rsid w:val="00E16C61"/>
    <w:rsid w:val="00E17FE0"/>
    <w:rsid w:val="00E20065"/>
    <w:rsid w:val="00E207C8"/>
    <w:rsid w:val="00E2207E"/>
    <w:rsid w:val="00E22834"/>
    <w:rsid w:val="00E22ED3"/>
    <w:rsid w:val="00E24C24"/>
    <w:rsid w:val="00E24FB6"/>
    <w:rsid w:val="00E253D1"/>
    <w:rsid w:val="00E26CA3"/>
    <w:rsid w:val="00E27EFA"/>
    <w:rsid w:val="00E3044F"/>
    <w:rsid w:val="00E304EC"/>
    <w:rsid w:val="00E30992"/>
    <w:rsid w:val="00E30BD7"/>
    <w:rsid w:val="00E31933"/>
    <w:rsid w:val="00E3237D"/>
    <w:rsid w:val="00E32BAB"/>
    <w:rsid w:val="00E33C9D"/>
    <w:rsid w:val="00E3455D"/>
    <w:rsid w:val="00E345F3"/>
    <w:rsid w:val="00E34855"/>
    <w:rsid w:val="00E378F5"/>
    <w:rsid w:val="00E40094"/>
    <w:rsid w:val="00E40EF0"/>
    <w:rsid w:val="00E41442"/>
    <w:rsid w:val="00E43B21"/>
    <w:rsid w:val="00E44785"/>
    <w:rsid w:val="00E44E26"/>
    <w:rsid w:val="00E45987"/>
    <w:rsid w:val="00E470D1"/>
    <w:rsid w:val="00E47593"/>
    <w:rsid w:val="00E476D4"/>
    <w:rsid w:val="00E51657"/>
    <w:rsid w:val="00E5269D"/>
    <w:rsid w:val="00E52D33"/>
    <w:rsid w:val="00E52F6E"/>
    <w:rsid w:val="00E53B22"/>
    <w:rsid w:val="00E54BC2"/>
    <w:rsid w:val="00E54D14"/>
    <w:rsid w:val="00E5604B"/>
    <w:rsid w:val="00E57308"/>
    <w:rsid w:val="00E57811"/>
    <w:rsid w:val="00E57AF0"/>
    <w:rsid w:val="00E603B5"/>
    <w:rsid w:val="00E6077E"/>
    <w:rsid w:val="00E60F04"/>
    <w:rsid w:val="00E610EE"/>
    <w:rsid w:val="00E61746"/>
    <w:rsid w:val="00E6240B"/>
    <w:rsid w:val="00E625C4"/>
    <w:rsid w:val="00E62B0C"/>
    <w:rsid w:val="00E630E1"/>
    <w:rsid w:val="00E636B1"/>
    <w:rsid w:val="00E6374A"/>
    <w:rsid w:val="00E638FC"/>
    <w:rsid w:val="00E64A58"/>
    <w:rsid w:val="00E64C95"/>
    <w:rsid w:val="00E656BB"/>
    <w:rsid w:val="00E66067"/>
    <w:rsid w:val="00E663CB"/>
    <w:rsid w:val="00E675A3"/>
    <w:rsid w:val="00E67975"/>
    <w:rsid w:val="00E67B17"/>
    <w:rsid w:val="00E67F72"/>
    <w:rsid w:val="00E7029F"/>
    <w:rsid w:val="00E7160F"/>
    <w:rsid w:val="00E72CD8"/>
    <w:rsid w:val="00E7373E"/>
    <w:rsid w:val="00E7390E"/>
    <w:rsid w:val="00E753AF"/>
    <w:rsid w:val="00E7661C"/>
    <w:rsid w:val="00E80818"/>
    <w:rsid w:val="00E80BEF"/>
    <w:rsid w:val="00E80C9F"/>
    <w:rsid w:val="00E81EF4"/>
    <w:rsid w:val="00E839F5"/>
    <w:rsid w:val="00E85114"/>
    <w:rsid w:val="00E85F54"/>
    <w:rsid w:val="00E8657C"/>
    <w:rsid w:val="00E872EF"/>
    <w:rsid w:val="00E87521"/>
    <w:rsid w:val="00E87702"/>
    <w:rsid w:val="00E878B7"/>
    <w:rsid w:val="00E91202"/>
    <w:rsid w:val="00E9183D"/>
    <w:rsid w:val="00E91F4A"/>
    <w:rsid w:val="00E92180"/>
    <w:rsid w:val="00E949C4"/>
    <w:rsid w:val="00E94A82"/>
    <w:rsid w:val="00E97523"/>
    <w:rsid w:val="00E97E58"/>
    <w:rsid w:val="00E97F66"/>
    <w:rsid w:val="00EA1AC1"/>
    <w:rsid w:val="00EA1BC8"/>
    <w:rsid w:val="00EA1FDF"/>
    <w:rsid w:val="00EA26BE"/>
    <w:rsid w:val="00EA32C5"/>
    <w:rsid w:val="00EA336E"/>
    <w:rsid w:val="00EA35BF"/>
    <w:rsid w:val="00EA40F6"/>
    <w:rsid w:val="00EA5066"/>
    <w:rsid w:val="00EA6E18"/>
    <w:rsid w:val="00EA7F80"/>
    <w:rsid w:val="00EA7FD0"/>
    <w:rsid w:val="00EB15B5"/>
    <w:rsid w:val="00EB26A5"/>
    <w:rsid w:val="00EB2C13"/>
    <w:rsid w:val="00EB2EB4"/>
    <w:rsid w:val="00EB3CD9"/>
    <w:rsid w:val="00EB4A26"/>
    <w:rsid w:val="00EB52F7"/>
    <w:rsid w:val="00EB5B8B"/>
    <w:rsid w:val="00EB666A"/>
    <w:rsid w:val="00EB66BB"/>
    <w:rsid w:val="00EB684F"/>
    <w:rsid w:val="00EC09DF"/>
    <w:rsid w:val="00EC0B8F"/>
    <w:rsid w:val="00EC14D2"/>
    <w:rsid w:val="00EC1FCF"/>
    <w:rsid w:val="00EC3A23"/>
    <w:rsid w:val="00EC3F7E"/>
    <w:rsid w:val="00EC446D"/>
    <w:rsid w:val="00EC4931"/>
    <w:rsid w:val="00EC4FBF"/>
    <w:rsid w:val="00EC4FFA"/>
    <w:rsid w:val="00EC6538"/>
    <w:rsid w:val="00EC65F3"/>
    <w:rsid w:val="00EC66E5"/>
    <w:rsid w:val="00EC72BC"/>
    <w:rsid w:val="00ED1D12"/>
    <w:rsid w:val="00ED3893"/>
    <w:rsid w:val="00ED49B2"/>
    <w:rsid w:val="00ED516A"/>
    <w:rsid w:val="00ED5ED1"/>
    <w:rsid w:val="00ED6ED5"/>
    <w:rsid w:val="00ED747A"/>
    <w:rsid w:val="00ED7561"/>
    <w:rsid w:val="00ED797D"/>
    <w:rsid w:val="00EE0023"/>
    <w:rsid w:val="00EE0B36"/>
    <w:rsid w:val="00EE11DF"/>
    <w:rsid w:val="00EE1821"/>
    <w:rsid w:val="00EE318E"/>
    <w:rsid w:val="00EE5125"/>
    <w:rsid w:val="00EE70D7"/>
    <w:rsid w:val="00EE7F90"/>
    <w:rsid w:val="00EE7FFA"/>
    <w:rsid w:val="00EF00F9"/>
    <w:rsid w:val="00EF015E"/>
    <w:rsid w:val="00EF03F7"/>
    <w:rsid w:val="00EF0D0B"/>
    <w:rsid w:val="00EF11E7"/>
    <w:rsid w:val="00EF3608"/>
    <w:rsid w:val="00EF3A94"/>
    <w:rsid w:val="00EF42A3"/>
    <w:rsid w:val="00EF455E"/>
    <w:rsid w:val="00EF4D46"/>
    <w:rsid w:val="00EF55C0"/>
    <w:rsid w:val="00EF5AF2"/>
    <w:rsid w:val="00EF7498"/>
    <w:rsid w:val="00EF78EE"/>
    <w:rsid w:val="00F02430"/>
    <w:rsid w:val="00F024A8"/>
    <w:rsid w:val="00F03753"/>
    <w:rsid w:val="00F04993"/>
    <w:rsid w:val="00F07E3E"/>
    <w:rsid w:val="00F10682"/>
    <w:rsid w:val="00F10711"/>
    <w:rsid w:val="00F10B63"/>
    <w:rsid w:val="00F1187D"/>
    <w:rsid w:val="00F12BA1"/>
    <w:rsid w:val="00F1370C"/>
    <w:rsid w:val="00F13F0C"/>
    <w:rsid w:val="00F14716"/>
    <w:rsid w:val="00F14718"/>
    <w:rsid w:val="00F147C1"/>
    <w:rsid w:val="00F1499E"/>
    <w:rsid w:val="00F14F20"/>
    <w:rsid w:val="00F17293"/>
    <w:rsid w:val="00F176F7"/>
    <w:rsid w:val="00F22839"/>
    <w:rsid w:val="00F22AD5"/>
    <w:rsid w:val="00F23B51"/>
    <w:rsid w:val="00F253F1"/>
    <w:rsid w:val="00F25D6E"/>
    <w:rsid w:val="00F26145"/>
    <w:rsid w:val="00F263B9"/>
    <w:rsid w:val="00F263BA"/>
    <w:rsid w:val="00F2674E"/>
    <w:rsid w:val="00F30217"/>
    <w:rsid w:val="00F31E87"/>
    <w:rsid w:val="00F31EC8"/>
    <w:rsid w:val="00F3418D"/>
    <w:rsid w:val="00F344A3"/>
    <w:rsid w:val="00F3470E"/>
    <w:rsid w:val="00F34AAC"/>
    <w:rsid w:val="00F3592D"/>
    <w:rsid w:val="00F36531"/>
    <w:rsid w:val="00F36841"/>
    <w:rsid w:val="00F370BF"/>
    <w:rsid w:val="00F37AFB"/>
    <w:rsid w:val="00F37B0B"/>
    <w:rsid w:val="00F37EA3"/>
    <w:rsid w:val="00F4094F"/>
    <w:rsid w:val="00F41016"/>
    <w:rsid w:val="00F4203B"/>
    <w:rsid w:val="00F4205A"/>
    <w:rsid w:val="00F42667"/>
    <w:rsid w:val="00F43491"/>
    <w:rsid w:val="00F439FE"/>
    <w:rsid w:val="00F43F34"/>
    <w:rsid w:val="00F44E40"/>
    <w:rsid w:val="00F46623"/>
    <w:rsid w:val="00F47E56"/>
    <w:rsid w:val="00F50091"/>
    <w:rsid w:val="00F508C3"/>
    <w:rsid w:val="00F50F9A"/>
    <w:rsid w:val="00F510F1"/>
    <w:rsid w:val="00F5157E"/>
    <w:rsid w:val="00F51F11"/>
    <w:rsid w:val="00F520A4"/>
    <w:rsid w:val="00F530AC"/>
    <w:rsid w:val="00F5409C"/>
    <w:rsid w:val="00F54564"/>
    <w:rsid w:val="00F5493C"/>
    <w:rsid w:val="00F5507C"/>
    <w:rsid w:val="00F5559B"/>
    <w:rsid w:val="00F573C9"/>
    <w:rsid w:val="00F5769F"/>
    <w:rsid w:val="00F57E60"/>
    <w:rsid w:val="00F60F61"/>
    <w:rsid w:val="00F613FA"/>
    <w:rsid w:val="00F61A2D"/>
    <w:rsid w:val="00F61EDD"/>
    <w:rsid w:val="00F61FA0"/>
    <w:rsid w:val="00F6214C"/>
    <w:rsid w:val="00F6328B"/>
    <w:rsid w:val="00F6355D"/>
    <w:rsid w:val="00F63BB7"/>
    <w:rsid w:val="00F65280"/>
    <w:rsid w:val="00F66023"/>
    <w:rsid w:val="00F6791C"/>
    <w:rsid w:val="00F703A4"/>
    <w:rsid w:val="00F708B5"/>
    <w:rsid w:val="00F71B7B"/>
    <w:rsid w:val="00F73403"/>
    <w:rsid w:val="00F73CB8"/>
    <w:rsid w:val="00F75372"/>
    <w:rsid w:val="00F7623D"/>
    <w:rsid w:val="00F76CBD"/>
    <w:rsid w:val="00F76E33"/>
    <w:rsid w:val="00F7771E"/>
    <w:rsid w:val="00F803C1"/>
    <w:rsid w:val="00F804C4"/>
    <w:rsid w:val="00F804E3"/>
    <w:rsid w:val="00F807AF"/>
    <w:rsid w:val="00F812E6"/>
    <w:rsid w:val="00F81C24"/>
    <w:rsid w:val="00F8241D"/>
    <w:rsid w:val="00F83F89"/>
    <w:rsid w:val="00F84449"/>
    <w:rsid w:val="00F844AE"/>
    <w:rsid w:val="00F844C0"/>
    <w:rsid w:val="00F84D33"/>
    <w:rsid w:val="00F864C0"/>
    <w:rsid w:val="00F87667"/>
    <w:rsid w:val="00F876F8"/>
    <w:rsid w:val="00F9081C"/>
    <w:rsid w:val="00F912CB"/>
    <w:rsid w:val="00F918D1"/>
    <w:rsid w:val="00F92829"/>
    <w:rsid w:val="00F92B24"/>
    <w:rsid w:val="00F943BA"/>
    <w:rsid w:val="00F946EA"/>
    <w:rsid w:val="00F948FA"/>
    <w:rsid w:val="00F94AE7"/>
    <w:rsid w:val="00FA0DBE"/>
    <w:rsid w:val="00FA14BD"/>
    <w:rsid w:val="00FA2983"/>
    <w:rsid w:val="00FA29B4"/>
    <w:rsid w:val="00FA356E"/>
    <w:rsid w:val="00FA40EF"/>
    <w:rsid w:val="00FA436C"/>
    <w:rsid w:val="00FA5454"/>
    <w:rsid w:val="00FA59C5"/>
    <w:rsid w:val="00FA6C27"/>
    <w:rsid w:val="00FA6F60"/>
    <w:rsid w:val="00FA7011"/>
    <w:rsid w:val="00FA747C"/>
    <w:rsid w:val="00FB0D8E"/>
    <w:rsid w:val="00FB0E6B"/>
    <w:rsid w:val="00FB2D63"/>
    <w:rsid w:val="00FB30E6"/>
    <w:rsid w:val="00FB3333"/>
    <w:rsid w:val="00FB34C6"/>
    <w:rsid w:val="00FB38CB"/>
    <w:rsid w:val="00FB3E68"/>
    <w:rsid w:val="00FB4B6E"/>
    <w:rsid w:val="00FB4BE7"/>
    <w:rsid w:val="00FB5170"/>
    <w:rsid w:val="00FB61EA"/>
    <w:rsid w:val="00FC2346"/>
    <w:rsid w:val="00FC2A73"/>
    <w:rsid w:val="00FC33B3"/>
    <w:rsid w:val="00FC358A"/>
    <w:rsid w:val="00FC4332"/>
    <w:rsid w:val="00FC46F1"/>
    <w:rsid w:val="00FC5D96"/>
    <w:rsid w:val="00FC6440"/>
    <w:rsid w:val="00FC6D3A"/>
    <w:rsid w:val="00FC6E27"/>
    <w:rsid w:val="00FC6F03"/>
    <w:rsid w:val="00FC7714"/>
    <w:rsid w:val="00FC79E3"/>
    <w:rsid w:val="00FD0FB8"/>
    <w:rsid w:val="00FD1D05"/>
    <w:rsid w:val="00FD2979"/>
    <w:rsid w:val="00FD306A"/>
    <w:rsid w:val="00FD39E4"/>
    <w:rsid w:val="00FD40BB"/>
    <w:rsid w:val="00FD51E0"/>
    <w:rsid w:val="00FD5F2B"/>
    <w:rsid w:val="00FD6B11"/>
    <w:rsid w:val="00FD745E"/>
    <w:rsid w:val="00FD7B7D"/>
    <w:rsid w:val="00FE06C5"/>
    <w:rsid w:val="00FE1BE6"/>
    <w:rsid w:val="00FE2C3C"/>
    <w:rsid w:val="00FE3550"/>
    <w:rsid w:val="00FE4C09"/>
    <w:rsid w:val="00FE5998"/>
    <w:rsid w:val="00FE5AAE"/>
    <w:rsid w:val="00FE5B02"/>
    <w:rsid w:val="00FE6237"/>
    <w:rsid w:val="00FE77D4"/>
    <w:rsid w:val="00FF1050"/>
    <w:rsid w:val="00FF23F7"/>
    <w:rsid w:val="00FF2EEC"/>
    <w:rsid w:val="00FF3513"/>
    <w:rsid w:val="00FF36DC"/>
    <w:rsid w:val="00FF3B65"/>
    <w:rsid w:val="00FF44F2"/>
    <w:rsid w:val="00FF4812"/>
    <w:rsid w:val="00FF4955"/>
    <w:rsid w:val="00FF4C3D"/>
    <w:rsid w:val="00FF5592"/>
    <w:rsid w:val="00FF5978"/>
    <w:rsid w:val="00FF6654"/>
    <w:rsid w:val="00FF79BE"/>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Batang"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F92B24"/>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81B86"/>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81B86"/>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62215359">
      <w:bodyDiv w:val="1"/>
      <w:marLeft w:val="0"/>
      <w:marRight w:val="0"/>
      <w:marTop w:val="0"/>
      <w:marBottom w:val="0"/>
      <w:divBdr>
        <w:top w:val="none" w:sz="0" w:space="0" w:color="auto"/>
        <w:left w:val="none" w:sz="0" w:space="0" w:color="auto"/>
        <w:bottom w:val="none" w:sz="0" w:space="0" w:color="auto"/>
        <w:right w:val="none" w:sz="0" w:space="0" w:color="auto"/>
      </w:divBdr>
      <w:divsChild>
        <w:div w:id="1746605104">
          <w:marLeft w:val="0"/>
          <w:marRight w:val="0"/>
          <w:marTop w:val="0"/>
          <w:marBottom w:val="0"/>
          <w:divBdr>
            <w:top w:val="none" w:sz="0" w:space="0" w:color="auto"/>
            <w:left w:val="none" w:sz="0" w:space="0" w:color="auto"/>
            <w:bottom w:val="none" w:sz="0" w:space="0" w:color="auto"/>
            <w:right w:val="none" w:sz="0" w:space="0" w:color="auto"/>
          </w:divBdr>
        </w:div>
      </w:divsChild>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15925109">
      <w:bodyDiv w:val="1"/>
      <w:marLeft w:val="0"/>
      <w:marRight w:val="0"/>
      <w:marTop w:val="0"/>
      <w:marBottom w:val="0"/>
      <w:divBdr>
        <w:top w:val="none" w:sz="0" w:space="0" w:color="auto"/>
        <w:left w:val="none" w:sz="0" w:space="0" w:color="auto"/>
        <w:bottom w:val="none" w:sz="0" w:space="0" w:color="auto"/>
        <w:right w:val="none" w:sz="0" w:space="0" w:color="auto"/>
      </w:divBdr>
      <w:divsChild>
        <w:div w:id="1487361781">
          <w:marLeft w:val="0"/>
          <w:marRight w:val="0"/>
          <w:marTop w:val="0"/>
          <w:marBottom w:val="0"/>
          <w:divBdr>
            <w:top w:val="none" w:sz="0" w:space="0" w:color="auto"/>
            <w:left w:val="none" w:sz="0" w:space="0" w:color="auto"/>
            <w:bottom w:val="none" w:sz="0" w:space="0" w:color="auto"/>
            <w:right w:val="none" w:sz="0" w:space="0" w:color="auto"/>
          </w:divBdr>
          <w:divsChild>
            <w:div w:id="676931417">
              <w:marLeft w:val="0"/>
              <w:marRight w:val="0"/>
              <w:marTop w:val="0"/>
              <w:marBottom w:val="0"/>
              <w:divBdr>
                <w:top w:val="none" w:sz="0" w:space="0" w:color="auto"/>
                <w:left w:val="none" w:sz="0" w:space="0" w:color="auto"/>
                <w:bottom w:val="none" w:sz="0" w:space="0" w:color="auto"/>
                <w:right w:val="none" w:sz="0" w:space="0" w:color="auto"/>
              </w:divBdr>
            </w:div>
            <w:div w:id="639506534">
              <w:marLeft w:val="0"/>
              <w:marRight w:val="0"/>
              <w:marTop w:val="0"/>
              <w:marBottom w:val="0"/>
              <w:divBdr>
                <w:top w:val="none" w:sz="0" w:space="0" w:color="auto"/>
                <w:left w:val="none" w:sz="0" w:space="0" w:color="auto"/>
                <w:bottom w:val="none" w:sz="0" w:space="0" w:color="auto"/>
                <w:right w:val="none" w:sz="0" w:space="0" w:color="auto"/>
              </w:divBdr>
            </w:div>
            <w:div w:id="2138133440">
              <w:marLeft w:val="0"/>
              <w:marRight w:val="0"/>
              <w:marTop w:val="0"/>
              <w:marBottom w:val="0"/>
              <w:divBdr>
                <w:top w:val="none" w:sz="0" w:space="0" w:color="auto"/>
                <w:left w:val="none" w:sz="0" w:space="0" w:color="auto"/>
                <w:bottom w:val="none" w:sz="0" w:space="0" w:color="auto"/>
                <w:right w:val="none" w:sz="0" w:space="0" w:color="auto"/>
              </w:divBdr>
            </w:div>
            <w:div w:id="116461073">
              <w:marLeft w:val="0"/>
              <w:marRight w:val="0"/>
              <w:marTop w:val="0"/>
              <w:marBottom w:val="0"/>
              <w:divBdr>
                <w:top w:val="none" w:sz="0" w:space="0" w:color="auto"/>
                <w:left w:val="none" w:sz="0" w:space="0" w:color="auto"/>
                <w:bottom w:val="none" w:sz="0" w:space="0" w:color="auto"/>
                <w:right w:val="none" w:sz="0" w:space="0" w:color="auto"/>
              </w:divBdr>
            </w:div>
            <w:div w:id="1063407760">
              <w:marLeft w:val="0"/>
              <w:marRight w:val="0"/>
              <w:marTop w:val="0"/>
              <w:marBottom w:val="0"/>
              <w:divBdr>
                <w:top w:val="none" w:sz="0" w:space="0" w:color="auto"/>
                <w:left w:val="none" w:sz="0" w:space="0" w:color="auto"/>
                <w:bottom w:val="none" w:sz="0" w:space="0" w:color="auto"/>
                <w:right w:val="none" w:sz="0" w:space="0" w:color="auto"/>
              </w:divBdr>
            </w:div>
            <w:div w:id="1412314835">
              <w:marLeft w:val="0"/>
              <w:marRight w:val="0"/>
              <w:marTop w:val="0"/>
              <w:marBottom w:val="0"/>
              <w:divBdr>
                <w:top w:val="none" w:sz="0" w:space="0" w:color="auto"/>
                <w:left w:val="none" w:sz="0" w:space="0" w:color="auto"/>
                <w:bottom w:val="none" w:sz="0" w:space="0" w:color="auto"/>
                <w:right w:val="none" w:sz="0" w:space="0" w:color="auto"/>
              </w:divBdr>
            </w:div>
            <w:div w:id="1140922483">
              <w:marLeft w:val="0"/>
              <w:marRight w:val="0"/>
              <w:marTop w:val="0"/>
              <w:marBottom w:val="0"/>
              <w:divBdr>
                <w:top w:val="none" w:sz="0" w:space="0" w:color="auto"/>
                <w:left w:val="none" w:sz="0" w:space="0" w:color="auto"/>
                <w:bottom w:val="none" w:sz="0" w:space="0" w:color="auto"/>
                <w:right w:val="none" w:sz="0" w:space="0" w:color="auto"/>
              </w:divBdr>
            </w:div>
            <w:div w:id="236520947">
              <w:marLeft w:val="0"/>
              <w:marRight w:val="0"/>
              <w:marTop w:val="0"/>
              <w:marBottom w:val="0"/>
              <w:divBdr>
                <w:top w:val="none" w:sz="0" w:space="0" w:color="auto"/>
                <w:left w:val="none" w:sz="0" w:space="0" w:color="auto"/>
                <w:bottom w:val="none" w:sz="0" w:space="0" w:color="auto"/>
                <w:right w:val="none" w:sz="0" w:space="0" w:color="auto"/>
              </w:divBdr>
            </w:div>
            <w:div w:id="1379088674">
              <w:marLeft w:val="0"/>
              <w:marRight w:val="0"/>
              <w:marTop w:val="0"/>
              <w:marBottom w:val="0"/>
              <w:divBdr>
                <w:top w:val="none" w:sz="0" w:space="0" w:color="auto"/>
                <w:left w:val="none" w:sz="0" w:space="0" w:color="auto"/>
                <w:bottom w:val="none" w:sz="0" w:space="0" w:color="auto"/>
                <w:right w:val="none" w:sz="0" w:space="0" w:color="auto"/>
              </w:divBdr>
            </w:div>
            <w:div w:id="1816139390">
              <w:marLeft w:val="0"/>
              <w:marRight w:val="0"/>
              <w:marTop w:val="0"/>
              <w:marBottom w:val="0"/>
              <w:divBdr>
                <w:top w:val="none" w:sz="0" w:space="0" w:color="auto"/>
                <w:left w:val="none" w:sz="0" w:space="0" w:color="auto"/>
                <w:bottom w:val="none" w:sz="0" w:space="0" w:color="auto"/>
                <w:right w:val="none" w:sz="0" w:space="0" w:color="auto"/>
              </w:divBdr>
            </w:div>
            <w:div w:id="1867056285">
              <w:marLeft w:val="0"/>
              <w:marRight w:val="0"/>
              <w:marTop w:val="0"/>
              <w:marBottom w:val="0"/>
              <w:divBdr>
                <w:top w:val="none" w:sz="0" w:space="0" w:color="auto"/>
                <w:left w:val="none" w:sz="0" w:space="0" w:color="auto"/>
                <w:bottom w:val="none" w:sz="0" w:space="0" w:color="auto"/>
                <w:right w:val="none" w:sz="0" w:space="0" w:color="auto"/>
              </w:divBdr>
            </w:div>
            <w:div w:id="365058420">
              <w:marLeft w:val="0"/>
              <w:marRight w:val="0"/>
              <w:marTop w:val="0"/>
              <w:marBottom w:val="0"/>
              <w:divBdr>
                <w:top w:val="none" w:sz="0" w:space="0" w:color="auto"/>
                <w:left w:val="none" w:sz="0" w:space="0" w:color="auto"/>
                <w:bottom w:val="none" w:sz="0" w:space="0" w:color="auto"/>
                <w:right w:val="none" w:sz="0" w:space="0" w:color="auto"/>
              </w:divBdr>
            </w:div>
            <w:div w:id="1446389815">
              <w:marLeft w:val="0"/>
              <w:marRight w:val="0"/>
              <w:marTop w:val="0"/>
              <w:marBottom w:val="0"/>
              <w:divBdr>
                <w:top w:val="none" w:sz="0" w:space="0" w:color="auto"/>
                <w:left w:val="none" w:sz="0" w:space="0" w:color="auto"/>
                <w:bottom w:val="none" w:sz="0" w:space="0" w:color="auto"/>
                <w:right w:val="none" w:sz="0" w:space="0" w:color="auto"/>
              </w:divBdr>
            </w:div>
            <w:div w:id="1508524167">
              <w:marLeft w:val="0"/>
              <w:marRight w:val="0"/>
              <w:marTop w:val="0"/>
              <w:marBottom w:val="0"/>
              <w:divBdr>
                <w:top w:val="none" w:sz="0" w:space="0" w:color="auto"/>
                <w:left w:val="none" w:sz="0" w:space="0" w:color="auto"/>
                <w:bottom w:val="none" w:sz="0" w:space="0" w:color="auto"/>
                <w:right w:val="none" w:sz="0" w:space="0" w:color="auto"/>
              </w:divBdr>
            </w:div>
            <w:div w:id="384065506">
              <w:marLeft w:val="0"/>
              <w:marRight w:val="0"/>
              <w:marTop w:val="0"/>
              <w:marBottom w:val="0"/>
              <w:divBdr>
                <w:top w:val="none" w:sz="0" w:space="0" w:color="auto"/>
                <w:left w:val="none" w:sz="0" w:space="0" w:color="auto"/>
                <w:bottom w:val="none" w:sz="0" w:space="0" w:color="auto"/>
                <w:right w:val="none" w:sz="0" w:space="0" w:color="auto"/>
              </w:divBdr>
            </w:div>
            <w:div w:id="257106743">
              <w:marLeft w:val="0"/>
              <w:marRight w:val="0"/>
              <w:marTop w:val="0"/>
              <w:marBottom w:val="0"/>
              <w:divBdr>
                <w:top w:val="none" w:sz="0" w:space="0" w:color="auto"/>
                <w:left w:val="none" w:sz="0" w:space="0" w:color="auto"/>
                <w:bottom w:val="none" w:sz="0" w:space="0" w:color="auto"/>
                <w:right w:val="none" w:sz="0" w:space="0" w:color="auto"/>
              </w:divBdr>
            </w:div>
            <w:div w:id="116223345">
              <w:marLeft w:val="0"/>
              <w:marRight w:val="0"/>
              <w:marTop w:val="0"/>
              <w:marBottom w:val="0"/>
              <w:divBdr>
                <w:top w:val="none" w:sz="0" w:space="0" w:color="auto"/>
                <w:left w:val="none" w:sz="0" w:space="0" w:color="auto"/>
                <w:bottom w:val="none" w:sz="0" w:space="0" w:color="auto"/>
                <w:right w:val="none" w:sz="0" w:space="0" w:color="auto"/>
              </w:divBdr>
            </w:div>
            <w:div w:id="720830631">
              <w:marLeft w:val="0"/>
              <w:marRight w:val="0"/>
              <w:marTop w:val="0"/>
              <w:marBottom w:val="0"/>
              <w:divBdr>
                <w:top w:val="none" w:sz="0" w:space="0" w:color="auto"/>
                <w:left w:val="none" w:sz="0" w:space="0" w:color="auto"/>
                <w:bottom w:val="none" w:sz="0" w:space="0" w:color="auto"/>
                <w:right w:val="none" w:sz="0" w:space="0" w:color="auto"/>
              </w:divBdr>
            </w:div>
            <w:div w:id="83499378">
              <w:marLeft w:val="0"/>
              <w:marRight w:val="0"/>
              <w:marTop w:val="0"/>
              <w:marBottom w:val="0"/>
              <w:divBdr>
                <w:top w:val="none" w:sz="0" w:space="0" w:color="auto"/>
                <w:left w:val="none" w:sz="0" w:space="0" w:color="auto"/>
                <w:bottom w:val="none" w:sz="0" w:space="0" w:color="auto"/>
                <w:right w:val="none" w:sz="0" w:space="0" w:color="auto"/>
              </w:divBdr>
            </w:div>
            <w:div w:id="670374579">
              <w:marLeft w:val="0"/>
              <w:marRight w:val="0"/>
              <w:marTop w:val="0"/>
              <w:marBottom w:val="0"/>
              <w:divBdr>
                <w:top w:val="none" w:sz="0" w:space="0" w:color="auto"/>
                <w:left w:val="none" w:sz="0" w:space="0" w:color="auto"/>
                <w:bottom w:val="none" w:sz="0" w:space="0" w:color="auto"/>
                <w:right w:val="none" w:sz="0" w:space="0" w:color="auto"/>
              </w:divBdr>
            </w:div>
            <w:div w:id="1583294819">
              <w:marLeft w:val="0"/>
              <w:marRight w:val="0"/>
              <w:marTop w:val="0"/>
              <w:marBottom w:val="0"/>
              <w:divBdr>
                <w:top w:val="none" w:sz="0" w:space="0" w:color="auto"/>
                <w:left w:val="none" w:sz="0" w:space="0" w:color="auto"/>
                <w:bottom w:val="none" w:sz="0" w:space="0" w:color="auto"/>
                <w:right w:val="none" w:sz="0" w:space="0" w:color="auto"/>
              </w:divBdr>
            </w:div>
            <w:div w:id="1540317329">
              <w:marLeft w:val="0"/>
              <w:marRight w:val="0"/>
              <w:marTop w:val="0"/>
              <w:marBottom w:val="0"/>
              <w:divBdr>
                <w:top w:val="none" w:sz="0" w:space="0" w:color="auto"/>
                <w:left w:val="none" w:sz="0" w:space="0" w:color="auto"/>
                <w:bottom w:val="none" w:sz="0" w:space="0" w:color="auto"/>
                <w:right w:val="none" w:sz="0" w:space="0" w:color="auto"/>
              </w:divBdr>
            </w:div>
            <w:div w:id="1379475527">
              <w:marLeft w:val="0"/>
              <w:marRight w:val="0"/>
              <w:marTop w:val="0"/>
              <w:marBottom w:val="0"/>
              <w:divBdr>
                <w:top w:val="none" w:sz="0" w:space="0" w:color="auto"/>
                <w:left w:val="none" w:sz="0" w:space="0" w:color="auto"/>
                <w:bottom w:val="none" w:sz="0" w:space="0" w:color="auto"/>
                <w:right w:val="none" w:sz="0" w:space="0" w:color="auto"/>
              </w:divBdr>
            </w:div>
            <w:div w:id="1619529536">
              <w:marLeft w:val="0"/>
              <w:marRight w:val="0"/>
              <w:marTop w:val="0"/>
              <w:marBottom w:val="0"/>
              <w:divBdr>
                <w:top w:val="none" w:sz="0" w:space="0" w:color="auto"/>
                <w:left w:val="none" w:sz="0" w:space="0" w:color="auto"/>
                <w:bottom w:val="none" w:sz="0" w:space="0" w:color="auto"/>
                <w:right w:val="none" w:sz="0" w:space="0" w:color="auto"/>
              </w:divBdr>
            </w:div>
            <w:div w:id="109446221">
              <w:marLeft w:val="0"/>
              <w:marRight w:val="0"/>
              <w:marTop w:val="0"/>
              <w:marBottom w:val="0"/>
              <w:divBdr>
                <w:top w:val="none" w:sz="0" w:space="0" w:color="auto"/>
                <w:left w:val="none" w:sz="0" w:space="0" w:color="auto"/>
                <w:bottom w:val="none" w:sz="0" w:space="0" w:color="auto"/>
                <w:right w:val="none" w:sz="0" w:space="0" w:color="auto"/>
              </w:divBdr>
            </w:div>
            <w:div w:id="2081170894">
              <w:marLeft w:val="0"/>
              <w:marRight w:val="0"/>
              <w:marTop w:val="0"/>
              <w:marBottom w:val="0"/>
              <w:divBdr>
                <w:top w:val="none" w:sz="0" w:space="0" w:color="auto"/>
                <w:left w:val="none" w:sz="0" w:space="0" w:color="auto"/>
                <w:bottom w:val="none" w:sz="0" w:space="0" w:color="auto"/>
                <w:right w:val="none" w:sz="0" w:space="0" w:color="auto"/>
              </w:divBdr>
            </w:div>
            <w:div w:id="1650866622">
              <w:marLeft w:val="0"/>
              <w:marRight w:val="0"/>
              <w:marTop w:val="0"/>
              <w:marBottom w:val="0"/>
              <w:divBdr>
                <w:top w:val="none" w:sz="0" w:space="0" w:color="auto"/>
                <w:left w:val="none" w:sz="0" w:space="0" w:color="auto"/>
                <w:bottom w:val="none" w:sz="0" w:space="0" w:color="auto"/>
                <w:right w:val="none" w:sz="0" w:space="0" w:color="auto"/>
              </w:divBdr>
            </w:div>
            <w:div w:id="1237279586">
              <w:marLeft w:val="0"/>
              <w:marRight w:val="0"/>
              <w:marTop w:val="0"/>
              <w:marBottom w:val="0"/>
              <w:divBdr>
                <w:top w:val="none" w:sz="0" w:space="0" w:color="auto"/>
                <w:left w:val="none" w:sz="0" w:space="0" w:color="auto"/>
                <w:bottom w:val="none" w:sz="0" w:space="0" w:color="auto"/>
                <w:right w:val="none" w:sz="0" w:space="0" w:color="auto"/>
              </w:divBdr>
            </w:div>
            <w:div w:id="1342393711">
              <w:marLeft w:val="0"/>
              <w:marRight w:val="0"/>
              <w:marTop w:val="0"/>
              <w:marBottom w:val="0"/>
              <w:divBdr>
                <w:top w:val="none" w:sz="0" w:space="0" w:color="auto"/>
                <w:left w:val="none" w:sz="0" w:space="0" w:color="auto"/>
                <w:bottom w:val="none" w:sz="0" w:space="0" w:color="auto"/>
                <w:right w:val="none" w:sz="0" w:space="0" w:color="auto"/>
              </w:divBdr>
            </w:div>
            <w:div w:id="736130315">
              <w:marLeft w:val="0"/>
              <w:marRight w:val="0"/>
              <w:marTop w:val="0"/>
              <w:marBottom w:val="0"/>
              <w:divBdr>
                <w:top w:val="none" w:sz="0" w:space="0" w:color="auto"/>
                <w:left w:val="none" w:sz="0" w:space="0" w:color="auto"/>
                <w:bottom w:val="none" w:sz="0" w:space="0" w:color="auto"/>
                <w:right w:val="none" w:sz="0" w:space="0" w:color="auto"/>
              </w:divBdr>
            </w:div>
            <w:div w:id="1086077168">
              <w:marLeft w:val="0"/>
              <w:marRight w:val="0"/>
              <w:marTop w:val="0"/>
              <w:marBottom w:val="0"/>
              <w:divBdr>
                <w:top w:val="none" w:sz="0" w:space="0" w:color="auto"/>
                <w:left w:val="none" w:sz="0" w:space="0" w:color="auto"/>
                <w:bottom w:val="none" w:sz="0" w:space="0" w:color="auto"/>
                <w:right w:val="none" w:sz="0" w:space="0" w:color="auto"/>
              </w:divBdr>
            </w:div>
            <w:div w:id="1664239271">
              <w:marLeft w:val="0"/>
              <w:marRight w:val="0"/>
              <w:marTop w:val="0"/>
              <w:marBottom w:val="0"/>
              <w:divBdr>
                <w:top w:val="none" w:sz="0" w:space="0" w:color="auto"/>
                <w:left w:val="none" w:sz="0" w:space="0" w:color="auto"/>
                <w:bottom w:val="none" w:sz="0" w:space="0" w:color="auto"/>
                <w:right w:val="none" w:sz="0" w:space="0" w:color="auto"/>
              </w:divBdr>
            </w:div>
            <w:div w:id="1081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6523096">
      <w:bodyDiv w:val="1"/>
      <w:marLeft w:val="0"/>
      <w:marRight w:val="0"/>
      <w:marTop w:val="0"/>
      <w:marBottom w:val="0"/>
      <w:divBdr>
        <w:top w:val="none" w:sz="0" w:space="0" w:color="auto"/>
        <w:left w:val="none" w:sz="0" w:space="0" w:color="auto"/>
        <w:bottom w:val="none" w:sz="0" w:space="0" w:color="auto"/>
        <w:right w:val="none" w:sz="0" w:space="0" w:color="auto"/>
      </w:divBdr>
      <w:divsChild>
        <w:div w:id="337393155">
          <w:marLeft w:val="0"/>
          <w:marRight w:val="0"/>
          <w:marTop w:val="0"/>
          <w:marBottom w:val="0"/>
          <w:divBdr>
            <w:top w:val="none" w:sz="0" w:space="0" w:color="auto"/>
            <w:left w:val="none" w:sz="0" w:space="0" w:color="auto"/>
            <w:bottom w:val="none" w:sz="0" w:space="0" w:color="auto"/>
            <w:right w:val="none" w:sz="0" w:space="0" w:color="auto"/>
          </w:divBdr>
          <w:divsChild>
            <w:div w:id="1908344073">
              <w:marLeft w:val="0"/>
              <w:marRight w:val="0"/>
              <w:marTop w:val="0"/>
              <w:marBottom w:val="0"/>
              <w:divBdr>
                <w:top w:val="none" w:sz="0" w:space="0" w:color="auto"/>
                <w:left w:val="none" w:sz="0" w:space="0" w:color="auto"/>
                <w:bottom w:val="none" w:sz="0" w:space="0" w:color="auto"/>
                <w:right w:val="none" w:sz="0" w:space="0" w:color="auto"/>
              </w:divBdr>
            </w:div>
            <w:div w:id="7091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6434">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42732344">
      <w:bodyDiv w:val="1"/>
      <w:marLeft w:val="0"/>
      <w:marRight w:val="0"/>
      <w:marTop w:val="0"/>
      <w:marBottom w:val="0"/>
      <w:divBdr>
        <w:top w:val="none" w:sz="0" w:space="0" w:color="auto"/>
        <w:left w:val="none" w:sz="0" w:space="0" w:color="auto"/>
        <w:bottom w:val="none" w:sz="0" w:space="0" w:color="auto"/>
        <w:right w:val="none" w:sz="0" w:space="0" w:color="auto"/>
      </w:divBdr>
    </w:div>
    <w:div w:id="683283154">
      <w:bodyDiv w:val="1"/>
      <w:marLeft w:val="0"/>
      <w:marRight w:val="0"/>
      <w:marTop w:val="0"/>
      <w:marBottom w:val="0"/>
      <w:divBdr>
        <w:top w:val="none" w:sz="0" w:space="0" w:color="auto"/>
        <w:left w:val="none" w:sz="0" w:space="0" w:color="auto"/>
        <w:bottom w:val="none" w:sz="0" w:space="0" w:color="auto"/>
        <w:right w:val="none" w:sz="0" w:space="0" w:color="auto"/>
      </w:divBdr>
    </w:div>
    <w:div w:id="685248992">
      <w:bodyDiv w:val="1"/>
      <w:marLeft w:val="0"/>
      <w:marRight w:val="0"/>
      <w:marTop w:val="0"/>
      <w:marBottom w:val="0"/>
      <w:divBdr>
        <w:top w:val="none" w:sz="0" w:space="0" w:color="auto"/>
        <w:left w:val="none" w:sz="0" w:space="0" w:color="auto"/>
        <w:bottom w:val="none" w:sz="0" w:space="0" w:color="auto"/>
        <w:right w:val="none" w:sz="0" w:space="0" w:color="auto"/>
      </w:divBdr>
    </w:div>
    <w:div w:id="731318246">
      <w:bodyDiv w:val="1"/>
      <w:marLeft w:val="0"/>
      <w:marRight w:val="0"/>
      <w:marTop w:val="0"/>
      <w:marBottom w:val="0"/>
      <w:divBdr>
        <w:top w:val="none" w:sz="0" w:space="0" w:color="auto"/>
        <w:left w:val="none" w:sz="0" w:space="0" w:color="auto"/>
        <w:bottom w:val="none" w:sz="0" w:space="0" w:color="auto"/>
        <w:right w:val="none" w:sz="0" w:space="0" w:color="auto"/>
      </w:divBdr>
    </w:div>
    <w:div w:id="734813376">
      <w:bodyDiv w:val="1"/>
      <w:marLeft w:val="0"/>
      <w:marRight w:val="0"/>
      <w:marTop w:val="0"/>
      <w:marBottom w:val="0"/>
      <w:divBdr>
        <w:top w:val="none" w:sz="0" w:space="0" w:color="auto"/>
        <w:left w:val="none" w:sz="0" w:space="0" w:color="auto"/>
        <w:bottom w:val="none" w:sz="0" w:space="0" w:color="auto"/>
        <w:right w:val="none" w:sz="0" w:space="0" w:color="auto"/>
      </w:divBdr>
      <w:divsChild>
        <w:div w:id="250506976">
          <w:marLeft w:val="0"/>
          <w:marRight w:val="0"/>
          <w:marTop w:val="0"/>
          <w:marBottom w:val="0"/>
          <w:divBdr>
            <w:top w:val="none" w:sz="0" w:space="0" w:color="auto"/>
            <w:left w:val="none" w:sz="0" w:space="0" w:color="auto"/>
            <w:bottom w:val="none" w:sz="0" w:space="0" w:color="auto"/>
            <w:right w:val="none" w:sz="0" w:space="0" w:color="auto"/>
          </w:divBdr>
          <w:divsChild>
            <w:div w:id="163326747">
              <w:marLeft w:val="0"/>
              <w:marRight w:val="0"/>
              <w:marTop w:val="0"/>
              <w:marBottom w:val="0"/>
              <w:divBdr>
                <w:top w:val="none" w:sz="0" w:space="0" w:color="auto"/>
                <w:left w:val="none" w:sz="0" w:space="0" w:color="auto"/>
                <w:bottom w:val="none" w:sz="0" w:space="0" w:color="auto"/>
                <w:right w:val="none" w:sz="0" w:space="0" w:color="auto"/>
              </w:divBdr>
            </w:div>
            <w:div w:id="854272902">
              <w:marLeft w:val="0"/>
              <w:marRight w:val="0"/>
              <w:marTop w:val="0"/>
              <w:marBottom w:val="0"/>
              <w:divBdr>
                <w:top w:val="none" w:sz="0" w:space="0" w:color="auto"/>
                <w:left w:val="none" w:sz="0" w:space="0" w:color="auto"/>
                <w:bottom w:val="none" w:sz="0" w:space="0" w:color="auto"/>
                <w:right w:val="none" w:sz="0" w:space="0" w:color="auto"/>
              </w:divBdr>
            </w:div>
            <w:div w:id="1140655112">
              <w:marLeft w:val="0"/>
              <w:marRight w:val="0"/>
              <w:marTop w:val="0"/>
              <w:marBottom w:val="0"/>
              <w:divBdr>
                <w:top w:val="none" w:sz="0" w:space="0" w:color="auto"/>
                <w:left w:val="none" w:sz="0" w:space="0" w:color="auto"/>
                <w:bottom w:val="none" w:sz="0" w:space="0" w:color="auto"/>
                <w:right w:val="none" w:sz="0" w:space="0" w:color="auto"/>
              </w:divBdr>
            </w:div>
            <w:div w:id="1056471707">
              <w:marLeft w:val="0"/>
              <w:marRight w:val="0"/>
              <w:marTop w:val="0"/>
              <w:marBottom w:val="0"/>
              <w:divBdr>
                <w:top w:val="none" w:sz="0" w:space="0" w:color="auto"/>
                <w:left w:val="none" w:sz="0" w:space="0" w:color="auto"/>
                <w:bottom w:val="none" w:sz="0" w:space="0" w:color="auto"/>
                <w:right w:val="none" w:sz="0" w:space="0" w:color="auto"/>
              </w:divBdr>
            </w:div>
            <w:div w:id="814104735">
              <w:marLeft w:val="0"/>
              <w:marRight w:val="0"/>
              <w:marTop w:val="0"/>
              <w:marBottom w:val="0"/>
              <w:divBdr>
                <w:top w:val="none" w:sz="0" w:space="0" w:color="auto"/>
                <w:left w:val="none" w:sz="0" w:space="0" w:color="auto"/>
                <w:bottom w:val="none" w:sz="0" w:space="0" w:color="auto"/>
                <w:right w:val="none" w:sz="0" w:space="0" w:color="auto"/>
              </w:divBdr>
            </w:div>
            <w:div w:id="832793723">
              <w:marLeft w:val="0"/>
              <w:marRight w:val="0"/>
              <w:marTop w:val="0"/>
              <w:marBottom w:val="0"/>
              <w:divBdr>
                <w:top w:val="none" w:sz="0" w:space="0" w:color="auto"/>
                <w:left w:val="none" w:sz="0" w:space="0" w:color="auto"/>
                <w:bottom w:val="none" w:sz="0" w:space="0" w:color="auto"/>
                <w:right w:val="none" w:sz="0" w:space="0" w:color="auto"/>
              </w:divBdr>
            </w:div>
            <w:div w:id="1362169876">
              <w:marLeft w:val="0"/>
              <w:marRight w:val="0"/>
              <w:marTop w:val="0"/>
              <w:marBottom w:val="0"/>
              <w:divBdr>
                <w:top w:val="none" w:sz="0" w:space="0" w:color="auto"/>
                <w:left w:val="none" w:sz="0" w:space="0" w:color="auto"/>
                <w:bottom w:val="none" w:sz="0" w:space="0" w:color="auto"/>
                <w:right w:val="none" w:sz="0" w:space="0" w:color="auto"/>
              </w:divBdr>
            </w:div>
            <w:div w:id="1445073732">
              <w:marLeft w:val="0"/>
              <w:marRight w:val="0"/>
              <w:marTop w:val="0"/>
              <w:marBottom w:val="0"/>
              <w:divBdr>
                <w:top w:val="none" w:sz="0" w:space="0" w:color="auto"/>
                <w:left w:val="none" w:sz="0" w:space="0" w:color="auto"/>
                <w:bottom w:val="none" w:sz="0" w:space="0" w:color="auto"/>
                <w:right w:val="none" w:sz="0" w:space="0" w:color="auto"/>
              </w:divBdr>
            </w:div>
            <w:div w:id="486022855">
              <w:marLeft w:val="0"/>
              <w:marRight w:val="0"/>
              <w:marTop w:val="0"/>
              <w:marBottom w:val="0"/>
              <w:divBdr>
                <w:top w:val="none" w:sz="0" w:space="0" w:color="auto"/>
                <w:left w:val="none" w:sz="0" w:space="0" w:color="auto"/>
                <w:bottom w:val="none" w:sz="0" w:space="0" w:color="auto"/>
                <w:right w:val="none" w:sz="0" w:space="0" w:color="auto"/>
              </w:divBdr>
            </w:div>
            <w:div w:id="954674377">
              <w:marLeft w:val="0"/>
              <w:marRight w:val="0"/>
              <w:marTop w:val="0"/>
              <w:marBottom w:val="0"/>
              <w:divBdr>
                <w:top w:val="none" w:sz="0" w:space="0" w:color="auto"/>
                <w:left w:val="none" w:sz="0" w:space="0" w:color="auto"/>
                <w:bottom w:val="none" w:sz="0" w:space="0" w:color="auto"/>
                <w:right w:val="none" w:sz="0" w:space="0" w:color="auto"/>
              </w:divBdr>
            </w:div>
            <w:div w:id="1067148126">
              <w:marLeft w:val="0"/>
              <w:marRight w:val="0"/>
              <w:marTop w:val="0"/>
              <w:marBottom w:val="0"/>
              <w:divBdr>
                <w:top w:val="none" w:sz="0" w:space="0" w:color="auto"/>
                <w:left w:val="none" w:sz="0" w:space="0" w:color="auto"/>
                <w:bottom w:val="none" w:sz="0" w:space="0" w:color="auto"/>
                <w:right w:val="none" w:sz="0" w:space="0" w:color="auto"/>
              </w:divBdr>
            </w:div>
            <w:div w:id="608975894">
              <w:marLeft w:val="0"/>
              <w:marRight w:val="0"/>
              <w:marTop w:val="0"/>
              <w:marBottom w:val="0"/>
              <w:divBdr>
                <w:top w:val="none" w:sz="0" w:space="0" w:color="auto"/>
                <w:left w:val="none" w:sz="0" w:space="0" w:color="auto"/>
                <w:bottom w:val="none" w:sz="0" w:space="0" w:color="auto"/>
                <w:right w:val="none" w:sz="0" w:space="0" w:color="auto"/>
              </w:divBdr>
            </w:div>
            <w:div w:id="948590652">
              <w:marLeft w:val="0"/>
              <w:marRight w:val="0"/>
              <w:marTop w:val="0"/>
              <w:marBottom w:val="0"/>
              <w:divBdr>
                <w:top w:val="none" w:sz="0" w:space="0" w:color="auto"/>
                <w:left w:val="none" w:sz="0" w:space="0" w:color="auto"/>
                <w:bottom w:val="none" w:sz="0" w:space="0" w:color="auto"/>
                <w:right w:val="none" w:sz="0" w:space="0" w:color="auto"/>
              </w:divBdr>
            </w:div>
            <w:div w:id="627324880">
              <w:marLeft w:val="0"/>
              <w:marRight w:val="0"/>
              <w:marTop w:val="0"/>
              <w:marBottom w:val="0"/>
              <w:divBdr>
                <w:top w:val="none" w:sz="0" w:space="0" w:color="auto"/>
                <w:left w:val="none" w:sz="0" w:space="0" w:color="auto"/>
                <w:bottom w:val="none" w:sz="0" w:space="0" w:color="auto"/>
                <w:right w:val="none" w:sz="0" w:space="0" w:color="auto"/>
              </w:divBdr>
            </w:div>
            <w:div w:id="1161509550">
              <w:marLeft w:val="0"/>
              <w:marRight w:val="0"/>
              <w:marTop w:val="0"/>
              <w:marBottom w:val="0"/>
              <w:divBdr>
                <w:top w:val="none" w:sz="0" w:space="0" w:color="auto"/>
                <w:left w:val="none" w:sz="0" w:space="0" w:color="auto"/>
                <w:bottom w:val="none" w:sz="0" w:space="0" w:color="auto"/>
                <w:right w:val="none" w:sz="0" w:space="0" w:color="auto"/>
              </w:divBdr>
            </w:div>
            <w:div w:id="1227959667">
              <w:marLeft w:val="0"/>
              <w:marRight w:val="0"/>
              <w:marTop w:val="0"/>
              <w:marBottom w:val="0"/>
              <w:divBdr>
                <w:top w:val="none" w:sz="0" w:space="0" w:color="auto"/>
                <w:left w:val="none" w:sz="0" w:space="0" w:color="auto"/>
                <w:bottom w:val="none" w:sz="0" w:space="0" w:color="auto"/>
                <w:right w:val="none" w:sz="0" w:space="0" w:color="auto"/>
              </w:divBdr>
            </w:div>
            <w:div w:id="610092308">
              <w:marLeft w:val="0"/>
              <w:marRight w:val="0"/>
              <w:marTop w:val="0"/>
              <w:marBottom w:val="0"/>
              <w:divBdr>
                <w:top w:val="none" w:sz="0" w:space="0" w:color="auto"/>
                <w:left w:val="none" w:sz="0" w:space="0" w:color="auto"/>
                <w:bottom w:val="none" w:sz="0" w:space="0" w:color="auto"/>
                <w:right w:val="none" w:sz="0" w:space="0" w:color="auto"/>
              </w:divBdr>
            </w:div>
            <w:div w:id="445855206">
              <w:marLeft w:val="0"/>
              <w:marRight w:val="0"/>
              <w:marTop w:val="0"/>
              <w:marBottom w:val="0"/>
              <w:divBdr>
                <w:top w:val="none" w:sz="0" w:space="0" w:color="auto"/>
                <w:left w:val="none" w:sz="0" w:space="0" w:color="auto"/>
                <w:bottom w:val="none" w:sz="0" w:space="0" w:color="auto"/>
                <w:right w:val="none" w:sz="0" w:space="0" w:color="auto"/>
              </w:divBdr>
            </w:div>
            <w:div w:id="1627269524">
              <w:marLeft w:val="0"/>
              <w:marRight w:val="0"/>
              <w:marTop w:val="0"/>
              <w:marBottom w:val="0"/>
              <w:divBdr>
                <w:top w:val="none" w:sz="0" w:space="0" w:color="auto"/>
                <w:left w:val="none" w:sz="0" w:space="0" w:color="auto"/>
                <w:bottom w:val="none" w:sz="0" w:space="0" w:color="auto"/>
                <w:right w:val="none" w:sz="0" w:space="0" w:color="auto"/>
              </w:divBdr>
            </w:div>
            <w:div w:id="537474768">
              <w:marLeft w:val="0"/>
              <w:marRight w:val="0"/>
              <w:marTop w:val="0"/>
              <w:marBottom w:val="0"/>
              <w:divBdr>
                <w:top w:val="none" w:sz="0" w:space="0" w:color="auto"/>
                <w:left w:val="none" w:sz="0" w:space="0" w:color="auto"/>
                <w:bottom w:val="none" w:sz="0" w:space="0" w:color="auto"/>
                <w:right w:val="none" w:sz="0" w:space="0" w:color="auto"/>
              </w:divBdr>
            </w:div>
            <w:div w:id="1364596992">
              <w:marLeft w:val="0"/>
              <w:marRight w:val="0"/>
              <w:marTop w:val="0"/>
              <w:marBottom w:val="0"/>
              <w:divBdr>
                <w:top w:val="none" w:sz="0" w:space="0" w:color="auto"/>
                <w:left w:val="none" w:sz="0" w:space="0" w:color="auto"/>
                <w:bottom w:val="none" w:sz="0" w:space="0" w:color="auto"/>
                <w:right w:val="none" w:sz="0" w:space="0" w:color="auto"/>
              </w:divBdr>
            </w:div>
            <w:div w:id="303127312">
              <w:marLeft w:val="0"/>
              <w:marRight w:val="0"/>
              <w:marTop w:val="0"/>
              <w:marBottom w:val="0"/>
              <w:divBdr>
                <w:top w:val="none" w:sz="0" w:space="0" w:color="auto"/>
                <w:left w:val="none" w:sz="0" w:space="0" w:color="auto"/>
                <w:bottom w:val="none" w:sz="0" w:space="0" w:color="auto"/>
                <w:right w:val="none" w:sz="0" w:space="0" w:color="auto"/>
              </w:divBdr>
            </w:div>
            <w:div w:id="327680431">
              <w:marLeft w:val="0"/>
              <w:marRight w:val="0"/>
              <w:marTop w:val="0"/>
              <w:marBottom w:val="0"/>
              <w:divBdr>
                <w:top w:val="none" w:sz="0" w:space="0" w:color="auto"/>
                <w:left w:val="none" w:sz="0" w:space="0" w:color="auto"/>
                <w:bottom w:val="none" w:sz="0" w:space="0" w:color="auto"/>
                <w:right w:val="none" w:sz="0" w:space="0" w:color="auto"/>
              </w:divBdr>
            </w:div>
            <w:div w:id="780027413">
              <w:marLeft w:val="0"/>
              <w:marRight w:val="0"/>
              <w:marTop w:val="0"/>
              <w:marBottom w:val="0"/>
              <w:divBdr>
                <w:top w:val="none" w:sz="0" w:space="0" w:color="auto"/>
                <w:left w:val="none" w:sz="0" w:space="0" w:color="auto"/>
                <w:bottom w:val="none" w:sz="0" w:space="0" w:color="auto"/>
                <w:right w:val="none" w:sz="0" w:space="0" w:color="auto"/>
              </w:divBdr>
            </w:div>
            <w:div w:id="860164025">
              <w:marLeft w:val="0"/>
              <w:marRight w:val="0"/>
              <w:marTop w:val="0"/>
              <w:marBottom w:val="0"/>
              <w:divBdr>
                <w:top w:val="none" w:sz="0" w:space="0" w:color="auto"/>
                <w:left w:val="none" w:sz="0" w:space="0" w:color="auto"/>
                <w:bottom w:val="none" w:sz="0" w:space="0" w:color="auto"/>
                <w:right w:val="none" w:sz="0" w:space="0" w:color="auto"/>
              </w:divBdr>
            </w:div>
            <w:div w:id="1228496174">
              <w:marLeft w:val="0"/>
              <w:marRight w:val="0"/>
              <w:marTop w:val="0"/>
              <w:marBottom w:val="0"/>
              <w:divBdr>
                <w:top w:val="none" w:sz="0" w:space="0" w:color="auto"/>
                <w:left w:val="none" w:sz="0" w:space="0" w:color="auto"/>
                <w:bottom w:val="none" w:sz="0" w:space="0" w:color="auto"/>
                <w:right w:val="none" w:sz="0" w:space="0" w:color="auto"/>
              </w:divBdr>
            </w:div>
            <w:div w:id="1490101002">
              <w:marLeft w:val="0"/>
              <w:marRight w:val="0"/>
              <w:marTop w:val="0"/>
              <w:marBottom w:val="0"/>
              <w:divBdr>
                <w:top w:val="none" w:sz="0" w:space="0" w:color="auto"/>
                <w:left w:val="none" w:sz="0" w:space="0" w:color="auto"/>
                <w:bottom w:val="none" w:sz="0" w:space="0" w:color="auto"/>
                <w:right w:val="none" w:sz="0" w:space="0" w:color="auto"/>
              </w:divBdr>
            </w:div>
            <w:div w:id="1357459194">
              <w:marLeft w:val="0"/>
              <w:marRight w:val="0"/>
              <w:marTop w:val="0"/>
              <w:marBottom w:val="0"/>
              <w:divBdr>
                <w:top w:val="none" w:sz="0" w:space="0" w:color="auto"/>
                <w:left w:val="none" w:sz="0" w:space="0" w:color="auto"/>
                <w:bottom w:val="none" w:sz="0" w:space="0" w:color="auto"/>
                <w:right w:val="none" w:sz="0" w:space="0" w:color="auto"/>
              </w:divBdr>
            </w:div>
            <w:div w:id="1188063763">
              <w:marLeft w:val="0"/>
              <w:marRight w:val="0"/>
              <w:marTop w:val="0"/>
              <w:marBottom w:val="0"/>
              <w:divBdr>
                <w:top w:val="none" w:sz="0" w:space="0" w:color="auto"/>
                <w:left w:val="none" w:sz="0" w:space="0" w:color="auto"/>
                <w:bottom w:val="none" w:sz="0" w:space="0" w:color="auto"/>
                <w:right w:val="none" w:sz="0" w:space="0" w:color="auto"/>
              </w:divBdr>
            </w:div>
            <w:div w:id="122508755">
              <w:marLeft w:val="0"/>
              <w:marRight w:val="0"/>
              <w:marTop w:val="0"/>
              <w:marBottom w:val="0"/>
              <w:divBdr>
                <w:top w:val="none" w:sz="0" w:space="0" w:color="auto"/>
                <w:left w:val="none" w:sz="0" w:space="0" w:color="auto"/>
                <w:bottom w:val="none" w:sz="0" w:space="0" w:color="auto"/>
                <w:right w:val="none" w:sz="0" w:space="0" w:color="auto"/>
              </w:divBdr>
            </w:div>
            <w:div w:id="458886447">
              <w:marLeft w:val="0"/>
              <w:marRight w:val="0"/>
              <w:marTop w:val="0"/>
              <w:marBottom w:val="0"/>
              <w:divBdr>
                <w:top w:val="none" w:sz="0" w:space="0" w:color="auto"/>
                <w:left w:val="none" w:sz="0" w:space="0" w:color="auto"/>
                <w:bottom w:val="none" w:sz="0" w:space="0" w:color="auto"/>
                <w:right w:val="none" w:sz="0" w:space="0" w:color="auto"/>
              </w:divBdr>
            </w:div>
            <w:div w:id="11893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912473965">
      <w:bodyDiv w:val="1"/>
      <w:marLeft w:val="0"/>
      <w:marRight w:val="0"/>
      <w:marTop w:val="0"/>
      <w:marBottom w:val="0"/>
      <w:divBdr>
        <w:top w:val="none" w:sz="0" w:space="0" w:color="auto"/>
        <w:left w:val="none" w:sz="0" w:space="0" w:color="auto"/>
        <w:bottom w:val="none" w:sz="0" w:space="0" w:color="auto"/>
        <w:right w:val="none" w:sz="0" w:space="0" w:color="auto"/>
      </w:divBdr>
    </w:div>
    <w:div w:id="922298109">
      <w:bodyDiv w:val="1"/>
      <w:marLeft w:val="0"/>
      <w:marRight w:val="0"/>
      <w:marTop w:val="0"/>
      <w:marBottom w:val="0"/>
      <w:divBdr>
        <w:top w:val="none" w:sz="0" w:space="0" w:color="auto"/>
        <w:left w:val="none" w:sz="0" w:space="0" w:color="auto"/>
        <w:bottom w:val="none" w:sz="0" w:space="0" w:color="auto"/>
        <w:right w:val="none" w:sz="0" w:space="0" w:color="auto"/>
      </w:divBdr>
    </w:div>
    <w:div w:id="1036396494">
      <w:bodyDiv w:val="1"/>
      <w:marLeft w:val="0"/>
      <w:marRight w:val="0"/>
      <w:marTop w:val="0"/>
      <w:marBottom w:val="0"/>
      <w:divBdr>
        <w:top w:val="none" w:sz="0" w:space="0" w:color="auto"/>
        <w:left w:val="none" w:sz="0" w:space="0" w:color="auto"/>
        <w:bottom w:val="none" w:sz="0" w:space="0" w:color="auto"/>
        <w:right w:val="none" w:sz="0" w:space="0" w:color="auto"/>
      </w:divBdr>
      <w:divsChild>
        <w:div w:id="2124226991">
          <w:marLeft w:val="0"/>
          <w:marRight w:val="0"/>
          <w:marTop w:val="0"/>
          <w:marBottom w:val="0"/>
          <w:divBdr>
            <w:top w:val="none" w:sz="0" w:space="0" w:color="auto"/>
            <w:left w:val="none" w:sz="0" w:space="0" w:color="auto"/>
            <w:bottom w:val="none" w:sz="0" w:space="0" w:color="auto"/>
            <w:right w:val="none" w:sz="0" w:space="0" w:color="auto"/>
          </w:divBdr>
          <w:divsChild>
            <w:div w:id="559176631">
              <w:marLeft w:val="0"/>
              <w:marRight w:val="0"/>
              <w:marTop w:val="0"/>
              <w:marBottom w:val="0"/>
              <w:divBdr>
                <w:top w:val="none" w:sz="0" w:space="0" w:color="auto"/>
                <w:left w:val="none" w:sz="0" w:space="0" w:color="auto"/>
                <w:bottom w:val="none" w:sz="0" w:space="0" w:color="auto"/>
                <w:right w:val="none" w:sz="0" w:space="0" w:color="auto"/>
              </w:divBdr>
            </w:div>
            <w:div w:id="544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474442660">
      <w:bodyDiv w:val="1"/>
      <w:marLeft w:val="0"/>
      <w:marRight w:val="0"/>
      <w:marTop w:val="0"/>
      <w:marBottom w:val="0"/>
      <w:divBdr>
        <w:top w:val="none" w:sz="0" w:space="0" w:color="auto"/>
        <w:left w:val="none" w:sz="0" w:space="0" w:color="auto"/>
        <w:bottom w:val="none" w:sz="0" w:space="0" w:color="auto"/>
        <w:right w:val="none" w:sz="0" w:space="0" w:color="auto"/>
      </w:divBdr>
      <w:divsChild>
        <w:div w:id="232469573">
          <w:marLeft w:val="0"/>
          <w:marRight w:val="0"/>
          <w:marTop w:val="0"/>
          <w:marBottom w:val="0"/>
          <w:divBdr>
            <w:top w:val="none" w:sz="0" w:space="0" w:color="auto"/>
            <w:left w:val="none" w:sz="0" w:space="0" w:color="auto"/>
            <w:bottom w:val="none" w:sz="0" w:space="0" w:color="auto"/>
            <w:right w:val="none" w:sz="0" w:space="0" w:color="auto"/>
          </w:divBdr>
          <w:divsChild>
            <w:div w:id="1054739265">
              <w:marLeft w:val="0"/>
              <w:marRight w:val="0"/>
              <w:marTop w:val="0"/>
              <w:marBottom w:val="0"/>
              <w:divBdr>
                <w:top w:val="none" w:sz="0" w:space="0" w:color="auto"/>
                <w:left w:val="none" w:sz="0" w:space="0" w:color="auto"/>
                <w:bottom w:val="none" w:sz="0" w:space="0" w:color="auto"/>
                <w:right w:val="none" w:sz="0" w:space="0" w:color="auto"/>
              </w:divBdr>
            </w:div>
            <w:div w:id="1421682543">
              <w:marLeft w:val="0"/>
              <w:marRight w:val="0"/>
              <w:marTop w:val="0"/>
              <w:marBottom w:val="0"/>
              <w:divBdr>
                <w:top w:val="none" w:sz="0" w:space="0" w:color="auto"/>
                <w:left w:val="none" w:sz="0" w:space="0" w:color="auto"/>
                <w:bottom w:val="none" w:sz="0" w:space="0" w:color="auto"/>
                <w:right w:val="none" w:sz="0" w:space="0" w:color="auto"/>
              </w:divBdr>
            </w:div>
            <w:div w:id="1407649809">
              <w:marLeft w:val="0"/>
              <w:marRight w:val="0"/>
              <w:marTop w:val="0"/>
              <w:marBottom w:val="0"/>
              <w:divBdr>
                <w:top w:val="none" w:sz="0" w:space="0" w:color="auto"/>
                <w:left w:val="none" w:sz="0" w:space="0" w:color="auto"/>
                <w:bottom w:val="none" w:sz="0" w:space="0" w:color="auto"/>
                <w:right w:val="none" w:sz="0" w:space="0" w:color="auto"/>
              </w:divBdr>
            </w:div>
            <w:div w:id="255670218">
              <w:marLeft w:val="0"/>
              <w:marRight w:val="0"/>
              <w:marTop w:val="0"/>
              <w:marBottom w:val="0"/>
              <w:divBdr>
                <w:top w:val="none" w:sz="0" w:space="0" w:color="auto"/>
                <w:left w:val="none" w:sz="0" w:space="0" w:color="auto"/>
                <w:bottom w:val="none" w:sz="0" w:space="0" w:color="auto"/>
                <w:right w:val="none" w:sz="0" w:space="0" w:color="auto"/>
              </w:divBdr>
            </w:div>
            <w:div w:id="1652324377">
              <w:marLeft w:val="0"/>
              <w:marRight w:val="0"/>
              <w:marTop w:val="0"/>
              <w:marBottom w:val="0"/>
              <w:divBdr>
                <w:top w:val="none" w:sz="0" w:space="0" w:color="auto"/>
                <w:left w:val="none" w:sz="0" w:space="0" w:color="auto"/>
                <w:bottom w:val="none" w:sz="0" w:space="0" w:color="auto"/>
                <w:right w:val="none" w:sz="0" w:space="0" w:color="auto"/>
              </w:divBdr>
            </w:div>
            <w:div w:id="328362324">
              <w:marLeft w:val="0"/>
              <w:marRight w:val="0"/>
              <w:marTop w:val="0"/>
              <w:marBottom w:val="0"/>
              <w:divBdr>
                <w:top w:val="none" w:sz="0" w:space="0" w:color="auto"/>
                <w:left w:val="none" w:sz="0" w:space="0" w:color="auto"/>
                <w:bottom w:val="none" w:sz="0" w:space="0" w:color="auto"/>
                <w:right w:val="none" w:sz="0" w:space="0" w:color="auto"/>
              </w:divBdr>
            </w:div>
            <w:div w:id="1653413354">
              <w:marLeft w:val="0"/>
              <w:marRight w:val="0"/>
              <w:marTop w:val="0"/>
              <w:marBottom w:val="0"/>
              <w:divBdr>
                <w:top w:val="none" w:sz="0" w:space="0" w:color="auto"/>
                <w:left w:val="none" w:sz="0" w:space="0" w:color="auto"/>
                <w:bottom w:val="none" w:sz="0" w:space="0" w:color="auto"/>
                <w:right w:val="none" w:sz="0" w:space="0" w:color="auto"/>
              </w:divBdr>
            </w:div>
            <w:div w:id="1306280474">
              <w:marLeft w:val="0"/>
              <w:marRight w:val="0"/>
              <w:marTop w:val="0"/>
              <w:marBottom w:val="0"/>
              <w:divBdr>
                <w:top w:val="none" w:sz="0" w:space="0" w:color="auto"/>
                <w:left w:val="none" w:sz="0" w:space="0" w:color="auto"/>
                <w:bottom w:val="none" w:sz="0" w:space="0" w:color="auto"/>
                <w:right w:val="none" w:sz="0" w:space="0" w:color="auto"/>
              </w:divBdr>
            </w:div>
            <w:div w:id="1877158661">
              <w:marLeft w:val="0"/>
              <w:marRight w:val="0"/>
              <w:marTop w:val="0"/>
              <w:marBottom w:val="0"/>
              <w:divBdr>
                <w:top w:val="none" w:sz="0" w:space="0" w:color="auto"/>
                <w:left w:val="none" w:sz="0" w:space="0" w:color="auto"/>
                <w:bottom w:val="none" w:sz="0" w:space="0" w:color="auto"/>
                <w:right w:val="none" w:sz="0" w:space="0" w:color="auto"/>
              </w:divBdr>
            </w:div>
            <w:div w:id="2043896374">
              <w:marLeft w:val="0"/>
              <w:marRight w:val="0"/>
              <w:marTop w:val="0"/>
              <w:marBottom w:val="0"/>
              <w:divBdr>
                <w:top w:val="none" w:sz="0" w:space="0" w:color="auto"/>
                <w:left w:val="none" w:sz="0" w:space="0" w:color="auto"/>
                <w:bottom w:val="none" w:sz="0" w:space="0" w:color="auto"/>
                <w:right w:val="none" w:sz="0" w:space="0" w:color="auto"/>
              </w:divBdr>
            </w:div>
            <w:div w:id="1306469342">
              <w:marLeft w:val="0"/>
              <w:marRight w:val="0"/>
              <w:marTop w:val="0"/>
              <w:marBottom w:val="0"/>
              <w:divBdr>
                <w:top w:val="none" w:sz="0" w:space="0" w:color="auto"/>
                <w:left w:val="none" w:sz="0" w:space="0" w:color="auto"/>
                <w:bottom w:val="none" w:sz="0" w:space="0" w:color="auto"/>
                <w:right w:val="none" w:sz="0" w:space="0" w:color="auto"/>
              </w:divBdr>
            </w:div>
            <w:div w:id="284582412">
              <w:marLeft w:val="0"/>
              <w:marRight w:val="0"/>
              <w:marTop w:val="0"/>
              <w:marBottom w:val="0"/>
              <w:divBdr>
                <w:top w:val="none" w:sz="0" w:space="0" w:color="auto"/>
                <w:left w:val="none" w:sz="0" w:space="0" w:color="auto"/>
                <w:bottom w:val="none" w:sz="0" w:space="0" w:color="auto"/>
                <w:right w:val="none" w:sz="0" w:space="0" w:color="auto"/>
              </w:divBdr>
            </w:div>
            <w:div w:id="150340267">
              <w:marLeft w:val="0"/>
              <w:marRight w:val="0"/>
              <w:marTop w:val="0"/>
              <w:marBottom w:val="0"/>
              <w:divBdr>
                <w:top w:val="none" w:sz="0" w:space="0" w:color="auto"/>
                <w:left w:val="none" w:sz="0" w:space="0" w:color="auto"/>
                <w:bottom w:val="none" w:sz="0" w:space="0" w:color="auto"/>
                <w:right w:val="none" w:sz="0" w:space="0" w:color="auto"/>
              </w:divBdr>
            </w:div>
            <w:div w:id="1787502377">
              <w:marLeft w:val="0"/>
              <w:marRight w:val="0"/>
              <w:marTop w:val="0"/>
              <w:marBottom w:val="0"/>
              <w:divBdr>
                <w:top w:val="none" w:sz="0" w:space="0" w:color="auto"/>
                <w:left w:val="none" w:sz="0" w:space="0" w:color="auto"/>
                <w:bottom w:val="none" w:sz="0" w:space="0" w:color="auto"/>
                <w:right w:val="none" w:sz="0" w:space="0" w:color="auto"/>
              </w:divBdr>
            </w:div>
            <w:div w:id="2032098931">
              <w:marLeft w:val="0"/>
              <w:marRight w:val="0"/>
              <w:marTop w:val="0"/>
              <w:marBottom w:val="0"/>
              <w:divBdr>
                <w:top w:val="none" w:sz="0" w:space="0" w:color="auto"/>
                <w:left w:val="none" w:sz="0" w:space="0" w:color="auto"/>
                <w:bottom w:val="none" w:sz="0" w:space="0" w:color="auto"/>
                <w:right w:val="none" w:sz="0" w:space="0" w:color="auto"/>
              </w:divBdr>
            </w:div>
            <w:div w:id="1943150550">
              <w:marLeft w:val="0"/>
              <w:marRight w:val="0"/>
              <w:marTop w:val="0"/>
              <w:marBottom w:val="0"/>
              <w:divBdr>
                <w:top w:val="none" w:sz="0" w:space="0" w:color="auto"/>
                <w:left w:val="none" w:sz="0" w:space="0" w:color="auto"/>
                <w:bottom w:val="none" w:sz="0" w:space="0" w:color="auto"/>
                <w:right w:val="none" w:sz="0" w:space="0" w:color="auto"/>
              </w:divBdr>
            </w:div>
            <w:div w:id="1477450328">
              <w:marLeft w:val="0"/>
              <w:marRight w:val="0"/>
              <w:marTop w:val="0"/>
              <w:marBottom w:val="0"/>
              <w:divBdr>
                <w:top w:val="none" w:sz="0" w:space="0" w:color="auto"/>
                <w:left w:val="none" w:sz="0" w:space="0" w:color="auto"/>
                <w:bottom w:val="none" w:sz="0" w:space="0" w:color="auto"/>
                <w:right w:val="none" w:sz="0" w:space="0" w:color="auto"/>
              </w:divBdr>
            </w:div>
            <w:div w:id="1041786668">
              <w:marLeft w:val="0"/>
              <w:marRight w:val="0"/>
              <w:marTop w:val="0"/>
              <w:marBottom w:val="0"/>
              <w:divBdr>
                <w:top w:val="none" w:sz="0" w:space="0" w:color="auto"/>
                <w:left w:val="none" w:sz="0" w:space="0" w:color="auto"/>
                <w:bottom w:val="none" w:sz="0" w:space="0" w:color="auto"/>
                <w:right w:val="none" w:sz="0" w:space="0" w:color="auto"/>
              </w:divBdr>
            </w:div>
            <w:div w:id="614216731">
              <w:marLeft w:val="0"/>
              <w:marRight w:val="0"/>
              <w:marTop w:val="0"/>
              <w:marBottom w:val="0"/>
              <w:divBdr>
                <w:top w:val="none" w:sz="0" w:space="0" w:color="auto"/>
                <w:left w:val="none" w:sz="0" w:space="0" w:color="auto"/>
                <w:bottom w:val="none" w:sz="0" w:space="0" w:color="auto"/>
                <w:right w:val="none" w:sz="0" w:space="0" w:color="auto"/>
              </w:divBdr>
            </w:div>
            <w:div w:id="263156181">
              <w:marLeft w:val="0"/>
              <w:marRight w:val="0"/>
              <w:marTop w:val="0"/>
              <w:marBottom w:val="0"/>
              <w:divBdr>
                <w:top w:val="none" w:sz="0" w:space="0" w:color="auto"/>
                <w:left w:val="none" w:sz="0" w:space="0" w:color="auto"/>
                <w:bottom w:val="none" w:sz="0" w:space="0" w:color="auto"/>
                <w:right w:val="none" w:sz="0" w:space="0" w:color="auto"/>
              </w:divBdr>
            </w:div>
            <w:div w:id="879171999">
              <w:marLeft w:val="0"/>
              <w:marRight w:val="0"/>
              <w:marTop w:val="0"/>
              <w:marBottom w:val="0"/>
              <w:divBdr>
                <w:top w:val="none" w:sz="0" w:space="0" w:color="auto"/>
                <w:left w:val="none" w:sz="0" w:space="0" w:color="auto"/>
                <w:bottom w:val="none" w:sz="0" w:space="0" w:color="auto"/>
                <w:right w:val="none" w:sz="0" w:space="0" w:color="auto"/>
              </w:divBdr>
            </w:div>
            <w:div w:id="93092027">
              <w:marLeft w:val="0"/>
              <w:marRight w:val="0"/>
              <w:marTop w:val="0"/>
              <w:marBottom w:val="0"/>
              <w:divBdr>
                <w:top w:val="none" w:sz="0" w:space="0" w:color="auto"/>
                <w:left w:val="none" w:sz="0" w:space="0" w:color="auto"/>
                <w:bottom w:val="none" w:sz="0" w:space="0" w:color="auto"/>
                <w:right w:val="none" w:sz="0" w:space="0" w:color="auto"/>
              </w:divBdr>
            </w:div>
            <w:div w:id="1016618157">
              <w:marLeft w:val="0"/>
              <w:marRight w:val="0"/>
              <w:marTop w:val="0"/>
              <w:marBottom w:val="0"/>
              <w:divBdr>
                <w:top w:val="none" w:sz="0" w:space="0" w:color="auto"/>
                <w:left w:val="none" w:sz="0" w:space="0" w:color="auto"/>
                <w:bottom w:val="none" w:sz="0" w:space="0" w:color="auto"/>
                <w:right w:val="none" w:sz="0" w:space="0" w:color="auto"/>
              </w:divBdr>
            </w:div>
            <w:div w:id="1996102652">
              <w:marLeft w:val="0"/>
              <w:marRight w:val="0"/>
              <w:marTop w:val="0"/>
              <w:marBottom w:val="0"/>
              <w:divBdr>
                <w:top w:val="none" w:sz="0" w:space="0" w:color="auto"/>
                <w:left w:val="none" w:sz="0" w:space="0" w:color="auto"/>
                <w:bottom w:val="none" w:sz="0" w:space="0" w:color="auto"/>
                <w:right w:val="none" w:sz="0" w:space="0" w:color="auto"/>
              </w:divBdr>
            </w:div>
            <w:div w:id="551889347">
              <w:marLeft w:val="0"/>
              <w:marRight w:val="0"/>
              <w:marTop w:val="0"/>
              <w:marBottom w:val="0"/>
              <w:divBdr>
                <w:top w:val="none" w:sz="0" w:space="0" w:color="auto"/>
                <w:left w:val="none" w:sz="0" w:space="0" w:color="auto"/>
                <w:bottom w:val="none" w:sz="0" w:space="0" w:color="auto"/>
                <w:right w:val="none" w:sz="0" w:space="0" w:color="auto"/>
              </w:divBdr>
            </w:div>
            <w:div w:id="936133285">
              <w:marLeft w:val="0"/>
              <w:marRight w:val="0"/>
              <w:marTop w:val="0"/>
              <w:marBottom w:val="0"/>
              <w:divBdr>
                <w:top w:val="none" w:sz="0" w:space="0" w:color="auto"/>
                <w:left w:val="none" w:sz="0" w:space="0" w:color="auto"/>
                <w:bottom w:val="none" w:sz="0" w:space="0" w:color="auto"/>
                <w:right w:val="none" w:sz="0" w:space="0" w:color="auto"/>
              </w:divBdr>
            </w:div>
            <w:div w:id="1453938778">
              <w:marLeft w:val="0"/>
              <w:marRight w:val="0"/>
              <w:marTop w:val="0"/>
              <w:marBottom w:val="0"/>
              <w:divBdr>
                <w:top w:val="none" w:sz="0" w:space="0" w:color="auto"/>
                <w:left w:val="none" w:sz="0" w:space="0" w:color="auto"/>
                <w:bottom w:val="none" w:sz="0" w:space="0" w:color="auto"/>
                <w:right w:val="none" w:sz="0" w:space="0" w:color="auto"/>
              </w:divBdr>
            </w:div>
            <w:div w:id="108863479">
              <w:marLeft w:val="0"/>
              <w:marRight w:val="0"/>
              <w:marTop w:val="0"/>
              <w:marBottom w:val="0"/>
              <w:divBdr>
                <w:top w:val="none" w:sz="0" w:space="0" w:color="auto"/>
                <w:left w:val="none" w:sz="0" w:space="0" w:color="auto"/>
                <w:bottom w:val="none" w:sz="0" w:space="0" w:color="auto"/>
                <w:right w:val="none" w:sz="0" w:space="0" w:color="auto"/>
              </w:divBdr>
            </w:div>
            <w:div w:id="1630359850">
              <w:marLeft w:val="0"/>
              <w:marRight w:val="0"/>
              <w:marTop w:val="0"/>
              <w:marBottom w:val="0"/>
              <w:divBdr>
                <w:top w:val="none" w:sz="0" w:space="0" w:color="auto"/>
                <w:left w:val="none" w:sz="0" w:space="0" w:color="auto"/>
                <w:bottom w:val="none" w:sz="0" w:space="0" w:color="auto"/>
                <w:right w:val="none" w:sz="0" w:space="0" w:color="auto"/>
              </w:divBdr>
            </w:div>
            <w:div w:id="1557358177">
              <w:marLeft w:val="0"/>
              <w:marRight w:val="0"/>
              <w:marTop w:val="0"/>
              <w:marBottom w:val="0"/>
              <w:divBdr>
                <w:top w:val="none" w:sz="0" w:space="0" w:color="auto"/>
                <w:left w:val="none" w:sz="0" w:space="0" w:color="auto"/>
                <w:bottom w:val="none" w:sz="0" w:space="0" w:color="auto"/>
                <w:right w:val="none" w:sz="0" w:space="0" w:color="auto"/>
              </w:divBdr>
            </w:div>
            <w:div w:id="1280261680">
              <w:marLeft w:val="0"/>
              <w:marRight w:val="0"/>
              <w:marTop w:val="0"/>
              <w:marBottom w:val="0"/>
              <w:divBdr>
                <w:top w:val="none" w:sz="0" w:space="0" w:color="auto"/>
                <w:left w:val="none" w:sz="0" w:space="0" w:color="auto"/>
                <w:bottom w:val="none" w:sz="0" w:space="0" w:color="auto"/>
                <w:right w:val="none" w:sz="0" w:space="0" w:color="auto"/>
              </w:divBdr>
            </w:div>
            <w:div w:id="1273710775">
              <w:marLeft w:val="0"/>
              <w:marRight w:val="0"/>
              <w:marTop w:val="0"/>
              <w:marBottom w:val="0"/>
              <w:divBdr>
                <w:top w:val="none" w:sz="0" w:space="0" w:color="auto"/>
                <w:left w:val="none" w:sz="0" w:space="0" w:color="auto"/>
                <w:bottom w:val="none" w:sz="0" w:space="0" w:color="auto"/>
                <w:right w:val="none" w:sz="0" w:space="0" w:color="auto"/>
              </w:divBdr>
            </w:div>
            <w:div w:id="9578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707">
      <w:bodyDiv w:val="1"/>
      <w:marLeft w:val="0"/>
      <w:marRight w:val="0"/>
      <w:marTop w:val="0"/>
      <w:marBottom w:val="0"/>
      <w:divBdr>
        <w:top w:val="none" w:sz="0" w:space="0" w:color="auto"/>
        <w:left w:val="none" w:sz="0" w:space="0" w:color="auto"/>
        <w:bottom w:val="none" w:sz="0" w:space="0" w:color="auto"/>
        <w:right w:val="none" w:sz="0" w:space="0" w:color="auto"/>
      </w:divBdr>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754206496">
      <w:bodyDiv w:val="1"/>
      <w:marLeft w:val="0"/>
      <w:marRight w:val="0"/>
      <w:marTop w:val="0"/>
      <w:marBottom w:val="0"/>
      <w:divBdr>
        <w:top w:val="none" w:sz="0" w:space="0" w:color="auto"/>
        <w:left w:val="none" w:sz="0" w:space="0" w:color="auto"/>
        <w:bottom w:val="none" w:sz="0" w:space="0" w:color="auto"/>
        <w:right w:val="none" w:sz="0" w:space="0" w:color="auto"/>
      </w:divBdr>
      <w:divsChild>
        <w:div w:id="2040425082">
          <w:marLeft w:val="0"/>
          <w:marRight w:val="0"/>
          <w:marTop w:val="0"/>
          <w:marBottom w:val="0"/>
          <w:divBdr>
            <w:top w:val="none" w:sz="0" w:space="0" w:color="auto"/>
            <w:left w:val="none" w:sz="0" w:space="0" w:color="auto"/>
            <w:bottom w:val="none" w:sz="0" w:space="0" w:color="auto"/>
            <w:right w:val="none" w:sz="0" w:space="0" w:color="auto"/>
          </w:divBdr>
          <w:divsChild>
            <w:div w:id="2142503842">
              <w:marLeft w:val="0"/>
              <w:marRight w:val="0"/>
              <w:marTop w:val="0"/>
              <w:marBottom w:val="0"/>
              <w:divBdr>
                <w:top w:val="none" w:sz="0" w:space="0" w:color="auto"/>
                <w:left w:val="none" w:sz="0" w:space="0" w:color="auto"/>
                <w:bottom w:val="none" w:sz="0" w:space="0" w:color="auto"/>
                <w:right w:val="none" w:sz="0" w:space="0" w:color="auto"/>
              </w:divBdr>
            </w:div>
            <w:div w:id="2040546643">
              <w:marLeft w:val="0"/>
              <w:marRight w:val="0"/>
              <w:marTop w:val="0"/>
              <w:marBottom w:val="0"/>
              <w:divBdr>
                <w:top w:val="none" w:sz="0" w:space="0" w:color="auto"/>
                <w:left w:val="none" w:sz="0" w:space="0" w:color="auto"/>
                <w:bottom w:val="none" w:sz="0" w:space="0" w:color="auto"/>
                <w:right w:val="none" w:sz="0" w:space="0" w:color="auto"/>
              </w:divBdr>
            </w:div>
            <w:div w:id="243151571">
              <w:marLeft w:val="0"/>
              <w:marRight w:val="0"/>
              <w:marTop w:val="0"/>
              <w:marBottom w:val="0"/>
              <w:divBdr>
                <w:top w:val="none" w:sz="0" w:space="0" w:color="auto"/>
                <w:left w:val="none" w:sz="0" w:space="0" w:color="auto"/>
                <w:bottom w:val="none" w:sz="0" w:space="0" w:color="auto"/>
                <w:right w:val="none" w:sz="0" w:space="0" w:color="auto"/>
              </w:divBdr>
            </w:div>
            <w:div w:id="1619069576">
              <w:marLeft w:val="0"/>
              <w:marRight w:val="0"/>
              <w:marTop w:val="0"/>
              <w:marBottom w:val="0"/>
              <w:divBdr>
                <w:top w:val="none" w:sz="0" w:space="0" w:color="auto"/>
                <w:left w:val="none" w:sz="0" w:space="0" w:color="auto"/>
                <w:bottom w:val="none" w:sz="0" w:space="0" w:color="auto"/>
                <w:right w:val="none" w:sz="0" w:space="0" w:color="auto"/>
              </w:divBdr>
            </w:div>
            <w:div w:id="392431188">
              <w:marLeft w:val="0"/>
              <w:marRight w:val="0"/>
              <w:marTop w:val="0"/>
              <w:marBottom w:val="0"/>
              <w:divBdr>
                <w:top w:val="none" w:sz="0" w:space="0" w:color="auto"/>
                <w:left w:val="none" w:sz="0" w:space="0" w:color="auto"/>
                <w:bottom w:val="none" w:sz="0" w:space="0" w:color="auto"/>
                <w:right w:val="none" w:sz="0" w:space="0" w:color="auto"/>
              </w:divBdr>
            </w:div>
            <w:div w:id="1629553649">
              <w:marLeft w:val="0"/>
              <w:marRight w:val="0"/>
              <w:marTop w:val="0"/>
              <w:marBottom w:val="0"/>
              <w:divBdr>
                <w:top w:val="none" w:sz="0" w:space="0" w:color="auto"/>
                <w:left w:val="none" w:sz="0" w:space="0" w:color="auto"/>
                <w:bottom w:val="none" w:sz="0" w:space="0" w:color="auto"/>
                <w:right w:val="none" w:sz="0" w:space="0" w:color="auto"/>
              </w:divBdr>
            </w:div>
            <w:div w:id="923414315">
              <w:marLeft w:val="0"/>
              <w:marRight w:val="0"/>
              <w:marTop w:val="0"/>
              <w:marBottom w:val="0"/>
              <w:divBdr>
                <w:top w:val="none" w:sz="0" w:space="0" w:color="auto"/>
                <w:left w:val="none" w:sz="0" w:space="0" w:color="auto"/>
                <w:bottom w:val="none" w:sz="0" w:space="0" w:color="auto"/>
                <w:right w:val="none" w:sz="0" w:space="0" w:color="auto"/>
              </w:divBdr>
            </w:div>
            <w:div w:id="547373246">
              <w:marLeft w:val="0"/>
              <w:marRight w:val="0"/>
              <w:marTop w:val="0"/>
              <w:marBottom w:val="0"/>
              <w:divBdr>
                <w:top w:val="none" w:sz="0" w:space="0" w:color="auto"/>
                <w:left w:val="none" w:sz="0" w:space="0" w:color="auto"/>
                <w:bottom w:val="none" w:sz="0" w:space="0" w:color="auto"/>
                <w:right w:val="none" w:sz="0" w:space="0" w:color="auto"/>
              </w:divBdr>
            </w:div>
            <w:div w:id="1538933264">
              <w:marLeft w:val="0"/>
              <w:marRight w:val="0"/>
              <w:marTop w:val="0"/>
              <w:marBottom w:val="0"/>
              <w:divBdr>
                <w:top w:val="none" w:sz="0" w:space="0" w:color="auto"/>
                <w:left w:val="none" w:sz="0" w:space="0" w:color="auto"/>
                <w:bottom w:val="none" w:sz="0" w:space="0" w:color="auto"/>
                <w:right w:val="none" w:sz="0" w:space="0" w:color="auto"/>
              </w:divBdr>
            </w:div>
            <w:div w:id="1963881020">
              <w:marLeft w:val="0"/>
              <w:marRight w:val="0"/>
              <w:marTop w:val="0"/>
              <w:marBottom w:val="0"/>
              <w:divBdr>
                <w:top w:val="none" w:sz="0" w:space="0" w:color="auto"/>
                <w:left w:val="none" w:sz="0" w:space="0" w:color="auto"/>
                <w:bottom w:val="none" w:sz="0" w:space="0" w:color="auto"/>
                <w:right w:val="none" w:sz="0" w:space="0" w:color="auto"/>
              </w:divBdr>
            </w:div>
            <w:div w:id="156576871">
              <w:marLeft w:val="0"/>
              <w:marRight w:val="0"/>
              <w:marTop w:val="0"/>
              <w:marBottom w:val="0"/>
              <w:divBdr>
                <w:top w:val="none" w:sz="0" w:space="0" w:color="auto"/>
                <w:left w:val="none" w:sz="0" w:space="0" w:color="auto"/>
                <w:bottom w:val="none" w:sz="0" w:space="0" w:color="auto"/>
                <w:right w:val="none" w:sz="0" w:space="0" w:color="auto"/>
              </w:divBdr>
            </w:div>
            <w:div w:id="278951913">
              <w:marLeft w:val="0"/>
              <w:marRight w:val="0"/>
              <w:marTop w:val="0"/>
              <w:marBottom w:val="0"/>
              <w:divBdr>
                <w:top w:val="none" w:sz="0" w:space="0" w:color="auto"/>
                <w:left w:val="none" w:sz="0" w:space="0" w:color="auto"/>
                <w:bottom w:val="none" w:sz="0" w:space="0" w:color="auto"/>
                <w:right w:val="none" w:sz="0" w:space="0" w:color="auto"/>
              </w:divBdr>
            </w:div>
            <w:div w:id="1604800199">
              <w:marLeft w:val="0"/>
              <w:marRight w:val="0"/>
              <w:marTop w:val="0"/>
              <w:marBottom w:val="0"/>
              <w:divBdr>
                <w:top w:val="none" w:sz="0" w:space="0" w:color="auto"/>
                <w:left w:val="none" w:sz="0" w:space="0" w:color="auto"/>
                <w:bottom w:val="none" w:sz="0" w:space="0" w:color="auto"/>
                <w:right w:val="none" w:sz="0" w:space="0" w:color="auto"/>
              </w:divBdr>
            </w:div>
            <w:div w:id="1504782547">
              <w:marLeft w:val="0"/>
              <w:marRight w:val="0"/>
              <w:marTop w:val="0"/>
              <w:marBottom w:val="0"/>
              <w:divBdr>
                <w:top w:val="none" w:sz="0" w:space="0" w:color="auto"/>
                <w:left w:val="none" w:sz="0" w:space="0" w:color="auto"/>
                <w:bottom w:val="none" w:sz="0" w:space="0" w:color="auto"/>
                <w:right w:val="none" w:sz="0" w:space="0" w:color="auto"/>
              </w:divBdr>
            </w:div>
            <w:div w:id="1133062056">
              <w:marLeft w:val="0"/>
              <w:marRight w:val="0"/>
              <w:marTop w:val="0"/>
              <w:marBottom w:val="0"/>
              <w:divBdr>
                <w:top w:val="none" w:sz="0" w:space="0" w:color="auto"/>
                <w:left w:val="none" w:sz="0" w:space="0" w:color="auto"/>
                <w:bottom w:val="none" w:sz="0" w:space="0" w:color="auto"/>
                <w:right w:val="none" w:sz="0" w:space="0" w:color="auto"/>
              </w:divBdr>
            </w:div>
            <w:div w:id="1888174591">
              <w:marLeft w:val="0"/>
              <w:marRight w:val="0"/>
              <w:marTop w:val="0"/>
              <w:marBottom w:val="0"/>
              <w:divBdr>
                <w:top w:val="none" w:sz="0" w:space="0" w:color="auto"/>
                <w:left w:val="none" w:sz="0" w:space="0" w:color="auto"/>
                <w:bottom w:val="none" w:sz="0" w:space="0" w:color="auto"/>
                <w:right w:val="none" w:sz="0" w:space="0" w:color="auto"/>
              </w:divBdr>
            </w:div>
            <w:div w:id="1589851254">
              <w:marLeft w:val="0"/>
              <w:marRight w:val="0"/>
              <w:marTop w:val="0"/>
              <w:marBottom w:val="0"/>
              <w:divBdr>
                <w:top w:val="none" w:sz="0" w:space="0" w:color="auto"/>
                <w:left w:val="none" w:sz="0" w:space="0" w:color="auto"/>
                <w:bottom w:val="none" w:sz="0" w:space="0" w:color="auto"/>
                <w:right w:val="none" w:sz="0" w:space="0" w:color="auto"/>
              </w:divBdr>
            </w:div>
            <w:div w:id="841549232">
              <w:marLeft w:val="0"/>
              <w:marRight w:val="0"/>
              <w:marTop w:val="0"/>
              <w:marBottom w:val="0"/>
              <w:divBdr>
                <w:top w:val="none" w:sz="0" w:space="0" w:color="auto"/>
                <w:left w:val="none" w:sz="0" w:space="0" w:color="auto"/>
                <w:bottom w:val="none" w:sz="0" w:space="0" w:color="auto"/>
                <w:right w:val="none" w:sz="0" w:space="0" w:color="auto"/>
              </w:divBdr>
            </w:div>
            <w:div w:id="1232234653">
              <w:marLeft w:val="0"/>
              <w:marRight w:val="0"/>
              <w:marTop w:val="0"/>
              <w:marBottom w:val="0"/>
              <w:divBdr>
                <w:top w:val="none" w:sz="0" w:space="0" w:color="auto"/>
                <w:left w:val="none" w:sz="0" w:space="0" w:color="auto"/>
                <w:bottom w:val="none" w:sz="0" w:space="0" w:color="auto"/>
                <w:right w:val="none" w:sz="0" w:space="0" w:color="auto"/>
              </w:divBdr>
            </w:div>
            <w:div w:id="72898291">
              <w:marLeft w:val="0"/>
              <w:marRight w:val="0"/>
              <w:marTop w:val="0"/>
              <w:marBottom w:val="0"/>
              <w:divBdr>
                <w:top w:val="none" w:sz="0" w:space="0" w:color="auto"/>
                <w:left w:val="none" w:sz="0" w:space="0" w:color="auto"/>
                <w:bottom w:val="none" w:sz="0" w:space="0" w:color="auto"/>
                <w:right w:val="none" w:sz="0" w:space="0" w:color="auto"/>
              </w:divBdr>
            </w:div>
            <w:div w:id="1062413982">
              <w:marLeft w:val="0"/>
              <w:marRight w:val="0"/>
              <w:marTop w:val="0"/>
              <w:marBottom w:val="0"/>
              <w:divBdr>
                <w:top w:val="none" w:sz="0" w:space="0" w:color="auto"/>
                <w:left w:val="none" w:sz="0" w:space="0" w:color="auto"/>
                <w:bottom w:val="none" w:sz="0" w:space="0" w:color="auto"/>
                <w:right w:val="none" w:sz="0" w:space="0" w:color="auto"/>
              </w:divBdr>
            </w:div>
            <w:div w:id="35547681">
              <w:marLeft w:val="0"/>
              <w:marRight w:val="0"/>
              <w:marTop w:val="0"/>
              <w:marBottom w:val="0"/>
              <w:divBdr>
                <w:top w:val="none" w:sz="0" w:space="0" w:color="auto"/>
                <w:left w:val="none" w:sz="0" w:space="0" w:color="auto"/>
                <w:bottom w:val="none" w:sz="0" w:space="0" w:color="auto"/>
                <w:right w:val="none" w:sz="0" w:space="0" w:color="auto"/>
              </w:divBdr>
            </w:div>
            <w:div w:id="522977780">
              <w:marLeft w:val="0"/>
              <w:marRight w:val="0"/>
              <w:marTop w:val="0"/>
              <w:marBottom w:val="0"/>
              <w:divBdr>
                <w:top w:val="none" w:sz="0" w:space="0" w:color="auto"/>
                <w:left w:val="none" w:sz="0" w:space="0" w:color="auto"/>
                <w:bottom w:val="none" w:sz="0" w:space="0" w:color="auto"/>
                <w:right w:val="none" w:sz="0" w:space="0" w:color="auto"/>
              </w:divBdr>
            </w:div>
            <w:div w:id="2007437615">
              <w:marLeft w:val="0"/>
              <w:marRight w:val="0"/>
              <w:marTop w:val="0"/>
              <w:marBottom w:val="0"/>
              <w:divBdr>
                <w:top w:val="none" w:sz="0" w:space="0" w:color="auto"/>
                <w:left w:val="none" w:sz="0" w:space="0" w:color="auto"/>
                <w:bottom w:val="none" w:sz="0" w:space="0" w:color="auto"/>
                <w:right w:val="none" w:sz="0" w:space="0" w:color="auto"/>
              </w:divBdr>
            </w:div>
            <w:div w:id="1181551603">
              <w:marLeft w:val="0"/>
              <w:marRight w:val="0"/>
              <w:marTop w:val="0"/>
              <w:marBottom w:val="0"/>
              <w:divBdr>
                <w:top w:val="none" w:sz="0" w:space="0" w:color="auto"/>
                <w:left w:val="none" w:sz="0" w:space="0" w:color="auto"/>
                <w:bottom w:val="none" w:sz="0" w:space="0" w:color="auto"/>
                <w:right w:val="none" w:sz="0" w:space="0" w:color="auto"/>
              </w:divBdr>
            </w:div>
            <w:div w:id="2082018743">
              <w:marLeft w:val="0"/>
              <w:marRight w:val="0"/>
              <w:marTop w:val="0"/>
              <w:marBottom w:val="0"/>
              <w:divBdr>
                <w:top w:val="none" w:sz="0" w:space="0" w:color="auto"/>
                <w:left w:val="none" w:sz="0" w:space="0" w:color="auto"/>
                <w:bottom w:val="none" w:sz="0" w:space="0" w:color="auto"/>
                <w:right w:val="none" w:sz="0" w:space="0" w:color="auto"/>
              </w:divBdr>
            </w:div>
            <w:div w:id="611938437">
              <w:marLeft w:val="0"/>
              <w:marRight w:val="0"/>
              <w:marTop w:val="0"/>
              <w:marBottom w:val="0"/>
              <w:divBdr>
                <w:top w:val="none" w:sz="0" w:space="0" w:color="auto"/>
                <w:left w:val="none" w:sz="0" w:space="0" w:color="auto"/>
                <w:bottom w:val="none" w:sz="0" w:space="0" w:color="auto"/>
                <w:right w:val="none" w:sz="0" w:space="0" w:color="auto"/>
              </w:divBdr>
            </w:div>
            <w:div w:id="965162573">
              <w:marLeft w:val="0"/>
              <w:marRight w:val="0"/>
              <w:marTop w:val="0"/>
              <w:marBottom w:val="0"/>
              <w:divBdr>
                <w:top w:val="none" w:sz="0" w:space="0" w:color="auto"/>
                <w:left w:val="none" w:sz="0" w:space="0" w:color="auto"/>
                <w:bottom w:val="none" w:sz="0" w:space="0" w:color="auto"/>
                <w:right w:val="none" w:sz="0" w:space="0" w:color="auto"/>
              </w:divBdr>
            </w:div>
            <w:div w:id="1223174265">
              <w:marLeft w:val="0"/>
              <w:marRight w:val="0"/>
              <w:marTop w:val="0"/>
              <w:marBottom w:val="0"/>
              <w:divBdr>
                <w:top w:val="none" w:sz="0" w:space="0" w:color="auto"/>
                <w:left w:val="none" w:sz="0" w:space="0" w:color="auto"/>
                <w:bottom w:val="none" w:sz="0" w:space="0" w:color="auto"/>
                <w:right w:val="none" w:sz="0" w:space="0" w:color="auto"/>
              </w:divBdr>
            </w:div>
            <w:div w:id="1252860917">
              <w:marLeft w:val="0"/>
              <w:marRight w:val="0"/>
              <w:marTop w:val="0"/>
              <w:marBottom w:val="0"/>
              <w:divBdr>
                <w:top w:val="none" w:sz="0" w:space="0" w:color="auto"/>
                <w:left w:val="none" w:sz="0" w:space="0" w:color="auto"/>
                <w:bottom w:val="none" w:sz="0" w:space="0" w:color="auto"/>
                <w:right w:val="none" w:sz="0" w:space="0" w:color="auto"/>
              </w:divBdr>
            </w:div>
            <w:div w:id="2110470328">
              <w:marLeft w:val="0"/>
              <w:marRight w:val="0"/>
              <w:marTop w:val="0"/>
              <w:marBottom w:val="0"/>
              <w:divBdr>
                <w:top w:val="none" w:sz="0" w:space="0" w:color="auto"/>
                <w:left w:val="none" w:sz="0" w:space="0" w:color="auto"/>
                <w:bottom w:val="none" w:sz="0" w:space="0" w:color="auto"/>
                <w:right w:val="none" w:sz="0" w:space="0" w:color="auto"/>
              </w:divBdr>
            </w:div>
            <w:div w:id="2607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95087">
      <w:bodyDiv w:val="1"/>
      <w:marLeft w:val="0"/>
      <w:marRight w:val="0"/>
      <w:marTop w:val="0"/>
      <w:marBottom w:val="0"/>
      <w:divBdr>
        <w:top w:val="none" w:sz="0" w:space="0" w:color="auto"/>
        <w:left w:val="none" w:sz="0" w:space="0" w:color="auto"/>
        <w:bottom w:val="none" w:sz="0" w:space="0" w:color="auto"/>
        <w:right w:val="none" w:sz="0" w:space="0" w:color="auto"/>
      </w:divBdr>
      <w:divsChild>
        <w:div w:id="1102527802">
          <w:marLeft w:val="0"/>
          <w:marRight w:val="0"/>
          <w:marTop w:val="0"/>
          <w:marBottom w:val="0"/>
          <w:divBdr>
            <w:top w:val="none" w:sz="0" w:space="0" w:color="auto"/>
            <w:left w:val="none" w:sz="0" w:space="0" w:color="auto"/>
            <w:bottom w:val="none" w:sz="0" w:space="0" w:color="auto"/>
            <w:right w:val="none" w:sz="0" w:space="0" w:color="auto"/>
          </w:divBdr>
          <w:divsChild>
            <w:div w:id="377319093">
              <w:marLeft w:val="0"/>
              <w:marRight w:val="0"/>
              <w:marTop w:val="0"/>
              <w:marBottom w:val="0"/>
              <w:divBdr>
                <w:top w:val="none" w:sz="0" w:space="0" w:color="auto"/>
                <w:left w:val="none" w:sz="0" w:space="0" w:color="auto"/>
                <w:bottom w:val="none" w:sz="0" w:space="0" w:color="auto"/>
                <w:right w:val="none" w:sz="0" w:space="0" w:color="auto"/>
              </w:divBdr>
            </w:div>
            <w:div w:id="1275333632">
              <w:marLeft w:val="0"/>
              <w:marRight w:val="0"/>
              <w:marTop w:val="0"/>
              <w:marBottom w:val="0"/>
              <w:divBdr>
                <w:top w:val="none" w:sz="0" w:space="0" w:color="auto"/>
                <w:left w:val="none" w:sz="0" w:space="0" w:color="auto"/>
                <w:bottom w:val="none" w:sz="0" w:space="0" w:color="auto"/>
                <w:right w:val="none" w:sz="0" w:space="0" w:color="auto"/>
              </w:divBdr>
            </w:div>
            <w:div w:id="1934826221">
              <w:marLeft w:val="0"/>
              <w:marRight w:val="0"/>
              <w:marTop w:val="0"/>
              <w:marBottom w:val="0"/>
              <w:divBdr>
                <w:top w:val="none" w:sz="0" w:space="0" w:color="auto"/>
                <w:left w:val="none" w:sz="0" w:space="0" w:color="auto"/>
                <w:bottom w:val="none" w:sz="0" w:space="0" w:color="auto"/>
                <w:right w:val="none" w:sz="0" w:space="0" w:color="auto"/>
              </w:divBdr>
            </w:div>
            <w:div w:id="1994677018">
              <w:marLeft w:val="0"/>
              <w:marRight w:val="0"/>
              <w:marTop w:val="0"/>
              <w:marBottom w:val="0"/>
              <w:divBdr>
                <w:top w:val="none" w:sz="0" w:space="0" w:color="auto"/>
                <w:left w:val="none" w:sz="0" w:space="0" w:color="auto"/>
                <w:bottom w:val="none" w:sz="0" w:space="0" w:color="auto"/>
                <w:right w:val="none" w:sz="0" w:space="0" w:color="auto"/>
              </w:divBdr>
            </w:div>
            <w:div w:id="433013703">
              <w:marLeft w:val="0"/>
              <w:marRight w:val="0"/>
              <w:marTop w:val="0"/>
              <w:marBottom w:val="0"/>
              <w:divBdr>
                <w:top w:val="none" w:sz="0" w:space="0" w:color="auto"/>
                <w:left w:val="none" w:sz="0" w:space="0" w:color="auto"/>
                <w:bottom w:val="none" w:sz="0" w:space="0" w:color="auto"/>
                <w:right w:val="none" w:sz="0" w:space="0" w:color="auto"/>
              </w:divBdr>
            </w:div>
            <w:div w:id="1038240385">
              <w:marLeft w:val="0"/>
              <w:marRight w:val="0"/>
              <w:marTop w:val="0"/>
              <w:marBottom w:val="0"/>
              <w:divBdr>
                <w:top w:val="none" w:sz="0" w:space="0" w:color="auto"/>
                <w:left w:val="none" w:sz="0" w:space="0" w:color="auto"/>
                <w:bottom w:val="none" w:sz="0" w:space="0" w:color="auto"/>
                <w:right w:val="none" w:sz="0" w:space="0" w:color="auto"/>
              </w:divBdr>
            </w:div>
            <w:div w:id="1273633304">
              <w:marLeft w:val="0"/>
              <w:marRight w:val="0"/>
              <w:marTop w:val="0"/>
              <w:marBottom w:val="0"/>
              <w:divBdr>
                <w:top w:val="none" w:sz="0" w:space="0" w:color="auto"/>
                <w:left w:val="none" w:sz="0" w:space="0" w:color="auto"/>
                <w:bottom w:val="none" w:sz="0" w:space="0" w:color="auto"/>
                <w:right w:val="none" w:sz="0" w:space="0" w:color="auto"/>
              </w:divBdr>
            </w:div>
            <w:div w:id="392630919">
              <w:marLeft w:val="0"/>
              <w:marRight w:val="0"/>
              <w:marTop w:val="0"/>
              <w:marBottom w:val="0"/>
              <w:divBdr>
                <w:top w:val="none" w:sz="0" w:space="0" w:color="auto"/>
                <w:left w:val="none" w:sz="0" w:space="0" w:color="auto"/>
                <w:bottom w:val="none" w:sz="0" w:space="0" w:color="auto"/>
                <w:right w:val="none" w:sz="0" w:space="0" w:color="auto"/>
              </w:divBdr>
            </w:div>
            <w:div w:id="1320234399">
              <w:marLeft w:val="0"/>
              <w:marRight w:val="0"/>
              <w:marTop w:val="0"/>
              <w:marBottom w:val="0"/>
              <w:divBdr>
                <w:top w:val="none" w:sz="0" w:space="0" w:color="auto"/>
                <w:left w:val="none" w:sz="0" w:space="0" w:color="auto"/>
                <w:bottom w:val="none" w:sz="0" w:space="0" w:color="auto"/>
                <w:right w:val="none" w:sz="0" w:space="0" w:color="auto"/>
              </w:divBdr>
            </w:div>
            <w:div w:id="1192114535">
              <w:marLeft w:val="0"/>
              <w:marRight w:val="0"/>
              <w:marTop w:val="0"/>
              <w:marBottom w:val="0"/>
              <w:divBdr>
                <w:top w:val="none" w:sz="0" w:space="0" w:color="auto"/>
                <w:left w:val="none" w:sz="0" w:space="0" w:color="auto"/>
                <w:bottom w:val="none" w:sz="0" w:space="0" w:color="auto"/>
                <w:right w:val="none" w:sz="0" w:space="0" w:color="auto"/>
              </w:divBdr>
            </w:div>
            <w:div w:id="1119185498">
              <w:marLeft w:val="0"/>
              <w:marRight w:val="0"/>
              <w:marTop w:val="0"/>
              <w:marBottom w:val="0"/>
              <w:divBdr>
                <w:top w:val="none" w:sz="0" w:space="0" w:color="auto"/>
                <w:left w:val="none" w:sz="0" w:space="0" w:color="auto"/>
                <w:bottom w:val="none" w:sz="0" w:space="0" w:color="auto"/>
                <w:right w:val="none" w:sz="0" w:space="0" w:color="auto"/>
              </w:divBdr>
            </w:div>
            <w:div w:id="659502844">
              <w:marLeft w:val="0"/>
              <w:marRight w:val="0"/>
              <w:marTop w:val="0"/>
              <w:marBottom w:val="0"/>
              <w:divBdr>
                <w:top w:val="none" w:sz="0" w:space="0" w:color="auto"/>
                <w:left w:val="none" w:sz="0" w:space="0" w:color="auto"/>
                <w:bottom w:val="none" w:sz="0" w:space="0" w:color="auto"/>
                <w:right w:val="none" w:sz="0" w:space="0" w:color="auto"/>
              </w:divBdr>
            </w:div>
            <w:div w:id="1785878935">
              <w:marLeft w:val="0"/>
              <w:marRight w:val="0"/>
              <w:marTop w:val="0"/>
              <w:marBottom w:val="0"/>
              <w:divBdr>
                <w:top w:val="none" w:sz="0" w:space="0" w:color="auto"/>
                <w:left w:val="none" w:sz="0" w:space="0" w:color="auto"/>
                <w:bottom w:val="none" w:sz="0" w:space="0" w:color="auto"/>
                <w:right w:val="none" w:sz="0" w:space="0" w:color="auto"/>
              </w:divBdr>
            </w:div>
            <w:div w:id="317618393">
              <w:marLeft w:val="0"/>
              <w:marRight w:val="0"/>
              <w:marTop w:val="0"/>
              <w:marBottom w:val="0"/>
              <w:divBdr>
                <w:top w:val="none" w:sz="0" w:space="0" w:color="auto"/>
                <w:left w:val="none" w:sz="0" w:space="0" w:color="auto"/>
                <w:bottom w:val="none" w:sz="0" w:space="0" w:color="auto"/>
                <w:right w:val="none" w:sz="0" w:space="0" w:color="auto"/>
              </w:divBdr>
            </w:div>
            <w:div w:id="1540822883">
              <w:marLeft w:val="0"/>
              <w:marRight w:val="0"/>
              <w:marTop w:val="0"/>
              <w:marBottom w:val="0"/>
              <w:divBdr>
                <w:top w:val="none" w:sz="0" w:space="0" w:color="auto"/>
                <w:left w:val="none" w:sz="0" w:space="0" w:color="auto"/>
                <w:bottom w:val="none" w:sz="0" w:space="0" w:color="auto"/>
                <w:right w:val="none" w:sz="0" w:space="0" w:color="auto"/>
              </w:divBdr>
            </w:div>
            <w:div w:id="909387933">
              <w:marLeft w:val="0"/>
              <w:marRight w:val="0"/>
              <w:marTop w:val="0"/>
              <w:marBottom w:val="0"/>
              <w:divBdr>
                <w:top w:val="none" w:sz="0" w:space="0" w:color="auto"/>
                <w:left w:val="none" w:sz="0" w:space="0" w:color="auto"/>
                <w:bottom w:val="none" w:sz="0" w:space="0" w:color="auto"/>
                <w:right w:val="none" w:sz="0" w:space="0" w:color="auto"/>
              </w:divBdr>
            </w:div>
            <w:div w:id="735518178">
              <w:marLeft w:val="0"/>
              <w:marRight w:val="0"/>
              <w:marTop w:val="0"/>
              <w:marBottom w:val="0"/>
              <w:divBdr>
                <w:top w:val="none" w:sz="0" w:space="0" w:color="auto"/>
                <w:left w:val="none" w:sz="0" w:space="0" w:color="auto"/>
                <w:bottom w:val="none" w:sz="0" w:space="0" w:color="auto"/>
                <w:right w:val="none" w:sz="0" w:space="0" w:color="auto"/>
              </w:divBdr>
            </w:div>
            <w:div w:id="1893079598">
              <w:marLeft w:val="0"/>
              <w:marRight w:val="0"/>
              <w:marTop w:val="0"/>
              <w:marBottom w:val="0"/>
              <w:divBdr>
                <w:top w:val="none" w:sz="0" w:space="0" w:color="auto"/>
                <w:left w:val="none" w:sz="0" w:space="0" w:color="auto"/>
                <w:bottom w:val="none" w:sz="0" w:space="0" w:color="auto"/>
                <w:right w:val="none" w:sz="0" w:space="0" w:color="auto"/>
              </w:divBdr>
            </w:div>
            <w:div w:id="1788355660">
              <w:marLeft w:val="0"/>
              <w:marRight w:val="0"/>
              <w:marTop w:val="0"/>
              <w:marBottom w:val="0"/>
              <w:divBdr>
                <w:top w:val="none" w:sz="0" w:space="0" w:color="auto"/>
                <w:left w:val="none" w:sz="0" w:space="0" w:color="auto"/>
                <w:bottom w:val="none" w:sz="0" w:space="0" w:color="auto"/>
                <w:right w:val="none" w:sz="0" w:space="0" w:color="auto"/>
              </w:divBdr>
            </w:div>
            <w:div w:id="431241238">
              <w:marLeft w:val="0"/>
              <w:marRight w:val="0"/>
              <w:marTop w:val="0"/>
              <w:marBottom w:val="0"/>
              <w:divBdr>
                <w:top w:val="none" w:sz="0" w:space="0" w:color="auto"/>
                <w:left w:val="none" w:sz="0" w:space="0" w:color="auto"/>
                <w:bottom w:val="none" w:sz="0" w:space="0" w:color="auto"/>
                <w:right w:val="none" w:sz="0" w:space="0" w:color="auto"/>
              </w:divBdr>
            </w:div>
            <w:div w:id="1047677430">
              <w:marLeft w:val="0"/>
              <w:marRight w:val="0"/>
              <w:marTop w:val="0"/>
              <w:marBottom w:val="0"/>
              <w:divBdr>
                <w:top w:val="none" w:sz="0" w:space="0" w:color="auto"/>
                <w:left w:val="none" w:sz="0" w:space="0" w:color="auto"/>
                <w:bottom w:val="none" w:sz="0" w:space="0" w:color="auto"/>
                <w:right w:val="none" w:sz="0" w:space="0" w:color="auto"/>
              </w:divBdr>
            </w:div>
            <w:div w:id="318966566">
              <w:marLeft w:val="0"/>
              <w:marRight w:val="0"/>
              <w:marTop w:val="0"/>
              <w:marBottom w:val="0"/>
              <w:divBdr>
                <w:top w:val="none" w:sz="0" w:space="0" w:color="auto"/>
                <w:left w:val="none" w:sz="0" w:space="0" w:color="auto"/>
                <w:bottom w:val="none" w:sz="0" w:space="0" w:color="auto"/>
                <w:right w:val="none" w:sz="0" w:space="0" w:color="auto"/>
              </w:divBdr>
            </w:div>
            <w:div w:id="1157184975">
              <w:marLeft w:val="0"/>
              <w:marRight w:val="0"/>
              <w:marTop w:val="0"/>
              <w:marBottom w:val="0"/>
              <w:divBdr>
                <w:top w:val="none" w:sz="0" w:space="0" w:color="auto"/>
                <w:left w:val="none" w:sz="0" w:space="0" w:color="auto"/>
                <w:bottom w:val="none" w:sz="0" w:space="0" w:color="auto"/>
                <w:right w:val="none" w:sz="0" w:space="0" w:color="auto"/>
              </w:divBdr>
            </w:div>
            <w:div w:id="1037975676">
              <w:marLeft w:val="0"/>
              <w:marRight w:val="0"/>
              <w:marTop w:val="0"/>
              <w:marBottom w:val="0"/>
              <w:divBdr>
                <w:top w:val="none" w:sz="0" w:space="0" w:color="auto"/>
                <w:left w:val="none" w:sz="0" w:space="0" w:color="auto"/>
                <w:bottom w:val="none" w:sz="0" w:space="0" w:color="auto"/>
                <w:right w:val="none" w:sz="0" w:space="0" w:color="auto"/>
              </w:divBdr>
            </w:div>
            <w:div w:id="1657606126">
              <w:marLeft w:val="0"/>
              <w:marRight w:val="0"/>
              <w:marTop w:val="0"/>
              <w:marBottom w:val="0"/>
              <w:divBdr>
                <w:top w:val="none" w:sz="0" w:space="0" w:color="auto"/>
                <w:left w:val="none" w:sz="0" w:space="0" w:color="auto"/>
                <w:bottom w:val="none" w:sz="0" w:space="0" w:color="auto"/>
                <w:right w:val="none" w:sz="0" w:space="0" w:color="auto"/>
              </w:divBdr>
            </w:div>
            <w:div w:id="1014308674">
              <w:marLeft w:val="0"/>
              <w:marRight w:val="0"/>
              <w:marTop w:val="0"/>
              <w:marBottom w:val="0"/>
              <w:divBdr>
                <w:top w:val="none" w:sz="0" w:space="0" w:color="auto"/>
                <w:left w:val="none" w:sz="0" w:space="0" w:color="auto"/>
                <w:bottom w:val="none" w:sz="0" w:space="0" w:color="auto"/>
                <w:right w:val="none" w:sz="0" w:space="0" w:color="auto"/>
              </w:divBdr>
            </w:div>
            <w:div w:id="921992876">
              <w:marLeft w:val="0"/>
              <w:marRight w:val="0"/>
              <w:marTop w:val="0"/>
              <w:marBottom w:val="0"/>
              <w:divBdr>
                <w:top w:val="none" w:sz="0" w:space="0" w:color="auto"/>
                <w:left w:val="none" w:sz="0" w:space="0" w:color="auto"/>
                <w:bottom w:val="none" w:sz="0" w:space="0" w:color="auto"/>
                <w:right w:val="none" w:sz="0" w:space="0" w:color="auto"/>
              </w:divBdr>
            </w:div>
            <w:div w:id="1098284988">
              <w:marLeft w:val="0"/>
              <w:marRight w:val="0"/>
              <w:marTop w:val="0"/>
              <w:marBottom w:val="0"/>
              <w:divBdr>
                <w:top w:val="none" w:sz="0" w:space="0" w:color="auto"/>
                <w:left w:val="none" w:sz="0" w:space="0" w:color="auto"/>
                <w:bottom w:val="none" w:sz="0" w:space="0" w:color="auto"/>
                <w:right w:val="none" w:sz="0" w:space="0" w:color="auto"/>
              </w:divBdr>
            </w:div>
            <w:div w:id="18264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849327122">
      <w:bodyDiv w:val="1"/>
      <w:marLeft w:val="0"/>
      <w:marRight w:val="0"/>
      <w:marTop w:val="0"/>
      <w:marBottom w:val="0"/>
      <w:divBdr>
        <w:top w:val="none" w:sz="0" w:space="0" w:color="auto"/>
        <w:left w:val="none" w:sz="0" w:space="0" w:color="auto"/>
        <w:bottom w:val="none" w:sz="0" w:space="0" w:color="auto"/>
        <w:right w:val="none" w:sz="0" w:space="0" w:color="auto"/>
      </w:divBdr>
    </w:div>
    <w:div w:id="1925919161">
      <w:bodyDiv w:val="1"/>
      <w:marLeft w:val="0"/>
      <w:marRight w:val="0"/>
      <w:marTop w:val="0"/>
      <w:marBottom w:val="0"/>
      <w:divBdr>
        <w:top w:val="none" w:sz="0" w:space="0" w:color="auto"/>
        <w:left w:val="none" w:sz="0" w:space="0" w:color="auto"/>
        <w:bottom w:val="none" w:sz="0" w:space="0" w:color="auto"/>
        <w:right w:val="none" w:sz="0" w:space="0" w:color="auto"/>
      </w:divBdr>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08436459">
      <w:bodyDiv w:val="1"/>
      <w:marLeft w:val="0"/>
      <w:marRight w:val="0"/>
      <w:marTop w:val="0"/>
      <w:marBottom w:val="0"/>
      <w:divBdr>
        <w:top w:val="none" w:sz="0" w:space="0" w:color="auto"/>
        <w:left w:val="none" w:sz="0" w:space="0" w:color="auto"/>
        <w:bottom w:val="none" w:sz="0" w:space="0" w:color="auto"/>
        <w:right w:val="none" w:sz="0" w:space="0" w:color="auto"/>
      </w:divBdr>
    </w:div>
    <w:div w:id="2086150380">
      <w:bodyDiv w:val="1"/>
      <w:marLeft w:val="0"/>
      <w:marRight w:val="0"/>
      <w:marTop w:val="0"/>
      <w:marBottom w:val="0"/>
      <w:divBdr>
        <w:top w:val="none" w:sz="0" w:space="0" w:color="auto"/>
        <w:left w:val="none" w:sz="0" w:space="0" w:color="auto"/>
        <w:bottom w:val="none" w:sz="0" w:space="0" w:color="auto"/>
        <w:right w:val="none" w:sz="0" w:space="0" w:color="auto"/>
      </w:divBdr>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7825</TotalTime>
  <Pages>30</Pages>
  <Words>7992</Words>
  <Characters>45555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3409</cp:revision>
  <dcterms:created xsi:type="dcterms:W3CDTF">2022-02-22T09:07:00Z</dcterms:created>
  <dcterms:modified xsi:type="dcterms:W3CDTF">2022-05-31T08:06:00Z</dcterms:modified>
</cp:coreProperties>
</file>