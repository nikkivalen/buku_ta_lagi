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972CF7" w:rsidRDefault="00165D7D" w:rsidP="00C15C35">
      <w:pPr>
        <w:pStyle w:val="STTSBlankSpace"/>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 xml:space="preserve">pendahuluan mengenai NER, juga teori </w:t>
      </w:r>
      <w:proofErr w:type="spellStart"/>
      <w:r w:rsidR="001A1DE9" w:rsidRPr="00972CF7">
        <w:t>nested</w:t>
      </w:r>
      <w:proofErr w:type="spellEnd"/>
      <w:r w:rsidR="001A1DE9" w:rsidRPr="00972CF7">
        <w:t xml:space="preserve"> NER juga contoh-contoh penggunaan tugas NER dalam kehidupan sehari-hari. Selain itu, </w:t>
      </w:r>
      <w:proofErr w:type="spellStart"/>
      <w:r w:rsidR="001A1DE9" w:rsidRPr="00972CF7">
        <w:t>dataset</w:t>
      </w:r>
      <w:proofErr w:type="spellEnd"/>
      <w:r w:rsidR="001A1DE9" w:rsidRPr="00972CF7">
        <w:t xml:space="preserve">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proofErr w:type="spellStart"/>
      <w:r w:rsidR="001A1DE9" w:rsidRPr="00972CF7">
        <w:t>dataset</w:t>
      </w:r>
      <w:proofErr w:type="spellEnd"/>
      <w:r w:rsidR="001A1DE9" w:rsidRPr="00972CF7">
        <w:t xml:space="preserve"> bahasa Inggris yang utama digunakan dari penelitian, maupun </w:t>
      </w:r>
      <w:proofErr w:type="spellStart"/>
      <w:r w:rsidR="001A1DE9" w:rsidRPr="00972CF7">
        <w:t>dataset</w:t>
      </w:r>
      <w:proofErr w:type="spellEnd"/>
      <w:r w:rsidR="001A1DE9" w:rsidRPr="00972CF7">
        <w:t xml:space="preserve"> bahasa Indonesia yang digunakan dalam penelitian ini.</w:t>
      </w:r>
      <w:r w:rsidR="002F5E15" w:rsidRPr="00972CF7">
        <w:t xml:space="preserve"> </w:t>
      </w:r>
      <w:proofErr w:type="spellStart"/>
      <w:r w:rsidR="002F5E15" w:rsidRPr="00972CF7">
        <w:t>Dataset</w:t>
      </w:r>
      <w:proofErr w:type="spellEnd"/>
      <w:r w:rsidR="002F5E15" w:rsidRPr="00972CF7">
        <w:t xml:space="preserve"> akan dibahas struktur/bentuk, visualisasi dan juga jenis </w:t>
      </w:r>
      <w:proofErr w:type="spellStart"/>
      <w:r w:rsidR="002F5E15" w:rsidRPr="00972CF7">
        <w:t>tagset</w:t>
      </w:r>
      <w:proofErr w:type="spellEnd"/>
      <w:r w:rsidR="002F5E15" w:rsidRPr="00972CF7">
        <w:t xml:space="preserve">/jenis entitas yang ditentukan dalam tiap </w:t>
      </w:r>
      <w:proofErr w:type="spellStart"/>
      <w:r w:rsidR="002F5E15" w:rsidRPr="00972CF7">
        <w:t>dataset</w:t>
      </w:r>
      <w:proofErr w:type="spellEnd"/>
      <w:r w:rsidR="002F5E15" w:rsidRPr="00972CF7">
        <w:t xml:space="preserve">. Bab ini juga ada subbab bagian </w:t>
      </w:r>
      <w:proofErr w:type="spellStart"/>
      <w:r w:rsidR="002F5E15" w:rsidRPr="00972CF7">
        <w:t>pra</w:t>
      </w:r>
      <w:proofErr w:type="spellEnd"/>
      <w:r w:rsidR="002F5E15" w:rsidRPr="00972CF7">
        <w:t xml:space="preserve"> proses (</w:t>
      </w:r>
      <w:proofErr w:type="spellStart"/>
      <w:r w:rsidR="002F5E15" w:rsidRPr="00972CF7">
        <w:rPr>
          <w:i/>
          <w:iCs/>
        </w:rPr>
        <w:t>preprocessing</w:t>
      </w:r>
      <w:proofErr w:type="spellEnd"/>
      <w:r w:rsidR="002F5E15" w:rsidRPr="00972CF7">
        <w:t xml:space="preserve">) dengan rinci untuk mengetahui apa saja yang perlu dimodifikasi dari </w:t>
      </w:r>
      <w:proofErr w:type="spellStart"/>
      <w:r w:rsidR="002F5E15" w:rsidRPr="00972CF7">
        <w:t>dataset</w:t>
      </w:r>
      <w:proofErr w:type="spellEnd"/>
      <w:r w:rsidR="002F5E15" w:rsidRPr="00972CF7">
        <w:t xml:space="preserve"> mentah menjadi </w:t>
      </w:r>
      <w:proofErr w:type="spellStart"/>
      <w:r w:rsidR="002F5E15" w:rsidRPr="00972CF7">
        <w:t>dataset</w:t>
      </w:r>
      <w:proofErr w:type="spellEnd"/>
      <w:r w:rsidR="002F5E15" w:rsidRPr="00972CF7">
        <w:t xml:space="preserve"> yang akhir </w:t>
      </w:r>
      <w:r w:rsidR="0006067B" w:rsidRPr="00972CF7">
        <w:t xml:space="preserve">agar dapat diterima untuk </w:t>
      </w:r>
      <w:proofErr w:type="spellStart"/>
      <w:r w:rsidR="0006067B" w:rsidRPr="00972CF7">
        <w:t>training</w:t>
      </w:r>
      <w:proofErr w:type="spellEnd"/>
      <w:r w:rsidR="0006067B" w:rsidRPr="00972CF7">
        <w:t xml:space="preserve">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proofErr w:type="spellStart"/>
      <w:r w:rsidRPr="00972CF7">
        <w:t>Named</w:t>
      </w:r>
      <w:proofErr w:type="spellEnd"/>
      <w:r w:rsidRPr="00972CF7">
        <w:t xml:space="preserve"> </w:t>
      </w:r>
      <w:proofErr w:type="spellStart"/>
      <w:r w:rsidRPr="00972CF7">
        <w:t>Enity</w:t>
      </w:r>
      <w:proofErr w:type="spellEnd"/>
      <w:r w:rsidRPr="00972CF7">
        <w:t xml:space="preserve"> </w:t>
      </w:r>
      <w:proofErr w:type="spellStart"/>
      <w:r w:rsidRPr="00972CF7">
        <w:t>Recognition</w:t>
      </w:r>
      <w:proofErr w:type="spellEnd"/>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w:t>
      </w:r>
      <w:proofErr w:type="spellStart"/>
      <w:r w:rsidR="00AF667D" w:rsidRPr="00972CF7">
        <w:t>named</w:t>
      </w:r>
      <w:proofErr w:type="spellEnd"/>
      <w:r w:rsidR="00AF667D" w:rsidRPr="00972CF7">
        <w:t xml:space="preserve"> </w:t>
      </w:r>
      <w:proofErr w:type="spellStart"/>
      <w:r w:rsidR="00AF667D" w:rsidRPr="00972CF7">
        <w:t>entity</w:t>
      </w:r>
      <w:proofErr w:type="spellEnd"/>
      <w:r w:rsidR="00AF667D" w:rsidRPr="00972CF7">
        <w:t xml:space="preserve">. </w:t>
      </w:r>
      <w:r w:rsidR="00431C4D" w:rsidRPr="00972CF7">
        <w:t xml:space="preserve">Istilah </w:t>
      </w:r>
      <w:proofErr w:type="spellStart"/>
      <w:r w:rsidR="00431C4D" w:rsidRPr="00972CF7">
        <w:t>named</w:t>
      </w:r>
      <w:proofErr w:type="spellEnd"/>
      <w:r w:rsidR="00431C4D" w:rsidRPr="00972CF7">
        <w:t xml:space="preserve"> </w:t>
      </w:r>
      <w:proofErr w:type="spellStart"/>
      <w:r w:rsidR="00431C4D" w:rsidRPr="00972CF7">
        <w:t>entity</w:t>
      </w:r>
      <w:proofErr w:type="spellEnd"/>
      <w:r w:rsidR="00431C4D" w:rsidRPr="00972CF7">
        <w:t xml:space="preserve"> awalnya dianggap memiliki relasi dekat dengan pembahasan mengenai </w:t>
      </w:r>
      <w:proofErr w:type="spellStart"/>
      <w:r w:rsidR="00431C4D" w:rsidRPr="00972CF7">
        <w:rPr>
          <w:i/>
          <w:iCs/>
        </w:rPr>
        <w:t>rigid</w:t>
      </w:r>
      <w:proofErr w:type="spellEnd"/>
      <w:r w:rsidR="00431C4D" w:rsidRPr="00972CF7">
        <w:rPr>
          <w:i/>
          <w:iCs/>
        </w:rPr>
        <w:t xml:space="preserve"> </w:t>
      </w:r>
      <w:proofErr w:type="spellStart"/>
      <w:r w:rsidR="00431C4D" w:rsidRPr="00972CF7">
        <w:rPr>
          <w:i/>
          <w:iCs/>
        </w:rPr>
        <w:t>designators</w:t>
      </w:r>
      <w:proofErr w:type="spellEnd"/>
      <w:r w:rsidR="00431C4D" w:rsidRPr="00972CF7">
        <w:t xml:space="preserve"> oleh </w:t>
      </w:r>
      <w:proofErr w:type="spellStart"/>
      <w:r w:rsidR="00431C4D" w:rsidRPr="00972CF7">
        <w:t>Kripke</w:t>
      </w:r>
      <w:proofErr w:type="spellEnd"/>
      <w:r w:rsidR="00431C4D" w:rsidRPr="00972CF7">
        <w:t>.</w:t>
      </w:r>
      <w:r w:rsidR="00431C4D" w:rsidRPr="00972CF7">
        <w:rPr>
          <w:rStyle w:val="FootnoteReference"/>
        </w:rPr>
        <w:footnoteReference w:id="1"/>
      </w:r>
      <w:r w:rsidR="00464865" w:rsidRPr="00972CF7">
        <w:t xml:space="preserve"> Namun diskusi </w:t>
      </w:r>
      <w:proofErr w:type="spellStart"/>
      <w:r w:rsidR="00464865" w:rsidRPr="00972CF7">
        <w:t>named</w:t>
      </w:r>
      <w:proofErr w:type="spellEnd"/>
      <w:r w:rsidR="00464865" w:rsidRPr="00972CF7">
        <w:t xml:space="preserve"> </w:t>
      </w:r>
      <w:proofErr w:type="spellStart"/>
      <w:r w:rsidR="00464865" w:rsidRPr="00972CF7">
        <w:t>entity</w:t>
      </w:r>
      <w:proofErr w:type="spellEnd"/>
      <w:r w:rsidR="00464865" w:rsidRPr="00972CF7">
        <w:t xml:space="preserve"> mengarah kepada </w:t>
      </w:r>
      <w:proofErr w:type="spellStart"/>
      <w:r w:rsidR="00464865" w:rsidRPr="00972CF7">
        <w:t>rigid</w:t>
      </w:r>
      <w:proofErr w:type="spellEnd"/>
      <w:r w:rsidR="00464865" w:rsidRPr="00972CF7">
        <w:t xml:space="preserve"> </w:t>
      </w:r>
      <w:proofErr w:type="spellStart"/>
      <w:r w:rsidR="00464865" w:rsidRPr="00972CF7">
        <w:t>designators</w:t>
      </w:r>
      <w:proofErr w:type="spellEnd"/>
      <w:r w:rsidR="00464865" w:rsidRPr="00972CF7">
        <w:t xml:space="preserve">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 xml:space="preserve">sebuah </w:t>
      </w:r>
      <w:proofErr w:type="spellStart"/>
      <w:r w:rsidR="009A2C91" w:rsidRPr="00972CF7">
        <w:t>n</w:t>
      </w:r>
      <w:r w:rsidR="005119CD" w:rsidRPr="00972CF7">
        <w:t>amed</w:t>
      </w:r>
      <w:proofErr w:type="spellEnd"/>
      <w:r w:rsidR="005119CD" w:rsidRPr="00972CF7">
        <w:t xml:space="preserve"> </w:t>
      </w:r>
      <w:proofErr w:type="spellStart"/>
      <w:r w:rsidR="009A2C91" w:rsidRPr="00972CF7">
        <w:t>e</w:t>
      </w:r>
      <w:r w:rsidR="005119CD" w:rsidRPr="00972CF7">
        <w:t>ntities</w:t>
      </w:r>
      <w:proofErr w:type="spellEnd"/>
      <w:r w:rsidR="005119CD" w:rsidRPr="00972CF7">
        <w:t xml:space="preserve"> </w:t>
      </w:r>
      <w:r w:rsidR="00864E11" w:rsidRPr="00972CF7">
        <w:t xml:space="preserve">ini. </w:t>
      </w:r>
      <w:r w:rsidR="005119CD" w:rsidRPr="00972CF7">
        <w:t xml:space="preserve">Oleh pihak </w:t>
      </w:r>
      <w:proofErr w:type="spellStart"/>
      <w:r w:rsidR="005119CD" w:rsidRPr="00972CF7">
        <w:t>CoNLL</w:t>
      </w:r>
      <w:proofErr w:type="spellEnd"/>
      <w:r w:rsidR="005119CD" w:rsidRPr="00972CF7">
        <w:t xml:space="preserve"> 2002 sendiri,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w:t>
      </w:r>
      <w:r w:rsidR="009A2C91" w:rsidRPr="00972CF7">
        <w:lastRenderedPageBreak/>
        <w:t xml:space="preserve">menjadi persetujuan secara umum definisinya seperti yang telah dinyatakan pihak </w:t>
      </w:r>
      <w:proofErr w:type="spellStart"/>
      <w:r w:rsidR="009A2C91" w:rsidRPr="00972CF7">
        <w:t>CoNLL</w:t>
      </w:r>
      <w:proofErr w:type="spellEnd"/>
      <w:r w:rsidR="009A2C91" w:rsidRPr="00972CF7">
        <w:t xml:space="preserve"> 2002. </w:t>
      </w:r>
    </w:p>
    <w:p w14:paraId="1AB80525" w14:textId="2866E09C" w:rsidR="001C10CB" w:rsidRPr="00972CF7" w:rsidRDefault="006253AC" w:rsidP="001C10CB">
      <w:r w:rsidRPr="00972CF7">
        <w:t>Untuk mempermudah dan memperjelas penjelasan, akan dijelaskan dengan perbedaan pengenalan suatu entitas dengan entitas bernama (</w:t>
      </w:r>
      <w:proofErr w:type="spellStart"/>
      <w:r w:rsidRPr="00972CF7">
        <w:t>named</w:t>
      </w:r>
      <w:proofErr w:type="spellEnd"/>
      <w:r w:rsidRPr="00972CF7">
        <w:t xml:space="preserve"> </w:t>
      </w:r>
      <w:proofErr w:type="spellStart"/>
      <w:r w:rsidRPr="00972CF7">
        <w:t>entity</w:t>
      </w:r>
      <w:proofErr w:type="spellEnd"/>
      <w:r w:rsidRPr="00972CF7">
        <w:t xml:space="preserve">).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proofErr w:type="spellStart"/>
      <w:r w:rsidR="00890618" w:rsidRPr="00972CF7">
        <w:rPr>
          <w:i/>
          <w:iCs/>
        </w:rPr>
        <w:t>location</w:t>
      </w:r>
      <w:proofErr w:type="spellEnd"/>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w:t>
      </w:r>
      <w:proofErr w:type="spellStart"/>
      <w:r w:rsidR="00C11397" w:rsidRPr="00972CF7">
        <w:t>location</w:t>
      </w:r>
      <w:proofErr w:type="spellEnd"/>
      <w:r w:rsidR="00C11397" w:rsidRPr="00972CF7">
        <w:t xml:space="preserve">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w:t>
      </w:r>
      <w:proofErr w:type="spellStart"/>
      <w:r w:rsidRPr="00972CF7">
        <w:t>Message</w:t>
      </w:r>
      <w:proofErr w:type="spellEnd"/>
      <w:r w:rsidRPr="00972CF7">
        <w:t xml:space="preserve"> </w:t>
      </w:r>
      <w:proofErr w:type="spellStart"/>
      <w:r w:rsidRPr="00972CF7">
        <w:t>Understanding</w:t>
      </w:r>
      <w:proofErr w:type="spellEnd"/>
      <w:r w:rsidRPr="00972CF7">
        <w:t xml:space="preserve"> </w:t>
      </w:r>
      <w:proofErr w:type="spellStart"/>
      <w:r w:rsidRPr="00972CF7">
        <w:t>Conference</w:t>
      </w:r>
      <w:proofErr w:type="spellEnd"/>
      <w:r w:rsidRPr="00972CF7">
        <w:t xml:space="preserve"> (MUC-</w:t>
      </w:r>
      <w:r w:rsidR="00941914" w:rsidRPr="00972CF7">
        <w:t>7</w:t>
      </w:r>
      <w:r w:rsidRPr="00972CF7">
        <w:t>).</w:t>
      </w:r>
      <w:r w:rsidR="00941914" w:rsidRPr="00972CF7">
        <w:rPr>
          <w:rStyle w:val="FootnoteReference"/>
        </w:rPr>
        <w:footnoteReference w:id="3"/>
      </w:r>
      <w:r w:rsidRPr="00972CF7">
        <w:t xml:space="preserve"> </w:t>
      </w:r>
      <w:r w:rsidR="005331A3" w:rsidRPr="00972CF7">
        <w:t xml:space="preserve">Isi dari dokumen ini menjadi salah satu standar umum dalam dunia NLP untuk menentukan kata-kata yang dianggap merupakan </w:t>
      </w:r>
      <w:proofErr w:type="spellStart"/>
      <w:r w:rsidR="005331A3" w:rsidRPr="00972CF7">
        <w:t>named</w:t>
      </w:r>
      <w:proofErr w:type="spellEnd"/>
      <w:r w:rsidR="005331A3" w:rsidRPr="00972CF7">
        <w:t xml:space="preserve"> </w:t>
      </w:r>
      <w:proofErr w:type="spellStart"/>
      <w:r w:rsidR="005331A3" w:rsidRPr="00972CF7">
        <w:t>entities</w:t>
      </w:r>
      <w:proofErr w:type="spellEnd"/>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w:t>
      </w:r>
      <w:proofErr w:type="spellStart"/>
      <w:r w:rsidR="00C750B9" w:rsidRPr="00972CF7">
        <w:t>location</w:t>
      </w:r>
      <w:proofErr w:type="spellEnd"/>
      <w:r w:rsidR="00C750B9" w:rsidRPr="00972CF7">
        <w:t xml:space="preserve">, </w:t>
      </w:r>
      <w:proofErr w:type="spellStart"/>
      <w:r w:rsidR="00C750B9" w:rsidRPr="00972CF7">
        <w:rPr>
          <w:i/>
          <w:iCs/>
        </w:rPr>
        <w:t>organization</w:t>
      </w:r>
      <w:proofErr w:type="spellEnd"/>
      <w:r w:rsidR="00C750B9" w:rsidRPr="00972CF7">
        <w:t xml:space="preserve">), ekspresi bilangan (seperti </w:t>
      </w:r>
      <w:proofErr w:type="spellStart"/>
      <w:r w:rsidR="00C750B9" w:rsidRPr="00972CF7">
        <w:rPr>
          <w:i/>
          <w:iCs/>
        </w:rPr>
        <w:t>monetary</w:t>
      </w:r>
      <w:proofErr w:type="spellEnd"/>
      <w:r w:rsidR="00C750B9" w:rsidRPr="00972CF7">
        <w:rPr>
          <w:i/>
          <w:iCs/>
        </w:rPr>
        <w:t xml:space="preserve"> </w:t>
      </w:r>
      <w:proofErr w:type="spellStart"/>
      <w:r w:rsidR="00C750B9" w:rsidRPr="00972CF7">
        <w:rPr>
          <w:i/>
          <w:iCs/>
        </w:rPr>
        <w:t>values</w:t>
      </w:r>
      <w:proofErr w:type="spellEnd"/>
      <w:r w:rsidR="00C750B9" w:rsidRPr="00972CF7">
        <w:rPr>
          <w:i/>
          <w:iCs/>
        </w:rPr>
        <w:t xml:space="preserve">, </w:t>
      </w:r>
      <w:proofErr w:type="spellStart"/>
      <w:r w:rsidR="00C750B9" w:rsidRPr="00972CF7">
        <w:rPr>
          <w:i/>
          <w:iCs/>
        </w:rPr>
        <w:t>percentage</w:t>
      </w:r>
      <w:proofErr w:type="spellEnd"/>
      <w:r w:rsidR="00C750B9" w:rsidRPr="00972CF7">
        <w:t>) dan ekspresi waktu (</w:t>
      </w:r>
      <w:proofErr w:type="spellStart"/>
      <w:r w:rsidR="00C750B9" w:rsidRPr="00972CF7">
        <w:rPr>
          <w:i/>
          <w:iCs/>
        </w:rPr>
        <w:t>date</w:t>
      </w:r>
      <w:proofErr w:type="spellEnd"/>
      <w:r w:rsidR="00C750B9" w:rsidRPr="00972CF7">
        <w:rPr>
          <w:i/>
          <w:iCs/>
        </w:rPr>
        <w:t xml:space="preserve">, </w:t>
      </w:r>
      <w:proofErr w:type="spellStart"/>
      <w:r w:rsidR="00C750B9" w:rsidRPr="00972CF7">
        <w:rPr>
          <w:i/>
          <w:iCs/>
        </w:rPr>
        <w:t>time</w:t>
      </w:r>
      <w:proofErr w:type="spellEnd"/>
      <w:r w:rsidR="00C750B9" w:rsidRPr="00972CF7">
        <w:t xml:space="preserve">). </w:t>
      </w:r>
      <w:r w:rsidR="00211192" w:rsidRPr="00972CF7">
        <w:t xml:space="preserve">Dan terdapat banyak petunjuk untuk contoh kasus menganotasikan </w:t>
      </w:r>
      <w:proofErr w:type="spellStart"/>
      <w:r w:rsidR="00211192" w:rsidRPr="00972CF7">
        <w:t>named</w:t>
      </w:r>
      <w:proofErr w:type="spellEnd"/>
      <w:r w:rsidR="00211192" w:rsidRPr="00972CF7">
        <w:t xml:space="preserve"> </w:t>
      </w:r>
      <w:proofErr w:type="spellStart"/>
      <w:r w:rsidR="00211192" w:rsidRPr="00972CF7">
        <w:t>entities</w:t>
      </w:r>
      <w:proofErr w:type="spellEnd"/>
      <w:r w:rsidR="00211192" w:rsidRPr="00972CF7">
        <w:t xml:space="preserve">, namun untuk tugas akhir ini tidak seluruhnya mengikuti petunjuk MUC-7 ini. </w:t>
      </w:r>
      <w:proofErr w:type="spellStart"/>
      <w:r w:rsidR="00211192" w:rsidRPr="00972CF7">
        <w:t>Contohya</w:t>
      </w:r>
      <w:proofErr w:type="spellEnd"/>
      <w:r w:rsidR="00211192" w:rsidRPr="00972CF7">
        <w:t xml:space="preserve">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proofErr w:type="spellStart"/>
      <w:r w:rsidR="0097682B" w:rsidRPr="00972CF7">
        <w:t>ika</w:t>
      </w:r>
      <w:proofErr w:type="spellEnd"/>
      <w:r w:rsidR="0097682B" w:rsidRPr="00972CF7">
        <w:t xml:space="preserve"> sebuah entitas yang mengandung </w:t>
      </w:r>
      <w:proofErr w:type="spellStart"/>
      <w:r w:rsidR="0097682B" w:rsidRPr="00972CF7">
        <w:t>substring</w:t>
      </w:r>
      <w:proofErr w:type="spellEnd"/>
      <w:r w:rsidR="0097682B" w:rsidRPr="00972CF7">
        <w:t xml:space="preserve">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w:t>
      </w:r>
      <w:proofErr w:type="spellStart"/>
      <w:r w:rsidRPr="00972CF7">
        <w:t>Consulting</w:t>
      </w:r>
      <w:proofErr w:type="spellEnd"/>
      <w:r w:rsidRPr="00972CF7">
        <w:t xml:space="preserve">”, </w:t>
      </w:r>
      <w:proofErr w:type="spellStart"/>
      <w:r w:rsidRPr="00972CF7">
        <w:t>dimana</w:t>
      </w:r>
      <w:proofErr w:type="spellEnd"/>
      <w:r w:rsidRPr="00972CF7">
        <w:t xml:space="preserve"> Arthur </w:t>
      </w:r>
      <w:r w:rsidRPr="00972CF7">
        <w:lastRenderedPageBreak/>
        <w:t xml:space="preserve">Anderson </w:t>
      </w:r>
      <w:proofErr w:type="spellStart"/>
      <w:r w:rsidRPr="00972CF7">
        <w:t>Consulting</w:t>
      </w:r>
      <w:proofErr w:type="spellEnd"/>
      <w:r w:rsidRPr="00972CF7">
        <w:t xml:space="preserve"> merupakan </w:t>
      </w:r>
      <w:proofErr w:type="spellStart"/>
      <w:r w:rsidRPr="00972CF7">
        <w:t>named</w:t>
      </w:r>
      <w:proofErr w:type="spellEnd"/>
      <w:r w:rsidRPr="00972CF7">
        <w:t xml:space="preserve"> </w:t>
      </w:r>
      <w:proofErr w:type="spellStart"/>
      <w:r w:rsidRPr="00972CF7">
        <w:t>entity</w:t>
      </w:r>
      <w:proofErr w:type="spellEnd"/>
      <w:r w:rsidRPr="00972CF7">
        <w:t xml:space="preserve"> </w:t>
      </w:r>
      <w:proofErr w:type="spellStart"/>
      <w:r w:rsidRPr="00972CF7">
        <w:t>organization</w:t>
      </w:r>
      <w:proofErr w:type="spellEnd"/>
      <w:r w:rsidRPr="00972CF7">
        <w:t xml:space="preserve">, namun Arthur Anderson tidak dianggap person karena menurut MUC-7 tidak dapat dipisahkan. </w:t>
      </w:r>
    </w:p>
    <w:p w14:paraId="7D5297BC" w14:textId="4987723B" w:rsidR="00C31D0E" w:rsidRPr="00972CF7" w:rsidRDefault="0027534A" w:rsidP="00793751">
      <w:proofErr w:type="spellStart"/>
      <w:r w:rsidRPr="00972CF7">
        <w:t>T</w:t>
      </w:r>
      <w:r w:rsidR="00956B5E" w:rsidRPr="00972CF7">
        <w:t>ask</w:t>
      </w:r>
      <w:proofErr w:type="spellEnd"/>
      <w:r w:rsidR="00956B5E" w:rsidRPr="00972CF7">
        <w:t xml:space="preserve"> NER sendiri</w:t>
      </w:r>
      <w:r w:rsidRPr="00972CF7">
        <w:t xml:space="preserve"> memiliki </w:t>
      </w:r>
      <w:proofErr w:type="spellStart"/>
      <w:r w:rsidRPr="00972CF7">
        <w:t>task</w:t>
      </w:r>
      <w:proofErr w:type="spellEnd"/>
      <w:r w:rsidRPr="00972CF7">
        <w:t xml:space="preserve"> lagi </w:t>
      </w:r>
      <w:proofErr w:type="spellStart"/>
      <w:r w:rsidRPr="00972CF7">
        <w:t>didalamnya</w:t>
      </w:r>
      <w:proofErr w:type="spellEnd"/>
      <w:r w:rsidRPr="00972CF7">
        <w:t xml:space="preserve"> yaitu </w:t>
      </w:r>
      <w:proofErr w:type="spellStart"/>
      <w:r w:rsidRPr="00972CF7">
        <w:t>Nested</w:t>
      </w:r>
      <w:proofErr w:type="spellEnd"/>
      <w:r w:rsidRPr="00972CF7">
        <w:t xml:space="preserve"> NER</w:t>
      </w:r>
      <w:r w:rsidR="00956B5E" w:rsidRPr="00972CF7">
        <w:t>.</w:t>
      </w:r>
      <w:r w:rsidR="00E6240B" w:rsidRPr="00972CF7">
        <w:t xml:space="preserve"> </w:t>
      </w:r>
      <w:proofErr w:type="spellStart"/>
      <w:r w:rsidR="007F17BA" w:rsidRPr="00972CF7">
        <w:t>N</w:t>
      </w:r>
      <w:r w:rsidR="00E6240B" w:rsidRPr="00972CF7">
        <w:t>ested</w:t>
      </w:r>
      <w:proofErr w:type="spellEnd"/>
      <w:r w:rsidR="00E6240B" w:rsidRPr="00972CF7">
        <w:t xml:space="preserve"> NER </w:t>
      </w:r>
      <w:r w:rsidR="00074F6C" w:rsidRPr="00972CF7">
        <w:t xml:space="preserve">ditemukan </w:t>
      </w:r>
      <w:r w:rsidR="00712E9F" w:rsidRPr="00972CF7">
        <w:t xml:space="preserve">dalam </w:t>
      </w:r>
      <w:r w:rsidR="00E6240B" w:rsidRPr="00972CF7">
        <w:t xml:space="preserve">beberapa </w:t>
      </w:r>
      <w:proofErr w:type="spellStart"/>
      <w:r w:rsidR="00E6240B" w:rsidRPr="00972CF7">
        <w:t>dataset</w:t>
      </w:r>
      <w:proofErr w:type="spellEnd"/>
      <w:r w:rsidR="00E6240B" w:rsidRPr="00972CF7">
        <w:t xml:space="preserve"> </w:t>
      </w:r>
      <w:r w:rsidR="00712E9F" w:rsidRPr="00972CF7">
        <w:t xml:space="preserve">dengan persentase yang </w:t>
      </w:r>
      <w:r w:rsidR="00E6240B" w:rsidRPr="00972CF7">
        <w:t xml:space="preserve">signifikan, contohnya pada </w:t>
      </w:r>
      <w:proofErr w:type="spellStart"/>
      <w:r w:rsidR="00CE761E" w:rsidRPr="00972CF7">
        <w:t>dataset</w:t>
      </w:r>
      <w:proofErr w:type="spellEnd"/>
      <w:r w:rsidR="00CE761E" w:rsidRPr="00972CF7">
        <w:t xml:space="preserve"> </w:t>
      </w:r>
      <w:r w:rsidR="00E6240B" w:rsidRPr="00972CF7">
        <w:t xml:space="preserve">GENIA </w:t>
      </w:r>
      <w:r w:rsidR="00CE761E" w:rsidRPr="00972CF7">
        <w:t xml:space="preserve">terdapat </w:t>
      </w:r>
      <w:r w:rsidR="00E6240B" w:rsidRPr="00972CF7">
        <w:t xml:space="preserve">17% </w:t>
      </w:r>
      <w:proofErr w:type="spellStart"/>
      <w:r w:rsidR="000A4676" w:rsidRPr="00972CF7">
        <w:t>named</w:t>
      </w:r>
      <w:proofErr w:type="spellEnd"/>
      <w:r w:rsidR="000A4676" w:rsidRPr="00972CF7">
        <w:t xml:space="preserve"> </w:t>
      </w:r>
      <w:proofErr w:type="spellStart"/>
      <w:r w:rsidR="000A4676" w:rsidRPr="00972CF7">
        <w:t>entity</w:t>
      </w:r>
      <w:proofErr w:type="spellEnd"/>
      <w:r w:rsidR="000A4676" w:rsidRPr="00972CF7">
        <w:t xml:space="preserve"> yang bersarang </w:t>
      </w:r>
      <w:r w:rsidR="00E6240B" w:rsidRPr="00972CF7">
        <w:t xml:space="preserve">dan 30% untuk </w:t>
      </w:r>
      <w:proofErr w:type="spellStart"/>
      <w:r w:rsidR="00E6240B" w:rsidRPr="00972CF7">
        <w:t>dataset</w:t>
      </w:r>
      <w:proofErr w:type="spellEnd"/>
      <w:r w:rsidR="00E6240B" w:rsidRPr="00972CF7">
        <w:t xml:space="preserve"> ACE.</w:t>
      </w:r>
      <w:r w:rsidR="00956B5E" w:rsidRPr="00972CF7">
        <w:t xml:space="preserve"> </w:t>
      </w:r>
      <w:proofErr w:type="spellStart"/>
      <w:r w:rsidR="006B2B96" w:rsidRPr="00972CF7">
        <w:t>Nested</w:t>
      </w:r>
      <w:proofErr w:type="spellEnd"/>
      <w:r w:rsidR="006B2B96" w:rsidRPr="00972CF7">
        <w:t xml:space="preserve"> NER</w:t>
      </w:r>
      <w:r w:rsidR="00956B5E" w:rsidRPr="00972CF7">
        <w:t xml:space="preserve"> </w:t>
      </w:r>
      <w:proofErr w:type="spellStart"/>
      <w:r w:rsidR="00956B5E" w:rsidRPr="00972CF7">
        <w:t>task</w:t>
      </w:r>
      <w:proofErr w:type="spellEnd"/>
      <w:r w:rsidR="00956B5E" w:rsidRPr="00972CF7">
        <w:t xml:space="preserve">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w:t>
      </w:r>
      <w:proofErr w:type="spellStart"/>
      <w:r w:rsidR="00956B5E" w:rsidRPr="00972CF7">
        <w:t>task</w:t>
      </w:r>
      <w:proofErr w:type="spellEnd"/>
      <w:r w:rsidR="00956B5E" w:rsidRPr="00972CF7">
        <w:t xml:space="preserve"> NER yang </w:t>
      </w:r>
      <w:r w:rsidR="00592633" w:rsidRPr="00972CF7">
        <w:t xml:space="preserve">bukan </w:t>
      </w:r>
      <w:proofErr w:type="spellStart"/>
      <w:r w:rsidR="00956B5E" w:rsidRPr="00972CF7">
        <w:t>nested</w:t>
      </w:r>
      <w:proofErr w:type="spellEnd"/>
      <w:r w:rsidR="00956B5E" w:rsidRPr="00972CF7">
        <w:t xml:space="preserve">/bersarang. Jenny Rose </w:t>
      </w:r>
      <w:proofErr w:type="spellStart"/>
      <w:r w:rsidR="00956B5E" w:rsidRPr="00972CF7">
        <w:t>Finkel</w:t>
      </w:r>
      <w:proofErr w:type="spellEnd"/>
      <w:r w:rsidR="00956B5E" w:rsidRPr="00972CF7">
        <w:t xml:space="preserve"> dan Christopher D. </w:t>
      </w:r>
      <w:proofErr w:type="spellStart"/>
      <w:r w:rsidR="00956B5E" w:rsidRPr="00972CF7">
        <w:t>Manning</w:t>
      </w:r>
      <w:proofErr w:type="spellEnd"/>
      <w:r w:rsidR="00956B5E" w:rsidRPr="00972CF7">
        <w:rPr>
          <w:rStyle w:val="FootnoteReference"/>
        </w:rPr>
        <w:footnoteReference w:id="4"/>
      </w:r>
      <w:r w:rsidR="00956B5E" w:rsidRPr="00972CF7">
        <w:t xml:space="preserve"> menjelaskan </w:t>
      </w:r>
      <w:r w:rsidR="0063595D" w:rsidRPr="00972CF7">
        <w:t xml:space="preserve">bahwa dipercaya ada dua penyebab NER lebih meningkat daripada </w:t>
      </w:r>
      <w:proofErr w:type="spellStart"/>
      <w:r w:rsidR="0063595D" w:rsidRPr="00972CF7">
        <w:t>nested</w:t>
      </w:r>
      <w:proofErr w:type="spellEnd"/>
      <w:r w:rsidR="0063595D" w:rsidRPr="00972CF7">
        <w:t xml:space="preserve">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w:t>
      </w:r>
      <w:proofErr w:type="spellStart"/>
      <w:r w:rsidRPr="00972CF7">
        <w:t>dataset</w:t>
      </w:r>
      <w:proofErr w:type="spellEnd"/>
      <w:r w:rsidRPr="00972CF7">
        <w:t xml:space="preserve"> NER seperti </w:t>
      </w:r>
      <w:proofErr w:type="spellStart"/>
      <w:r w:rsidRPr="00972CF7">
        <w:t>CoNLL</w:t>
      </w:r>
      <w:proofErr w:type="spellEnd"/>
      <w:r w:rsidRPr="00972CF7">
        <w:t xml:space="preserve">, MUC-6, </w:t>
      </w:r>
      <w:proofErr w:type="spellStart"/>
      <w:r w:rsidRPr="00972CF7">
        <w:t>and</w:t>
      </w:r>
      <w:proofErr w:type="spellEnd"/>
      <w:r w:rsidRPr="00972CF7">
        <w:t xml:space="preserve"> MUC-7 NER membuktikan </w:t>
      </w:r>
      <w:r w:rsidR="002E3E53" w:rsidRPr="00972CF7">
        <w:t xml:space="preserve">bahwa penelitian terhadap NER disengaja tidak fokus pada </w:t>
      </w:r>
      <w:proofErr w:type="spellStart"/>
      <w:r w:rsidR="002E3E53" w:rsidRPr="00972CF7">
        <w:t>nested</w:t>
      </w:r>
      <w:proofErr w:type="spellEnd"/>
      <w:r w:rsidR="002E3E53" w:rsidRPr="00972CF7">
        <w:t xml:space="preserve"> NER</w:t>
      </w:r>
      <w:r w:rsidR="00626629" w:rsidRPr="00972CF7">
        <w:t xml:space="preserve"> hanya karena kepraktisan</w:t>
      </w:r>
      <w:r w:rsidRPr="00972CF7">
        <w:t xml:space="preserve">. Karena </w:t>
      </w:r>
      <w:proofErr w:type="spellStart"/>
      <w:r w:rsidRPr="00972CF7">
        <w:t>dataset-datset</w:t>
      </w:r>
      <w:proofErr w:type="spellEnd"/>
      <w:r w:rsidRPr="00972CF7">
        <w:t xml:space="preserve"> tersebut </w:t>
      </w:r>
      <w:r w:rsidR="006A6B45" w:rsidRPr="00972CF7">
        <w:t xml:space="preserve">degan sengaja </w:t>
      </w:r>
      <w:r w:rsidR="00254C4F" w:rsidRPr="00972CF7">
        <w:t>memutuskan untuk</w:t>
      </w:r>
      <w:r w:rsidR="002E3E53" w:rsidRPr="00972CF7">
        <w:t xml:space="preserve"> menganotasikan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dengan </w:t>
      </w:r>
      <w:proofErr w:type="spellStart"/>
      <w:r w:rsidR="002E3E53" w:rsidRPr="00972CF7">
        <w:t>string</w:t>
      </w:r>
      <w:proofErr w:type="spellEnd"/>
      <w:r w:rsidR="002E3E53" w:rsidRPr="00972CF7">
        <w:t xml:space="preserve"> terpanjang</w:t>
      </w:r>
      <w:r w:rsidR="00992969" w:rsidRPr="00972CF7">
        <w:t xml:space="preserve"> dan menghindari </w:t>
      </w:r>
      <w:proofErr w:type="spellStart"/>
      <w:r w:rsidR="00992969" w:rsidRPr="00972CF7">
        <w:t>named</w:t>
      </w:r>
      <w:proofErr w:type="spellEnd"/>
      <w:r w:rsidR="00992969" w:rsidRPr="00972CF7">
        <w:t xml:space="preserve"> </w:t>
      </w:r>
      <w:proofErr w:type="spellStart"/>
      <w:r w:rsidR="00992969" w:rsidRPr="00972CF7">
        <w:t>entity</w:t>
      </w:r>
      <w:proofErr w:type="spellEnd"/>
      <w:r w:rsidR="00992969" w:rsidRPr="00972CF7">
        <w:t xml:space="preserve"> yang dapat ditemukan </w:t>
      </w:r>
      <w:proofErr w:type="spellStart"/>
      <w:r w:rsidR="00992969" w:rsidRPr="00972CF7">
        <w:t>didalam</w:t>
      </w:r>
      <w:proofErr w:type="spellEnd"/>
      <w:r w:rsidR="00992969" w:rsidRPr="00972CF7">
        <w:t xml:space="preserve"> </w:t>
      </w:r>
      <w:proofErr w:type="spellStart"/>
      <w:r w:rsidR="00992969" w:rsidRPr="00972CF7">
        <w:t>string</w:t>
      </w:r>
      <w:proofErr w:type="spellEnd"/>
      <w:r w:rsidR="00992969" w:rsidRPr="00972CF7">
        <w:t xml:space="preserve">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proofErr w:type="spellStart"/>
      <w:r w:rsidR="00EB66BB" w:rsidRPr="00972CF7">
        <w:t>dataset</w:t>
      </w:r>
      <w:proofErr w:type="spellEnd"/>
      <w:r w:rsidR="00EB66BB" w:rsidRPr="00972CF7">
        <w:t xml:space="preserve"> yang </w:t>
      </w:r>
      <w:r w:rsidR="00055BC5" w:rsidRPr="00972CF7">
        <w:t xml:space="preserve">tersedianya </w:t>
      </w:r>
      <w:r w:rsidR="00EB66BB" w:rsidRPr="00972CF7">
        <w:t xml:space="preserve">tidak memfasilitasi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bersarang sehingga banyak penelitian yang mengembangkan untuk pengenalan </w:t>
      </w:r>
      <w:r w:rsidR="00EB66BB" w:rsidRPr="00972CF7">
        <w:rPr>
          <w:i/>
          <w:iCs/>
        </w:rPr>
        <w:t xml:space="preserve">flat </w:t>
      </w:r>
      <w:proofErr w:type="spellStart"/>
      <w:r w:rsidR="00EB66BB" w:rsidRPr="00972CF7">
        <w:rPr>
          <w:i/>
          <w:iCs/>
        </w:rPr>
        <w:t>named</w:t>
      </w:r>
      <w:proofErr w:type="spellEnd"/>
      <w:r w:rsidR="00EB66BB" w:rsidRPr="00972CF7">
        <w:rPr>
          <w:i/>
          <w:iCs/>
        </w:rPr>
        <w:t xml:space="preserve"> </w:t>
      </w:r>
      <w:proofErr w:type="spellStart"/>
      <w:r w:rsidR="00EB66BB" w:rsidRPr="00972CF7">
        <w:rPr>
          <w:i/>
          <w:iCs/>
        </w:rPr>
        <w:t>entity</w:t>
      </w:r>
      <w:proofErr w:type="spellEnd"/>
      <w:r w:rsidR="00EB66BB" w:rsidRPr="00972CF7">
        <w:t xml:space="preserve">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tidak bersarang). </w:t>
      </w:r>
      <w:r w:rsidR="00074716" w:rsidRPr="00972CF7">
        <w:t xml:space="preserve">Contoh </w:t>
      </w:r>
      <w:proofErr w:type="spellStart"/>
      <w:r w:rsidR="00B05C60" w:rsidRPr="00972CF7">
        <w:t>nested</w:t>
      </w:r>
      <w:proofErr w:type="spellEnd"/>
      <w:r w:rsidR="00B05C60" w:rsidRPr="00972CF7">
        <w:t xml:space="preserve">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 xml:space="preserve">Contoh Hasil </w:t>
      </w:r>
      <w:proofErr w:type="spellStart"/>
      <w:r w:rsidRPr="00972CF7">
        <w:t>Task</w:t>
      </w:r>
      <w:proofErr w:type="spellEnd"/>
      <w:r w:rsidRPr="00972CF7">
        <w:t xml:space="preserve"> </w:t>
      </w:r>
      <w:proofErr w:type="spellStart"/>
      <w:r w:rsidRPr="00972CF7">
        <w:t>Nested</w:t>
      </w:r>
      <w:proofErr w:type="spellEnd"/>
      <w:r w:rsidRPr="00972CF7">
        <w:t xml:space="preserve"> NER</w:t>
      </w:r>
    </w:p>
    <w:p w14:paraId="016FD133" w14:textId="77777777" w:rsidR="00C26627" w:rsidRPr="00972CF7" w:rsidRDefault="00C26627" w:rsidP="00793751"/>
    <w:p w14:paraId="5B04797B" w14:textId="676C9BE0" w:rsidR="00CE0051" w:rsidRPr="00972CF7" w:rsidRDefault="00FD0FB8" w:rsidP="003A1673">
      <w:r w:rsidRPr="00972CF7">
        <w:t xml:space="preserve">Penelitian terhadap </w:t>
      </w:r>
      <w:proofErr w:type="spellStart"/>
      <w:r w:rsidRPr="00972CF7">
        <w:t>nested</w:t>
      </w:r>
      <w:proofErr w:type="spellEnd"/>
      <w:r w:rsidRPr="00972CF7">
        <w:t xml:space="preserve">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 xml:space="preserve">Meskipun begitu, </w:t>
      </w:r>
      <w:proofErr w:type="spellStart"/>
      <w:r w:rsidR="003614F8" w:rsidRPr="00972CF7">
        <w:t>nested</w:t>
      </w:r>
      <w:proofErr w:type="spellEnd"/>
      <w:r w:rsidR="003614F8" w:rsidRPr="00972CF7">
        <w:t xml:space="preserve"> NER masih belum diperjelas sebagai topik yang perlu diteliti lebih dalam atau topik yang perlu dikembangkan dengan metode selain penggantian </w:t>
      </w:r>
      <w:proofErr w:type="spellStart"/>
      <w:r w:rsidR="003614F8" w:rsidRPr="00972CF7">
        <w:t>dataset</w:t>
      </w:r>
      <w:proofErr w:type="spellEnd"/>
      <w:r w:rsidR="00E07E77" w:rsidRPr="00972CF7">
        <w:t>.</w:t>
      </w:r>
      <w:r w:rsidR="003B5A56" w:rsidRPr="00972CF7">
        <w:rPr>
          <w:rStyle w:val="FootnoteReference"/>
        </w:rPr>
        <w:footnoteReference w:id="5"/>
      </w:r>
      <w:r w:rsidR="00E07E77" w:rsidRPr="00972CF7">
        <w:t xml:space="preserve"> </w:t>
      </w:r>
      <w:r w:rsidR="005F2562" w:rsidRPr="00972CF7">
        <w:t xml:space="preserve">Sehingga </w:t>
      </w:r>
      <w:proofErr w:type="spellStart"/>
      <w:r w:rsidR="005F2562" w:rsidRPr="00972CF7">
        <w:t>Finkel</w:t>
      </w:r>
      <w:proofErr w:type="spellEnd"/>
      <w:r w:rsidR="005F2562" w:rsidRPr="00972CF7">
        <w:t xml:space="preserve"> dan </w:t>
      </w:r>
      <w:proofErr w:type="spellStart"/>
      <w:r w:rsidR="005F2562" w:rsidRPr="00972CF7">
        <w:t>Manning</w:t>
      </w:r>
      <w:proofErr w:type="spellEnd"/>
      <w:r w:rsidR="005F2562" w:rsidRPr="00972CF7">
        <w:t xml:space="preserve"> melakukan penelitian dengan </w:t>
      </w:r>
      <w:proofErr w:type="spellStart"/>
      <w:r w:rsidR="005F2562" w:rsidRPr="00972CF7">
        <w:t>nested</w:t>
      </w:r>
      <w:proofErr w:type="spellEnd"/>
      <w:r w:rsidR="005F2562" w:rsidRPr="00972CF7">
        <w:t xml:space="preserve"> NER sebagai topik dan judul utam</w:t>
      </w:r>
      <w:r w:rsidR="006865BC" w:rsidRPr="00972CF7">
        <w:t xml:space="preserve">anya. </w:t>
      </w:r>
      <w:r w:rsidR="002E76D9" w:rsidRPr="00972CF7">
        <w:t>Setelah tahun</w:t>
      </w:r>
      <w:r w:rsidR="00753799" w:rsidRPr="00972CF7">
        <w:t xml:space="preserve"> 2009 sedikit demi sedikit penelitian </w:t>
      </w:r>
      <w:proofErr w:type="spellStart"/>
      <w:r w:rsidR="00753799" w:rsidRPr="00972CF7">
        <w:t>nested</w:t>
      </w:r>
      <w:proofErr w:type="spellEnd"/>
      <w:r w:rsidR="00753799" w:rsidRPr="00972CF7">
        <w:t xml:space="preserve">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w:t>
      </w:r>
      <w:proofErr w:type="spellStart"/>
      <w:r w:rsidRPr="00972CF7">
        <w:t>pra</w:t>
      </w:r>
      <w:proofErr w:type="spellEnd"/>
      <w:r w:rsidRPr="00972CF7">
        <w:t xml:space="preserve"> proses</w:t>
      </w:r>
      <w:r w:rsidR="00BA712F" w:rsidRPr="00972CF7">
        <w:t xml:space="preserve"> membahas mengenai </w:t>
      </w:r>
      <w:proofErr w:type="spellStart"/>
      <w:r w:rsidR="00BA712F" w:rsidRPr="00972CF7">
        <w:t>dataset</w:t>
      </w:r>
      <w:proofErr w:type="spellEnd"/>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w:t>
      </w:r>
      <w:proofErr w:type="spellStart"/>
      <w:r w:rsidRPr="00972CF7">
        <w:t>pra</w:t>
      </w:r>
      <w:proofErr w:type="spellEnd"/>
      <w:r w:rsidRPr="00972CF7">
        <w:t xml:space="preserve"> proses, proses prediksi </w:t>
      </w:r>
      <w:proofErr w:type="spellStart"/>
      <w:r w:rsidRPr="00972CF7">
        <w:t>nested</w:t>
      </w:r>
      <w:proofErr w:type="spellEnd"/>
      <w:r w:rsidRPr="00972CF7">
        <w:t xml:space="preserve"> NER, dan pasca proses. Pra proses adalah proses paling pertama, dan memiliki dua proses yang berhubungan dengan </w:t>
      </w:r>
      <w:proofErr w:type="spellStart"/>
      <w:r w:rsidRPr="00972CF7">
        <w:t>dataset</w:t>
      </w:r>
      <w:proofErr w:type="spellEnd"/>
      <w:r w:rsidRPr="00972CF7">
        <w:t xml:space="preserve">. Proses ini fokus pada memroseskan </w:t>
      </w:r>
      <w:proofErr w:type="spellStart"/>
      <w:r w:rsidRPr="00972CF7">
        <w:t>dataset</w:t>
      </w:r>
      <w:proofErr w:type="spellEnd"/>
      <w:r w:rsidRPr="00972CF7">
        <w:t xml:space="preserve"> menjadi </w:t>
      </w:r>
      <w:proofErr w:type="spellStart"/>
      <w:r w:rsidRPr="00972CF7">
        <w:t>input</w:t>
      </w:r>
      <w:proofErr w:type="spellEnd"/>
      <w:r w:rsidRPr="00972CF7">
        <w:t xml:space="preserve"> yang sesuai untuk model program. Dari </w:t>
      </w:r>
      <w:proofErr w:type="spellStart"/>
      <w:r w:rsidRPr="00972CF7">
        <w:t>dataset</w:t>
      </w:r>
      <w:proofErr w:type="spellEnd"/>
      <w:r w:rsidRPr="00972CF7">
        <w:t xml:space="preserve"> mentah dari ekstraksi berita CNN Indonesia, akan diubah menjadi struktur data sesuai dengan struktur untuk model yang digunakan di tugas akhir ini. Kemudian lanjut kepada sub-proses berikutnya adalah proses prediksi </w:t>
      </w:r>
      <w:proofErr w:type="spellStart"/>
      <w:r w:rsidRPr="00972CF7">
        <w:t>nested</w:t>
      </w:r>
      <w:proofErr w:type="spellEnd"/>
      <w:r w:rsidRPr="00972CF7">
        <w:t xml:space="preserve"> NER. Proses yang dilakukan pada sub-proses ini adalah bagian dari model. Metode-metode yang ditentukan untuk </w:t>
      </w:r>
      <w:proofErr w:type="spellStart"/>
      <w:r w:rsidRPr="00972CF7">
        <w:t>training</w:t>
      </w:r>
      <w:proofErr w:type="spellEnd"/>
      <w:r w:rsidRPr="00972CF7">
        <w:t xml:space="preserve"> model sehingga dapat melakukan prediksi </w:t>
      </w:r>
      <w:proofErr w:type="spellStart"/>
      <w:r w:rsidRPr="00972CF7">
        <w:t>nested</w:t>
      </w:r>
      <w:proofErr w:type="spellEnd"/>
      <w:r w:rsidRPr="00972CF7">
        <w:t xml:space="preserve"> NER. </w:t>
      </w:r>
      <w:r w:rsidRPr="00972CF7">
        <w:lastRenderedPageBreak/>
        <w:t xml:space="preserve">Dan metode ini akan dijelaskan lebih detail pada bab-bab berikutnya. Setelah proses paling akhir proses ini, yaitu penghitungan </w:t>
      </w:r>
      <w:proofErr w:type="spellStart"/>
      <w:r w:rsidRPr="00972CF7">
        <w:rPr>
          <w:i/>
          <w:iCs/>
        </w:rPr>
        <w:t>loss</w:t>
      </w:r>
      <w:proofErr w:type="spellEnd"/>
      <w:r w:rsidRPr="00972CF7">
        <w:t xml:space="preserve">, proses ini menghasilkan model final yang telah memiliki informasi dan kemampuan untuk menentukan </w:t>
      </w:r>
      <w:proofErr w:type="spellStart"/>
      <w:r w:rsidRPr="00972CF7">
        <w:t>nested</w:t>
      </w:r>
      <w:proofErr w:type="spellEnd"/>
      <w:r w:rsidRPr="00972CF7">
        <w:t xml:space="preserve"> NER. Dan model akhir ini akan menjadi </w:t>
      </w:r>
      <w:proofErr w:type="spellStart"/>
      <w:r w:rsidRPr="00972CF7">
        <w:t>input</w:t>
      </w:r>
      <w:proofErr w:type="spellEnd"/>
      <w:r w:rsidRPr="00972CF7">
        <w:t xml:space="preserve"> utama dari proses berikutnya yaitu pasca proses. Sub-proses bagian pasca proses ini bertujuan untuk menyiapkan model yang menerima </w:t>
      </w:r>
      <w:proofErr w:type="spellStart"/>
      <w:r w:rsidRPr="00972CF7">
        <w:t>input</w:t>
      </w:r>
      <w:proofErr w:type="spellEnd"/>
      <w:r w:rsidRPr="00972CF7">
        <w:t xml:space="preserve"> dan </w:t>
      </w:r>
      <w:proofErr w:type="spellStart"/>
      <w:r w:rsidRPr="00972CF7">
        <w:t>output</w:t>
      </w:r>
      <w:proofErr w:type="spellEnd"/>
      <w:r w:rsidRPr="00972CF7">
        <w:t xml:space="preserve"> yang dapat dilihat oleh </w:t>
      </w:r>
      <w:proofErr w:type="spellStart"/>
      <w:r w:rsidRPr="00972CF7">
        <w:t>user</w:t>
      </w:r>
      <w:proofErr w:type="spellEnd"/>
      <w:r w:rsidRPr="00972CF7">
        <w:t xml:space="preserve">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w:t>
      </w:r>
      <w:proofErr w:type="spellStart"/>
      <w:r w:rsidRPr="00972CF7">
        <w:t>pra</w:t>
      </w:r>
      <w:proofErr w:type="spellEnd"/>
      <w:r w:rsidRPr="00972CF7">
        <w:t xml:space="preserve"> proses yang akan dilakukan dalam arsitektur sistem ini. Pembahasan pada bagian ini akan menjabarkan mengenai proses yang akan dilakukan dalam tahap ini serta </w:t>
      </w:r>
      <w:proofErr w:type="spellStart"/>
      <w:r w:rsidRPr="00972CF7">
        <w:t>input</w:t>
      </w:r>
      <w:proofErr w:type="spellEnd"/>
      <w:r w:rsidRPr="00972CF7">
        <w:t xml:space="preserve"> dan </w:t>
      </w:r>
      <w:proofErr w:type="spellStart"/>
      <w:r w:rsidRPr="00972CF7">
        <w:t>output</w:t>
      </w:r>
      <w:proofErr w:type="spellEnd"/>
      <w:r w:rsidRPr="00972CF7">
        <w:t xml:space="preserve"> yang akan digunakan dan dihasilkan dalam tahap </w:t>
      </w:r>
      <w:proofErr w:type="spellStart"/>
      <w:r w:rsidRPr="00972CF7">
        <w:t>pra</w:t>
      </w:r>
      <w:proofErr w:type="spellEnd"/>
      <w:r w:rsidRPr="00972CF7">
        <w:t xml:space="preserve"> proses ini. Gambaran setiap tahap </w:t>
      </w:r>
      <w:proofErr w:type="spellStart"/>
      <w:r w:rsidRPr="00972CF7">
        <w:t>pra</w:t>
      </w:r>
      <w:proofErr w:type="spellEnd"/>
      <w:r w:rsidRPr="00972CF7">
        <w:t xml:space="preserve">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proofErr w:type="spellStart"/>
      <w:r w:rsidRPr="00972CF7">
        <w:t>Input</w:t>
      </w:r>
      <w:proofErr w:type="spellEnd"/>
      <w:r w:rsidRPr="00972CF7">
        <w:t xml:space="preserve"> pada tahap pertama </w:t>
      </w:r>
      <w:proofErr w:type="spellStart"/>
      <w:r w:rsidRPr="00972CF7">
        <w:t>pra</w:t>
      </w:r>
      <w:proofErr w:type="spellEnd"/>
      <w:r w:rsidRPr="00972CF7">
        <w:t xml:space="preserve"> proses adalah hasil ekstraksi berita dari CNN Indonesia. Ekstraksi ini berupa format </w:t>
      </w:r>
      <w:proofErr w:type="spellStart"/>
      <w:r w:rsidRPr="00972CF7">
        <w:rPr>
          <w:i/>
          <w:iCs/>
        </w:rPr>
        <w:t>text</w:t>
      </w:r>
      <w:proofErr w:type="spellEnd"/>
      <w:r w:rsidRPr="00972CF7">
        <w:rPr>
          <w:i/>
          <w:iCs/>
        </w:rPr>
        <w:t xml:space="preserve"> </w:t>
      </w:r>
      <w:proofErr w:type="spellStart"/>
      <w:r w:rsidRPr="00972CF7">
        <w:rPr>
          <w:i/>
          <w:iCs/>
        </w:rPr>
        <w:t>file</w:t>
      </w:r>
      <w:proofErr w:type="spellEnd"/>
      <w:r w:rsidRPr="00972CF7">
        <w:rPr>
          <w:i/>
          <w:iCs/>
        </w:rPr>
        <w:t xml:space="preserve"> </w:t>
      </w:r>
      <w:r w:rsidRPr="00972CF7">
        <w:t xml:space="preserve">(format </w:t>
      </w:r>
      <w:proofErr w:type="spellStart"/>
      <w:r w:rsidRPr="00972CF7">
        <w:t>txt</w:t>
      </w:r>
      <w:proofErr w:type="spellEnd"/>
      <w:r w:rsidRPr="00972CF7">
        <w:t xml:space="preserve">) kemudian data tersebut akan menjadi </w:t>
      </w:r>
      <w:proofErr w:type="spellStart"/>
      <w:r w:rsidRPr="00972CF7">
        <w:t>input</w:t>
      </w:r>
      <w:proofErr w:type="spellEnd"/>
      <w:r w:rsidRPr="00972CF7">
        <w:t xml:space="preserve">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proofErr w:type="spellStart"/>
      <w:r w:rsidRPr="00972CF7">
        <w:rPr>
          <w:i/>
          <w:iCs/>
        </w:rPr>
        <w:t>linebreak</w:t>
      </w:r>
      <w:proofErr w:type="spellEnd"/>
      <w:r w:rsidRPr="00972CF7">
        <w:rPr>
          <w:i/>
          <w:iCs/>
        </w:rPr>
        <w:t xml:space="preserve"> </w:t>
      </w:r>
      <w:r w:rsidRPr="00972CF7">
        <w:t xml:space="preserve">dari </w:t>
      </w:r>
      <w:r w:rsidR="000947C5" w:rsidRPr="00972CF7">
        <w:t xml:space="preserve">fitur </w:t>
      </w:r>
      <w:r w:rsidRPr="00972CF7">
        <w:t xml:space="preserve">BRAT sendiri (pemisahan setiap kalimat menjadi 1 baris sendiri dalam sebuah </w:t>
      </w:r>
      <w:proofErr w:type="spellStart"/>
      <w:r w:rsidRPr="00972CF7">
        <w:t>text</w:t>
      </w:r>
      <w:proofErr w:type="spellEnd"/>
      <w:r w:rsidRPr="00972CF7">
        <w:t xml:space="preserve"> </w:t>
      </w:r>
      <w:proofErr w:type="spellStart"/>
      <w:r w:rsidRPr="00972CF7">
        <w:t>file</w:t>
      </w:r>
      <w:proofErr w:type="spellEnd"/>
      <w:r w:rsidRPr="00972CF7">
        <w:t xml:space="preserve">). Dan hasil </w:t>
      </w:r>
      <w:proofErr w:type="spellStart"/>
      <w:r w:rsidRPr="00972CF7">
        <w:t>file</w:t>
      </w:r>
      <w:proofErr w:type="spellEnd"/>
      <w:r w:rsidRPr="00972CF7">
        <w:t xml:space="preserve"> yang telah diubah ini akan menjadi teks yang muncul pada halaman anotasi BRAT. Isi dari </w:t>
      </w:r>
      <w:proofErr w:type="spellStart"/>
      <w:r w:rsidRPr="00972CF7">
        <w:t>file</w:t>
      </w:r>
      <w:proofErr w:type="spellEnd"/>
      <w:r w:rsidRPr="00972CF7">
        <w:t xml:space="preserv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w:t>
      </w:r>
      <w:proofErr w:type="spellStart"/>
      <w:r w:rsidRPr="00972CF7">
        <w:t>File</w:t>
      </w:r>
      <w:proofErr w:type="spellEnd"/>
      <w:r w:rsidRPr="00972CF7">
        <w:t xml:space="preserv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proofErr w:type="spellStart"/>
      <w:r w:rsidRPr="00972CF7">
        <w:rPr>
          <w:i/>
          <w:iCs/>
        </w:rPr>
        <w:t>window</w:t>
      </w:r>
      <w:proofErr w:type="spellEnd"/>
      <w:r w:rsidRPr="00972CF7">
        <w:t xml:space="preserve"> jenis-jenis label yang ingin dipilih. Window tersebut juga memiliki fitur lain yang membantu seperti fitur Link untuk menyimpan URL </w:t>
      </w:r>
      <w:proofErr w:type="spellStart"/>
      <w:r w:rsidRPr="00972CF7">
        <w:t>address</w:t>
      </w:r>
      <w:proofErr w:type="spellEnd"/>
      <w:r w:rsidRPr="00972CF7">
        <w:t xml:space="preserve"> dari kata yang dianotasikan tersebut untuk menuju ke kata </w:t>
      </w:r>
      <w:r w:rsidRPr="00972CF7">
        <w:lastRenderedPageBreak/>
        <w:t xml:space="preserve">tersebut dengan mudah dan cepat. Fitur </w:t>
      </w:r>
      <w:proofErr w:type="spellStart"/>
      <w:r w:rsidRPr="00972CF7">
        <w:t>search</w:t>
      </w:r>
      <w:proofErr w:type="spellEnd"/>
      <w:r w:rsidRPr="00972CF7">
        <w:t xml:space="preserve"> dengan tombol Google atau 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972CF7">
        <w:t>window</w:t>
      </w:r>
      <w:proofErr w:type="spellEnd"/>
      <w:r w:rsidRPr="00972CF7">
        <w:t xml:space="preserve">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w:t>
      </w:r>
      <w:proofErr w:type="spellStart"/>
      <w:r w:rsidRPr="00972CF7">
        <w:t>file</w:t>
      </w:r>
      <w:proofErr w:type="spellEnd"/>
      <w:r w:rsidRPr="00972CF7">
        <w:t xml:space="preserve"> teks/dokumen dari </w:t>
      </w:r>
      <w:proofErr w:type="spellStart"/>
      <w:r w:rsidRPr="00972CF7">
        <w:t>dataset</w:t>
      </w:r>
      <w:proofErr w:type="spellEnd"/>
      <w:r w:rsidRPr="00972CF7">
        <w:t xml:space="preserve"> penelitian. Setiap dokumen memerlukan </w:t>
      </w:r>
      <w:proofErr w:type="spellStart"/>
      <w:r w:rsidRPr="00972CF7">
        <w:t>file</w:t>
      </w:r>
      <w:proofErr w:type="spellEnd"/>
      <w:r w:rsidRPr="00972CF7">
        <w:t xml:space="preserve"> teks agar dapat dilabelkan, dan untuk pencatatan pelabelan/anotasi yang telah dilakukan akan disimpan dalam jenis </w:t>
      </w:r>
      <w:proofErr w:type="spellStart"/>
      <w:r w:rsidRPr="00972CF7">
        <w:t>file</w:t>
      </w:r>
      <w:proofErr w:type="spellEnd"/>
      <w:r w:rsidRPr="00972CF7">
        <w:t xml:space="preserve"> yang dibuatkan sendiri oleh BRAT secara otomatis yaitu jenis </w:t>
      </w:r>
      <w:proofErr w:type="spellStart"/>
      <w:r w:rsidRPr="00972CF7">
        <w:t>file</w:t>
      </w:r>
      <w:proofErr w:type="spellEnd"/>
      <w:r w:rsidRPr="00972CF7">
        <w:t xml:space="preserve"> </w:t>
      </w:r>
      <w:proofErr w:type="spellStart"/>
      <w:r w:rsidRPr="00972CF7">
        <w:t>ann</w:t>
      </w:r>
      <w:proofErr w:type="spellEnd"/>
      <w:r w:rsidRPr="00972CF7">
        <w:t xml:space="preserve"> (</w:t>
      </w:r>
      <w:proofErr w:type="spellStart"/>
      <w:r w:rsidRPr="00972CF7">
        <w:t>annotation</w:t>
      </w:r>
      <w:proofErr w:type="spellEnd"/>
      <w:r w:rsidRPr="00972CF7">
        <w:t xml:space="preserve">). </w:t>
      </w:r>
      <w:proofErr w:type="spellStart"/>
      <w:r w:rsidRPr="00972CF7">
        <w:t>File</w:t>
      </w:r>
      <w:proofErr w:type="spellEnd"/>
      <w:r w:rsidRPr="00972CF7">
        <w:t xml:space="preserve"> teks ini akan menjadi </w:t>
      </w:r>
      <w:proofErr w:type="spellStart"/>
      <w:r w:rsidRPr="00972CF7">
        <w:t>output</w:t>
      </w:r>
      <w:proofErr w:type="spellEnd"/>
      <w:r w:rsidRPr="00972CF7">
        <w:t xml:space="preserve"> dari proses pertama yaitu pelabelan data berita CNN Indonesia juga menjadi </w:t>
      </w:r>
      <w:proofErr w:type="spellStart"/>
      <w:r w:rsidRPr="00972CF7">
        <w:t>input</w:t>
      </w:r>
      <w:proofErr w:type="spellEnd"/>
      <w:r w:rsidRPr="00972CF7">
        <w:t xml:space="preserve"> untuk proses berikutnya yaitu konversi struktur data. Visualisasi struktur data dari BRAT dan struktur data untuk </w:t>
      </w:r>
      <w:proofErr w:type="spellStart"/>
      <w:r w:rsidRPr="00972CF7">
        <w:t>input</w:t>
      </w:r>
      <w:proofErr w:type="spellEnd"/>
      <w:r w:rsidRPr="00972CF7">
        <w:t xml:space="preserve"> </w:t>
      </w:r>
      <w:proofErr w:type="spellStart"/>
      <w:r w:rsidRPr="00972CF7">
        <w:t>training</w:t>
      </w:r>
      <w:proofErr w:type="spellEnd"/>
      <w:r w:rsidRPr="00972CF7">
        <w:t xml:space="preserve">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w:t>
      </w:r>
      <w:proofErr w:type="spellStart"/>
      <w:r w:rsidRPr="00972CF7">
        <w:t>file</w:t>
      </w:r>
      <w:proofErr w:type="spellEnd"/>
      <w:r w:rsidRPr="00972CF7">
        <w:t xml:space="preserv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972CF7">
        <w:rPr>
          <w:i/>
          <w:iCs/>
        </w:rPr>
        <w:t>incremental</w:t>
      </w:r>
      <w:proofErr w:type="spellEnd"/>
      <w:r w:rsidRPr="00972CF7">
        <w:t xml:space="preserve"> (T1, T2, T3, </w:t>
      </w:r>
      <w:proofErr w:type="spellStart"/>
      <w:r w:rsidRPr="00972CF7">
        <w:t>dst</w:t>
      </w:r>
      <w:proofErr w:type="spellEnd"/>
      <w:r w:rsidRPr="00972CF7">
        <w:t xml:space="preserve">).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w:t>
      </w:r>
      <w:proofErr w:type="spellStart"/>
      <w:r w:rsidRPr="00972CF7">
        <w:t>filenya</w:t>
      </w:r>
      <w:proofErr w:type="spellEnd"/>
      <w:r w:rsidRPr="00972CF7">
        <w:t xml:space="preserve"> struktur data </w:t>
      </w:r>
      <w:proofErr w:type="spellStart"/>
      <w:r w:rsidRPr="00972CF7">
        <w:t>input</w:t>
      </w:r>
      <w:proofErr w:type="spellEnd"/>
      <w:r w:rsidRPr="00972CF7">
        <w:t xml:space="preserve"> model bentuk JSON (Java </w:t>
      </w:r>
      <w:proofErr w:type="spellStart"/>
      <w:r w:rsidRPr="00972CF7">
        <w:t>Script</w:t>
      </w:r>
      <w:proofErr w:type="spellEnd"/>
      <w:r w:rsidRPr="00972CF7">
        <w:t xml:space="preserve"> </w:t>
      </w:r>
      <w:proofErr w:type="spellStart"/>
      <w:r w:rsidRPr="00972CF7">
        <w:t>Object</w:t>
      </w:r>
      <w:proofErr w:type="spellEnd"/>
      <w:r w:rsidRPr="00972CF7">
        <w:t xml:space="preserve"> </w:t>
      </w:r>
      <w:proofErr w:type="spellStart"/>
      <w:r w:rsidRPr="00972CF7">
        <w:t>Notation</w:t>
      </w:r>
      <w:proofErr w:type="spellEnd"/>
      <w:r w:rsidRPr="00972CF7">
        <w:t>).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w:t>
      </w:r>
      <w:proofErr w:type="spellStart"/>
      <w:r w:rsidRPr="00972CF7">
        <w:t>Tokens</w:t>
      </w:r>
      <w:proofErr w:type="spellEnd"/>
      <w:r w:rsidRPr="00972CF7">
        <w:t xml:space="preserve"> adalah </w:t>
      </w:r>
      <w:proofErr w:type="spellStart"/>
      <w:r w:rsidRPr="00972CF7">
        <w:rPr>
          <w:i/>
          <w:iCs/>
        </w:rPr>
        <w:t>array</w:t>
      </w:r>
      <w:proofErr w:type="spellEnd"/>
      <w:r w:rsidRPr="00972CF7">
        <w:t xml:space="preserve"> kata-kata dalam 1 kalimat yang sedang dianotasikan saat ini. </w:t>
      </w:r>
      <w:proofErr w:type="spellStart"/>
      <w:r w:rsidRPr="00972CF7">
        <w:t>Entities</w:t>
      </w:r>
      <w:proofErr w:type="spellEnd"/>
      <w:r w:rsidRPr="00972CF7">
        <w:t xml:space="preserve"> adalah semua label entitas yang ditemukan dalam 1 kalimat itu, dengan bentuk </w:t>
      </w:r>
      <w:proofErr w:type="spellStart"/>
      <w:r w:rsidRPr="00972CF7">
        <w:rPr>
          <w:i/>
          <w:iCs/>
        </w:rPr>
        <w:t>array</w:t>
      </w:r>
      <w:proofErr w:type="spellEnd"/>
      <w:r w:rsidRPr="00972CF7">
        <w:rPr>
          <w:i/>
          <w:iCs/>
        </w:rPr>
        <w:t xml:space="preserve"> </w:t>
      </w:r>
      <w:proofErr w:type="spellStart"/>
      <w:r w:rsidRPr="00972CF7">
        <w:rPr>
          <w:i/>
          <w:iCs/>
        </w:rPr>
        <w:t>of</w:t>
      </w:r>
      <w:proofErr w:type="spellEnd"/>
      <w:r w:rsidRPr="00972CF7">
        <w:rPr>
          <w:i/>
          <w:iCs/>
        </w:rPr>
        <w:t xml:space="preserve"> </w:t>
      </w:r>
      <w:proofErr w:type="spellStart"/>
      <w:r w:rsidRPr="00972CF7">
        <w:rPr>
          <w:i/>
          <w:iCs/>
        </w:rPr>
        <w:t>JSONs</w:t>
      </w:r>
      <w:proofErr w:type="spellEnd"/>
      <w:r w:rsidRPr="00972CF7">
        <w:t xml:space="preserve"> yang memiliki 3 atribut. Atribut start dan </w:t>
      </w:r>
      <w:proofErr w:type="spellStart"/>
      <w:r w:rsidRPr="00972CF7">
        <w:t>end</w:t>
      </w:r>
      <w:proofErr w:type="spellEnd"/>
      <w:r w:rsidRPr="00972CF7">
        <w:t xml:space="preserve"> adalah </w:t>
      </w:r>
      <w:proofErr w:type="spellStart"/>
      <w:r w:rsidRPr="00972CF7">
        <w:t>index</w:t>
      </w:r>
      <w:proofErr w:type="spellEnd"/>
      <w:r w:rsidRPr="00972CF7">
        <w:t xml:space="preserve"> awal dan akhir dari kalimat saat ini, dan </w:t>
      </w:r>
      <w:proofErr w:type="spellStart"/>
      <w:r w:rsidRPr="00972CF7">
        <w:t>type</w:t>
      </w:r>
      <w:proofErr w:type="spellEnd"/>
      <w:r w:rsidRPr="00972CF7">
        <w:t xml:space="preserve"> sebagai catatan label/jenis entitas apa untuk kata tersebut. </w:t>
      </w:r>
      <w:r w:rsidR="00C508FE" w:rsidRPr="00972CF7">
        <w:t>T</w:t>
      </w:r>
      <w:r w:rsidRPr="00972CF7">
        <w:t xml:space="preserve">ugas akhir ini memiliki batasan tidak menggunakan POS </w:t>
      </w:r>
      <w:proofErr w:type="spellStart"/>
      <w:r w:rsidRPr="00972CF7">
        <w:t>Tag</w:t>
      </w:r>
      <w:proofErr w:type="spellEnd"/>
      <w:r w:rsidRPr="00972CF7">
        <w:t xml:space="preserve">, namun model tetapi meminta POS </w:t>
      </w:r>
      <w:proofErr w:type="spellStart"/>
      <w:r w:rsidRPr="00972CF7">
        <w:t>Tag</w:t>
      </w:r>
      <w:proofErr w:type="spellEnd"/>
      <w:r w:rsidRPr="00972CF7">
        <w:t xml:space="preserve"> untuk mengolah data. Karena itu atribut pos itu akan berisi </w:t>
      </w:r>
      <w:proofErr w:type="spellStart"/>
      <w:r w:rsidRPr="00972CF7">
        <w:t>token</w:t>
      </w:r>
      <w:proofErr w:type="spellEnd"/>
      <w:r w:rsidRPr="00972CF7">
        <w:t xml:space="preserve"> </w:t>
      </w:r>
      <w:proofErr w:type="spellStart"/>
      <w:r w:rsidRPr="00972CF7">
        <w:rPr>
          <w:i/>
          <w:iCs/>
        </w:rPr>
        <w:t>unknown</w:t>
      </w:r>
      <w:proofErr w:type="spellEnd"/>
      <w:r w:rsidRPr="00972CF7">
        <w:t xml:space="preserve"> hanya sebagai data pengisi agar tidak memunculkan </w:t>
      </w:r>
      <w:proofErr w:type="spellStart"/>
      <w:r w:rsidRPr="00972CF7">
        <w:rPr>
          <w:i/>
          <w:iCs/>
        </w:rPr>
        <w:t>error</w:t>
      </w:r>
      <w:proofErr w:type="spellEnd"/>
      <w:r w:rsidRPr="00972CF7">
        <w:t xml:space="preserve"> dalam </w:t>
      </w:r>
      <w:proofErr w:type="spellStart"/>
      <w:r w:rsidRPr="00972CF7">
        <w:t>training</w:t>
      </w:r>
      <w:proofErr w:type="spellEnd"/>
      <w:r w:rsidRPr="00972CF7">
        <w:t xml:space="preserve"> program. </w:t>
      </w:r>
      <w:proofErr w:type="spellStart"/>
      <w:r w:rsidRPr="00972CF7">
        <w:t>Ltokens</w:t>
      </w:r>
      <w:proofErr w:type="spellEnd"/>
      <w:r w:rsidRPr="00972CF7">
        <w:t xml:space="preserve"> dan </w:t>
      </w:r>
      <w:proofErr w:type="spellStart"/>
      <w:r w:rsidRPr="00972CF7">
        <w:t>rtokens</w:t>
      </w:r>
      <w:proofErr w:type="spellEnd"/>
      <w:r w:rsidRPr="00972CF7">
        <w:t xml:space="preserve"> memiliki tujuan yang sama dengan </w:t>
      </w:r>
      <w:proofErr w:type="spellStart"/>
      <w:r w:rsidRPr="00972CF7">
        <w:t>tokens</w:t>
      </w:r>
      <w:proofErr w:type="spellEnd"/>
      <w:r w:rsidRPr="00972CF7">
        <w:t xml:space="preserve"> perbedaannya adalah </w:t>
      </w:r>
      <w:proofErr w:type="spellStart"/>
      <w:r w:rsidRPr="00972CF7">
        <w:t>ltoken</w:t>
      </w:r>
      <w:proofErr w:type="spellEnd"/>
      <w:r w:rsidRPr="00972CF7">
        <w:t xml:space="preserve"> merupakan kalimat sebelum kalimat saat ini. Dan </w:t>
      </w:r>
      <w:proofErr w:type="spellStart"/>
      <w:r w:rsidRPr="00972CF7">
        <w:t>rtokens</w:t>
      </w:r>
      <w:proofErr w:type="spellEnd"/>
      <w:r w:rsidRPr="00972CF7">
        <w:t xml:space="preserve">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w:t>
      </w:r>
      <w:proofErr w:type="spellStart"/>
      <w:r w:rsidRPr="00972CF7">
        <w:t>Input</w:t>
      </w:r>
      <w:proofErr w:type="spellEnd"/>
      <w:r w:rsidRPr="00972CF7">
        <w:t xml:space="preserve">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w:t>
      </w:r>
      <w:proofErr w:type="spellStart"/>
      <w:r w:rsidRPr="00972CF7">
        <w:t>Sequence</w:t>
      </w:r>
      <w:proofErr w:type="spellEnd"/>
      <w:r w:rsidRPr="00972CF7">
        <w:t>-</w:t>
      </w:r>
      <w:proofErr w:type="spellStart"/>
      <w:r w:rsidRPr="00972CF7">
        <w:t>to</w:t>
      </w:r>
      <w:proofErr w:type="spellEnd"/>
      <w:r w:rsidRPr="00972CF7">
        <w:t xml:space="preserve">-Set, karena tidak adanya program konversi tersebut. Setelah struktur data dari </w:t>
      </w:r>
      <w:proofErr w:type="spellStart"/>
      <w:r w:rsidRPr="00972CF7">
        <w:t>file</w:t>
      </w:r>
      <w:proofErr w:type="spellEnd"/>
      <w:r w:rsidRPr="00972CF7">
        <w:t xml:space="preserve"> teks BRAT diubah menjadi struktur data yang dibutuhkan, menghasilkan </w:t>
      </w:r>
      <w:proofErr w:type="spellStart"/>
      <w:r w:rsidRPr="00972CF7">
        <w:t>dataset</w:t>
      </w:r>
      <w:proofErr w:type="spellEnd"/>
      <w:r w:rsidRPr="00972CF7">
        <w:t xml:space="preserve"> dengan struktur sesuai untuk menjadi </w:t>
      </w:r>
      <w:proofErr w:type="spellStart"/>
      <w:r w:rsidRPr="00972CF7">
        <w:t>input</w:t>
      </w:r>
      <w:proofErr w:type="spellEnd"/>
      <w:r w:rsidRPr="00972CF7">
        <w:t xml:space="preserve"> </w:t>
      </w:r>
      <w:proofErr w:type="spellStart"/>
      <w:r w:rsidRPr="00972CF7">
        <w:t>training</w:t>
      </w:r>
      <w:proofErr w:type="spellEnd"/>
      <w:r w:rsidRPr="00972CF7">
        <w:t xml:space="preserve"> model. </w:t>
      </w:r>
      <w:r w:rsidR="00CD17D5">
        <w:rPr>
          <w:lang w:val="en-US"/>
        </w:rPr>
        <w:t>Bagian p</w:t>
      </w:r>
      <w:proofErr w:type="spellStart"/>
      <w:r w:rsidRPr="00972CF7">
        <w:t>enjelasan</w:t>
      </w:r>
      <w:proofErr w:type="spellEnd"/>
      <w:r w:rsidRPr="00972CF7">
        <w:t xml:space="preserve"> persiapan </w:t>
      </w:r>
      <w:proofErr w:type="spellStart"/>
      <w:r w:rsidRPr="00972CF7">
        <w:t>dataset</w:t>
      </w:r>
      <w:proofErr w:type="spellEnd"/>
      <w:r w:rsidRPr="00972CF7">
        <w:t xml:space="preserve"> dalam bagian </w:t>
      </w:r>
      <w:proofErr w:type="spellStart"/>
      <w:r w:rsidRPr="00972CF7">
        <w:t>pra</w:t>
      </w:r>
      <w:proofErr w:type="spellEnd"/>
      <w:r w:rsidRPr="00972CF7">
        <w:t xml:space="preserve"> proses selesai dan </w:t>
      </w:r>
      <w:proofErr w:type="spellStart"/>
      <w:r w:rsidRPr="00972CF7">
        <w:t>dataset</w:t>
      </w:r>
      <w:proofErr w:type="spellEnd"/>
      <w:r w:rsidRPr="00972CF7">
        <w:t xml:space="preserve"> tersebut akan dilanjutkan kepada proses berikutnya yaitu proses prediksi </w:t>
      </w:r>
      <w:proofErr w:type="spellStart"/>
      <w:r w:rsidRPr="00972CF7">
        <w:t>nested</w:t>
      </w:r>
      <w:proofErr w:type="spellEnd"/>
      <w:r w:rsidRPr="00972CF7">
        <w:t xml:space="preserve"> NER. </w:t>
      </w:r>
    </w:p>
    <w:p w14:paraId="25572FF8" w14:textId="37527AFD" w:rsidR="007406D2" w:rsidRPr="00972CF7" w:rsidRDefault="007406D2" w:rsidP="007406D2">
      <w:r w:rsidRPr="00972CF7">
        <w:t>Berikut</w:t>
      </w:r>
      <w:r w:rsidR="002E48BC">
        <w:rPr>
          <w:lang w:val="en-US"/>
        </w:rPr>
        <w:t xml:space="preserve"> </w:t>
      </w:r>
      <w:proofErr w:type="spellStart"/>
      <w:r w:rsidR="002E48BC">
        <w:rPr>
          <w:lang w:val="en-US"/>
        </w:rPr>
        <w:t>ini</w:t>
      </w:r>
      <w:proofErr w:type="spellEnd"/>
      <w:r w:rsidRPr="00972CF7">
        <w:t xml:space="preserve"> menjelaskan proses prediksi </w:t>
      </w:r>
      <w:proofErr w:type="spellStart"/>
      <w:r w:rsidRPr="00972CF7">
        <w:t>nested</w:t>
      </w:r>
      <w:proofErr w:type="spellEnd"/>
      <w:r w:rsidRPr="00972CF7">
        <w:t xml:space="preserve"> NER dengan melakukan </w:t>
      </w:r>
      <w:proofErr w:type="spellStart"/>
      <w:r w:rsidRPr="00972CF7">
        <w:t>training</w:t>
      </w:r>
      <w:proofErr w:type="spellEnd"/>
      <w:r w:rsidRPr="00972CF7">
        <w:t xml:space="preserve"> dengan metode </w:t>
      </w:r>
      <w:proofErr w:type="spellStart"/>
      <w:r w:rsidRPr="00972CF7">
        <w:t>Sequence</w:t>
      </w:r>
      <w:proofErr w:type="spellEnd"/>
      <w:r w:rsidRPr="00972CF7">
        <w:t>-</w:t>
      </w:r>
      <w:proofErr w:type="spellStart"/>
      <w:r w:rsidRPr="00972CF7">
        <w:t>to</w:t>
      </w:r>
      <w:proofErr w:type="spellEnd"/>
      <w:r w:rsidRPr="00972CF7">
        <w:t xml:space="preserve">-Set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w:t>
      </w:r>
      <w:proofErr w:type="spellStart"/>
      <w:r w:rsidRPr="00972CF7">
        <w:t>system</w:t>
      </w:r>
      <w:proofErr w:type="spellEnd"/>
      <w:r w:rsidRPr="00972CF7">
        <w:t xml:space="preserve"> untuk prediksi </w:t>
      </w:r>
      <w:proofErr w:type="spellStart"/>
      <w:r w:rsidRPr="00972CF7">
        <w:t>nested</w:t>
      </w:r>
      <w:proofErr w:type="spellEnd"/>
      <w:r w:rsidRPr="00972CF7">
        <w:t xml:space="preserve"> NER ini. Terdiri dari tiga proses dan dua data yang digunakan. </w:t>
      </w:r>
      <w:r w:rsidR="003B7AC3">
        <w:rPr>
          <w:lang w:val="en-US"/>
        </w:rPr>
        <w:t>D</w:t>
      </w:r>
      <w:proofErr w:type="spellStart"/>
      <w:r w:rsidRPr="00972CF7">
        <w:t>etail</w:t>
      </w:r>
      <w:proofErr w:type="spellEnd"/>
      <w:r w:rsidRPr="00972CF7">
        <w:t xml:space="preserve">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77777777" w:rsidR="007406D2" w:rsidRPr="00972CF7" w:rsidRDefault="007406D2" w:rsidP="007406D2">
      <w:r w:rsidRPr="00972CF7">
        <w:t xml:space="preserve">Aliran sistem ini akan dimulai dengan sebuah proses yang menerima </w:t>
      </w:r>
      <w:proofErr w:type="spellStart"/>
      <w:r w:rsidRPr="00972CF7">
        <w:t>input</w:t>
      </w:r>
      <w:proofErr w:type="spellEnd"/>
      <w:r w:rsidRPr="00972CF7">
        <w:t xml:space="preserve"> dari proses sebelumnya yaitu tahap </w:t>
      </w:r>
      <w:proofErr w:type="spellStart"/>
      <w:r w:rsidRPr="00972CF7">
        <w:t>pra</w:t>
      </w:r>
      <w:proofErr w:type="spellEnd"/>
      <w:r w:rsidRPr="00972CF7">
        <w:t xml:space="preserve"> proses. </w:t>
      </w:r>
      <w:proofErr w:type="spellStart"/>
      <w:r w:rsidRPr="00972CF7">
        <w:t>Input</w:t>
      </w:r>
      <w:proofErr w:type="spellEnd"/>
      <w:r w:rsidRPr="00972CF7">
        <w:t xml:space="preserve"> merupakan </w:t>
      </w:r>
      <w:proofErr w:type="spellStart"/>
      <w:r w:rsidRPr="00972CF7">
        <w:t>dataset</w:t>
      </w:r>
      <w:proofErr w:type="spellEnd"/>
      <w:r w:rsidRPr="00972CF7">
        <w:t xml:space="preserve"> yang sudah diubah sesuai struktur data yang ditentukan oleh model </w:t>
      </w:r>
      <w:proofErr w:type="spellStart"/>
      <w:r w:rsidRPr="00972CF7">
        <w:t>Sequence</w:t>
      </w:r>
      <w:proofErr w:type="spellEnd"/>
      <w:r w:rsidRPr="00972CF7">
        <w:t>-</w:t>
      </w:r>
      <w:proofErr w:type="spellStart"/>
      <w:r w:rsidRPr="00972CF7">
        <w:t>to</w:t>
      </w:r>
      <w:proofErr w:type="spellEnd"/>
      <w:r w:rsidRPr="00972CF7">
        <w:t xml:space="preserve">-Set Network. Proses ini mengambil </w:t>
      </w:r>
      <w:proofErr w:type="spellStart"/>
      <w:r w:rsidRPr="00972CF7">
        <w:t>inputnya</w:t>
      </w:r>
      <w:proofErr w:type="spellEnd"/>
      <w:r w:rsidRPr="00972CF7">
        <w:t xml:space="preserve"> dan melakukan </w:t>
      </w:r>
      <w:proofErr w:type="spellStart"/>
      <w:r w:rsidRPr="009010D4">
        <w:rPr>
          <w:i/>
          <w:iCs/>
        </w:rPr>
        <w:t>encoding</w:t>
      </w:r>
      <w:proofErr w:type="spellEnd"/>
      <w:r w:rsidRPr="00972CF7">
        <w:t xml:space="preserve">, hal ini bertujuan untuk membuat representasi kata yang baru dengan informasi yang terdapat dari </w:t>
      </w:r>
      <w:proofErr w:type="spellStart"/>
      <w:r w:rsidRPr="00972CF7">
        <w:t>input</w:t>
      </w:r>
      <w:proofErr w:type="spellEnd"/>
      <w:r w:rsidRPr="00972CF7">
        <w:t xml:space="preserve"> </w:t>
      </w:r>
      <w:proofErr w:type="spellStart"/>
      <w:r w:rsidRPr="00972CF7">
        <w:t>dataset</w:t>
      </w:r>
      <w:proofErr w:type="spellEnd"/>
      <w:r w:rsidRPr="00972CF7">
        <w:t xml:space="preserve"> saat itu. Hal ini dicapai dengan bantuan </w:t>
      </w:r>
      <w:proofErr w:type="spellStart"/>
      <w:r w:rsidRPr="00972CF7">
        <w:t>berbagian</w:t>
      </w:r>
      <w:proofErr w:type="spellEnd"/>
      <w:r w:rsidRPr="00972CF7">
        <w:t xml:space="preserve"> jenis </w:t>
      </w:r>
      <w:proofErr w:type="spellStart"/>
      <w:r w:rsidRPr="00972CF7">
        <w:t>embedding</w:t>
      </w:r>
      <w:proofErr w:type="spellEnd"/>
      <w:r w:rsidRPr="00972CF7">
        <w:t xml:space="preserve"> yang saling digabungkan. Representasi kata yang baru ini dibutuhkan agar membantu </w:t>
      </w:r>
      <w:proofErr w:type="spellStart"/>
      <w:r w:rsidRPr="00972CF7">
        <w:t>computer</w:t>
      </w:r>
      <w:proofErr w:type="spellEnd"/>
      <w:r w:rsidRPr="00972CF7">
        <w:t xml:space="preserve"> untuk </w:t>
      </w:r>
      <w:proofErr w:type="spellStart"/>
      <w:r w:rsidRPr="00972CF7">
        <w:t>training</w:t>
      </w:r>
      <w:proofErr w:type="spellEnd"/>
      <w:r w:rsidRPr="00972CF7">
        <w:t xml:space="preserve">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 xml:space="preserve">Arsitektur Sistem Proses Prediksi </w:t>
      </w:r>
      <w:proofErr w:type="spellStart"/>
      <w:r w:rsidRPr="00972CF7">
        <w:t>Nested</w:t>
      </w:r>
      <w:proofErr w:type="spellEnd"/>
      <w:r w:rsidRPr="00972CF7">
        <w:t xml:space="preserve"> NER</w:t>
      </w:r>
    </w:p>
    <w:p w14:paraId="44F5DB52" w14:textId="77777777" w:rsidR="007406D2" w:rsidRPr="00972CF7" w:rsidRDefault="007406D2" w:rsidP="007406D2"/>
    <w:p w14:paraId="26EBBA33" w14:textId="584F52DD" w:rsidR="007406D2" w:rsidRPr="00972CF7" w:rsidRDefault="007406D2" w:rsidP="007406D2">
      <w:r w:rsidRPr="00972CF7">
        <w:t xml:space="preserve">Representasi kata tersebut merupakan </w:t>
      </w:r>
      <w:proofErr w:type="spellStart"/>
      <w:r w:rsidRPr="00972CF7">
        <w:t>output</w:t>
      </w:r>
      <w:proofErr w:type="spellEnd"/>
      <w:r w:rsidRPr="00972CF7">
        <w:t xml:space="preserve"> dan juga </w:t>
      </w:r>
      <w:proofErr w:type="spellStart"/>
      <w:r w:rsidRPr="00972CF7">
        <w:t>input</w:t>
      </w:r>
      <w:proofErr w:type="spellEnd"/>
      <w:r w:rsidRPr="00972CF7">
        <w:t xml:space="preserve">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proofErr w:type="spellStart"/>
      <w:r w:rsidR="007011C9" w:rsidRPr="00972CF7">
        <w:rPr>
          <w:i/>
          <w:iCs/>
        </w:rPr>
        <w:t>trainable</w:t>
      </w:r>
      <w:proofErr w:type="spellEnd"/>
      <w:r w:rsidR="007011C9" w:rsidRPr="00972CF7">
        <w:rPr>
          <w:i/>
          <w:iCs/>
        </w:rPr>
        <w:t xml:space="preserve"> </w:t>
      </w:r>
      <w:r w:rsidR="007011C9" w:rsidRPr="00972CF7">
        <w:t xml:space="preserve">yaitu </w:t>
      </w:r>
      <w:proofErr w:type="spellStart"/>
      <w:r w:rsidRPr="00972CF7">
        <w:rPr>
          <w:i/>
          <w:iCs/>
        </w:rPr>
        <w:t>Entity</w:t>
      </w:r>
      <w:proofErr w:type="spellEnd"/>
      <w:r w:rsidRPr="00972CF7">
        <w:rPr>
          <w:i/>
          <w:iCs/>
        </w:rPr>
        <w:t xml:space="preserve"> </w:t>
      </w:r>
      <w:proofErr w:type="spellStart"/>
      <w:r w:rsidRPr="00972CF7">
        <w:rPr>
          <w:i/>
          <w:iCs/>
        </w:rPr>
        <w:t>Query</w:t>
      </w:r>
      <w:proofErr w:type="spellEnd"/>
      <w:r w:rsidRPr="00972CF7">
        <w:rPr>
          <w:i/>
          <w:iCs/>
        </w:rPr>
        <w:t>/</w:t>
      </w:r>
      <w:proofErr w:type="spellStart"/>
      <w:r w:rsidRPr="00972CF7">
        <w:rPr>
          <w:i/>
          <w:iCs/>
        </w:rPr>
        <w:t>Queries</w:t>
      </w:r>
      <w:proofErr w:type="spellEnd"/>
      <w:r w:rsidRPr="00972CF7">
        <w:t xml:space="preserve">. Secara teori, isi dari </w:t>
      </w:r>
      <w:r w:rsidR="006B0A4D" w:rsidRPr="00972CF7">
        <w:t>representasi kata</w:t>
      </w:r>
      <w:r w:rsidRPr="00972CF7">
        <w:t xml:space="preserve"> ini adalah gabungan berbagai jenis </w:t>
      </w:r>
      <w:proofErr w:type="spellStart"/>
      <w:r w:rsidRPr="00972CF7">
        <w:t>embedding</w:t>
      </w:r>
      <w:proofErr w:type="spellEnd"/>
      <w:r w:rsidRPr="00972CF7">
        <w:t xml:space="preserve"> yang ada. Jenis </w:t>
      </w:r>
      <w:proofErr w:type="spellStart"/>
      <w:r w:rsidRPr="00972CF7">
        <w:t>embedding</w:t>
      </w:r>
      <w:proofErr w:type="spellEnd"/>
      <w:r w:rsidRPr="00972CF7">
        <w:t xml:space="preserve"> ini akan dijelaskan pada sub-bab berikutnya. Dan data ini, dari urutan </w:t>
      </w:r>
      <w:proofErr w:type="spellStart"/>
      <w:r w:rsidRPr="00972CF7">
        <w:t>input</w:t>
      </w:r>
      <w:proofErr w:type="spellEnd"/>
      <w:r w:rsidRPr="00972CF7">
        <w:t xml:space="preserve">, memiliki panjang </w:t>
      </w:r>
      <w:r w:rsidRPr="00972CF7">
        <w:rPr>
          <w:i/>
          <w:iCs/>
        </w:rPr>
        <w:t>l x d</w:t>
      </w:r>
      <w:r w:rsidRPr="00972CF7">
        <w:t xml:space="preserve">, </w:t>
      </w:r>
      <w:proofErr w:type="spellStart"/>
      <w:r w:rsidRPr="00972CF7">
        <w:t>dimana</w:t>
      </w:r>
      <w:proofErr w:type="spellEnd"/>
      <w:r w:rsidRPr="00972CF7">
        <w:t xml:space="preserve"> </w:t>
      </w:r>
      <w:r w:rsidRPr="00972CF7">
        <w:rPr>
          <w:i/>
          <w:iCs/>
        </w:rPr>
        <w:t>l</w:t>
      </w:r>
      <w:r w:rsidRPr="00972CF7">
        <w:t xml:space="preserve"> adalah panjang urutan </w:t>
      </w:r>
      <w:proofErr w:type="spellStart"/>
      <w:r w:rsidRPr="00972CF7">
        <w:t>input</w:t>
      </w:r>
      <w:proofErr w:type="spellEnd"/>
      <w:r w:rsidRPr="00972CF7">
        <w:t xml:space="preserve"> saat ini, dan </w:t>
      </w:r>
      <w:r w:rsidRPr="00972CF7">
        <w:rPr>
          <w:i/>
          <w:iCs/>
        </w:rPr>
        <w:t>d</w:t>
      </w:r>
      <w:r w:rsidRPr="00972CF7">
        <w:t xml:space="preserve"> sebagai dua kali panjang </w:t>
      </w:r>
      <w:proofErr w:type="spellStart"/>
      <w:r w:rsidRPr="00972CF7">
        <w:rPr>
          <w:i/>
          <w:iCs/>
        </w:rPr>
        <w:t>hidden</w:t>
      </w:r>
      <w:proofErr w:type="spellEnd"/>
      <w:r w:rsidRPr="00972CF7">
        <w:rPr>
          <w:i/>
          <w:iCs/>
        </w:rPr>
        <w:t xml:space="preserve"> </w:t>
      </w:r>
      <w:proofErr w:type="spellStart"/>
      <w:r w:rsidRPr="00972CF7">
        <w:rPr>
          <w:i/>
          <w:iCs/>
        </w:rPr>
        <w:t>size</w:t>
      </w:r>
      <w:proofErr w:type="spellEnd"/>
      <w:r w:rsidRPr="00972CF7">
        <w:t xml:space="preserve"> dari LSTM yang digunakan pada proses </w:t>
      </w:r>
      <w:proofErr w:type="spellStart"/>
      <w:r w:rsidRPr="00972CF7">
        <w:t>encoding</w:t>
      </w:r>
      <w:proofErr w:type="spellEnd"/>
      <w:r w:rsidRPr="00972CF7">
        <w:t xml:space="preserve"> (proses sebelumnya). </w:t>
      </w:r>
    </w:p>
    <w:p w14:paraId="3C52EF19" w14:textId="09932755" w:rsidR="007406D2" w:rsidRPr="00972CF7" w:rsidRDefault="00F21833" w:rsidP="007406D2">
      <w:r>
        <w:rPr>
          <w:lang w:val="en-US"/>
        </w:rPr>
        <w:t>P</w:t>
      </w:r>
      <w:proofErr w:type="spellStart"/>
      <w:r w:rsidR="007406D2" w:rsidRPr="00972CF7">
        <w:t>roses</w:t>
      </w:r>
      <w:proofErr w:type="spellEnd"/>
      <w:r w:rsidR="007406D2" w:rsidRPr="00972CF7">
        <w:t xml:space="preserve"> berikut</w:t>
      </w:r>
      <w:proofErr w:type="spellStart"/>
      <w:r w:rsidR="005A0B83">
        <w:rPr>
          <w:lang w:val="en-US"/>
        </w:rPr>
        <w:t>nya</w:t>
      </w:r>
      <w:proofErr w:type="spellEnd"/>
      <w:r w:rsidR="007406D2" w:rsidRPr="00972CF7">
        <w:t xml:space="preserve"> yang menerima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w:t>
      </w:r>
      <w:r w:rsidR="00F76CBD" w:rsidRPr="00972CF7">
        <w:t>dan representasi kata (</w:t>
      </w:r>
      <w:proofErr w:type="spellStart"/>
      <w:r w:rsidR="00F76CBD" w:rsidRPr="00972CF7">
        <w:t>tokens</w:t>
      </w:r>
      <w:proofErr w:type="spellEnd"/>
      <w:r w:rsidR="00F76CBD" w:rsidRPr="00972CF7">
        <w:t xml:space="preserve">) </w:t>
      </w:r>
      <w:r w:rsidR="007406D2" w:rsidRPr="00972CF7">
        <w:t xml:space="preserve">adalah bagian kedua dari arsitektur sistem dari model ini yaitu proses </w:t>
      </w:r>
      <w:proofErr w:type="spellStart"/>
      <w:r w:rsidR="007406D2" w:rsidRPr="00972CF7">
        <w:rPr>
          <w:i/>
          <w:iCs/>
        </w:rPr>
        <w:t>decoding</w:t>
      </w:r>
      <w:proofErr w:type="spellEnd"/>
      <w:r w:rsidR="007406D2" w:rsidRPr="00972CF7">
        <w:rPr>
          <w:i/>
          <w:iCs/>
        </w:rPr>
        <w:t xml:space="preserve">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Target dari proses ini adalah untuk membaca informasi yang telah “diringkas” dalam </w:t>
      </w:r>
      <w:r w:rsidR="005075EF">
        <w:rPr>
          <w:lang w:val="en-US"/>
        </w:rPr>
        <w:t>tokens</w:t>
      </w:r>
      <w:r w:rsidR="007406D2" w:rsidRPr="00972CF7">
        <w:t xml:space="preserve">. Sebagian besar dari pekerjaan </w:t>
      </w:r>
      <w:proofErr w:type="spellStart"/>
      <w:r w:rsidR="007406D2" w:rsidRPr="00972CF7">
        <w:rPr>
          <w:i/>
          <w:iCs/>
        </w:rPr>
        <w:t>decoder</w:t>
      </w:r>
      <w:proofErr w:type="spellEnd"/>
      <w:r w:rsidR="007406D2" w:rsidRPr="00972CF7">
        <w:t xml:space="preserve"> dilakukan dengan mekanisme </w:t>
      </w:r>
      <w:proofErr w:type="spellStart"/>
      <w:r w:rsidR="007406D2" w:rsidRPr="00972CF7">
        <w:t>Attention</w:t>
      </w:r>
      <w:proofErr w:type="spellEnd"/>
      <w:r w:rsidR="007406D2" w:rsidRPr="00972CF7">
        <w:t xml:space="preserve"> yang diambil dari metode </w:t>
      </w:r>
      <w:proofErr w:type="spellStart"/>
      <w:r w:rsidR="007406D2" w:rsidRPr="00972CF7">
        <w:t>Transformer</w:t>
      </w:r>
      <w:proofErr w:type="spellEnd"/>
      <w:r w:rsidR="007406D2" w:rsidRPr="00972CF7">
        <w:t xml:space="preserve"> (metode ini telah dijelaskan pada bab sebelumnya mengenai bagian </w:t>
      </w:r>
      <w:proofErr w:type="spellStart"/>
      <w:r w:rsidR="007406D2" w:rsidRPr="00972CF7">
        <w:t>decoder</w:t>
      </w:r>
      <w:proofErr w:type="spellEnd"/>
      <w:r w:rsidR="007406D2" w:rsidRPr="00972CF7">
        <w:t xml:space="preserve">). </w:t>
      </w:r>
      <w:proofErr w:type="spellStart"/>
      <w:r w:rsidR="007406D2" w:rsidRPr="00972CF7">
        <w:t>Decoder</w:t>
      </w:r>
      <w:proofErr w:type="spellEnd"/>
      <w:r w:rsidR="007406D2" w:rsidRPr="00972CF7">
        <w:t xml:space="preserve"> akan mempelajari kata-kata yang perlu diperhatikan dan ketergantungan antar entitas untuk mengetahui pola prediksi </w:t>
      </w:r>
      <w:proofErr w:type="spellStart"/>
      <w:r w:rsidR="007406D2" w:rsidRPr="00972CF7">
        <w:t>nested</w:t>
      </w:r>
      <w:proofErr w:type="spellEnd"/>
      <w:r w:rsidR="007406D2" w:rsidRPr="00972CF7">
        <w:t xml:space="preserve"> NER. Setelah </w:t>
      </w:r>
      <w:proofErr w:type="spellStart"/>
      <w:r w:rsidR="007406D2" w:rsidRPr="00972CF7">
        <w:t>entity</w:t>
      </w:r>
      <w:proofErr w:type="spellEnd"/>
      <w:r w:rsidR="007406D2" w:rsidRPr="00972CF7">
        <w:t xml:space="preserve"> </w:t>
      </w:r>
      <w:proofErr w:type="spellStart"/>
      <w:r w:rsidR="007406D2" w:rsidRPr="00972CF7">
        <w:t>queries</w:t>
      </w:r>
      <w:proofErr w:type="spellEnd"/>
      <w:r w:rsidR="001E3FA3" w:rsidRPr="00972CF7">
        <w:t xml:space="preserve"> dan </w:t>
      </w:r>
      <w:proofErr w:type="spellStart"/>
      <w:r w:rsidR="001E3FA3" w:rsidRPr="00972CF7">
        <w:t>tokens</w:t>
      </w:r>
      <w:proofErr w:type="spellEnd"/>
      <w:r w:rsidR="007406D2" w:rsidRPr="00972CF7">
        <w:t xml:space="preserve"> dilewatkan </w:t>
      </w:r>
      <w:proofErr w:type="spellStart"/>
      <w:r w:rsidR="007406D2" w:rsidRPr="00972CF7">
        <w:t>self-attention</w:t>
      </w:r>
      <w:proofErr w:type="spellEnd"/>
      <w:r w:rsidR="007406D2" w:rsidRPr="00972CF7">
        <w:t xml:space="preserve"> dan </w:t>
      </w:r>
      <w:proofErr w:type="spellStart"/>
      <w:r w:rsidR="007406D2" w:rsidRPr="00972CF7">
        <w:t>cross-attention</w:t>
      </w:r>
      <w:proofErr w:type="spellEnd"/>
      <w:r w:rsidR="007406D2" w:rsidRPr="00972CF7">
        <w:t xml:space="preserve">, hasil dari </w:t>
      </w:r>
      <w:proofErr w:type="spellStart"/>
      <w:r w:rsidR="007406D2" w:rsidRPr="00972CF7">
        <w:t>cross-attention</w:t>
      </w:r>
      <w:proofErr w:type="spellEnd"/>
      <w:r w:rsidR="007406D2" w:rsidRPr="00972CF7">
        <w:t xml:space="preserve"> akan melewati bagian </w:t>
      </w:r>
      <w:proofErr w:type="spellStart"/>
      <w:r w:rsidR="007406D2" w:rsidRPr="00972CF7">
        <w:t>Feed</w:t>
      </w:r>
      <w:proofErr w:type="spellEnd"/>
      <w:r w:rsidR="007406D2" w:rsidRPr="00972CF7">
        <w:t xml:space="preserve"> </w:t>
      </w:r>
      <w:proofErr w:type="spellStart"/>
      <w:r w:rsidR="007406D2" w:rsidRPr="00972CF7">
        <w:t>Forward</w:t>
      </w:r>
      <w:proofErr w:type="spellEnd"/>
      <w:r w:rsidR="007406D2" w:rsidRPr="00972CF7">
        <w:t xml:space="preserve"> Network (FFN), bagian ini bertugas untuk lebih mengetahui hubungan antar nilai dalam </w:t>
      </w:r>
      <w:proofErr w:type="spellStart"/>
      <w:r w:rsidR="007406D2" w:rsidRPr="00972CF7">
        <w:t>embedding</w:t>
      </w:r>
      <w:proofErr w:type="spellEnd"/>
      <w:r w:rsidR="007406D2" w:rsidRPr="00972CF7">
        <w:t xml:space="preserve">. Dan </w:t>
      </w:r>
      <w:proofErr w:type="spellStart"/>
      <w:r w:rsidR="007406D2" w:rsidRPr="00972CF7">
        <w:t>output</w:t>
      </w:r>
      <w:proofErr w:type="spellEnd"/>
      <w:r w:rsidR="007406D2" w:rsidRPr="00972CF7">
        <w:t xml:space="preserve"> dari FFN akan menjadi </w:t>
      </w:r>
      <w:proofErr w:type="spellStart"/>
      <w:r w:rsidR="007406D2" w:rsidRPr="00972CF7">
        <w:t>input</w:t>
      </w:r>
      <w:proofErr w:type="spellEnd"/>
      <w:r w:rsidR="007406D2" w:rsidRPr="00972CF7">
        <w:t xml:space="preserve"> pada layer terakhir bagian </w:t>
      </w:r>
      <w:proofErr w:type="spellStart"/>
      <w:r w:rsidR="007406D2" w:rsidRPr="00972CF7">
        <w:t>decoder</w:t>
      </w:r>
      <w:proofErr w:type="spellEnd"/>
      <w:r w:rsidR="007406D2" w:rsidRPr="00972CF7">
        <w:t xml:space="preserve"> yaitu </w:t>
      </w:r>
      <w:proofErr w:type="spellStart"/>
      <w:r w:rsidR="007406D2" w:rsidRPr="00972CF7">
        <w:t>Multilayer</w:t>
      </w:r>
      <w:proofErr w:type="spellEnd"/>
      <w:r w:rsidR="007406D2" w:rsidRPr="00972CF7">
        <w:t xml:space="preserve"> </w:t>
      </w:r>
      <w:proofErr w:type="spellStart"/>
      <w:r w:rsidR="007406D2" w:rsidRPr="00972CF7">
        <w:t>Perceptron</w:t>
      </w:r>
      <w:proofErr w:type="spellEnd"/>
      <w:r w:rsidR="007406D2" w:rsidRPr="00972CF7">
        <w:t xml:space="preserve"> (MLP) untuk mengklasifikasikan </w:t>
      </w:r>
      <w:proofErr w:type="spellStart"/>
      <w:r w:rsidR="00433600" w:rsidRPr="00433600">
        <w:t>output</w:t>
      </w:r>
      <w:proofErr w:type="spellEnd"/>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proofErr w:type="spellStart"/>
      <w:r w:rsidRPr="00972CF7">
        <w:t>Output</w:t>
      </w:r>
      <w:proofErr w:type="spellEnd"/>
      <w:r w:rsidRPr="00972CF7">
        <w:t xml:space="preserve">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w:t>
      </w:r>
      <w:proofErr w:type="spellStart"/>
      <w:r w:rsidRPr="00972CF7">
        <w:t>output</w:t>
      </w:r>
      <w:proofErr w:type="spellEnd"/>
      <w:r w:rsidRPr="00972CF7">
        <w:t xml:space="preserve"> ini akan memasuki proses paling akhir yaitu penghitungan </w:t>
      </w:r>
      <w:proofErr w:type="spellStart"/>
      <w:r w:rsidRPr="00972CF7">
        <w:rPr>
          <w:i/>
          <w:iCs/>
        </w:rPr>
        <w:t>loss</w:t>
      </w:r>
      <w:proofErr w:type="spellEnd"/>
      <w:r w:rsidRPr="00972CF7">
        <w:t xml:space="preserve"> untuk menentukan performa dari model yang sedang </w:t>
      </w:r>
      <w:proofErr w:type="spellStart"/>
      <w:r w:rsidRPr="00972CF7">
        <w:t>training</w:t>
      </w:r>
      <w:proofErr w:type="spellEnd"/>
      <w:r w:rsidRPr="00972CF7">
        <w:t xml:space="preserve">. Hal ini dilakukan dengan metode </w:t>
      </w:r>
      <w:proofErr w:type="spellStart"/>
      <w:r w:rsidRPr="00972CF7">
        <w:rPr>
          <w:i/>
          <w:iCs/>
        </w:rPr>
        <w:t>bipartite</w:t>
      </w:r>
      <w:proofErr w:type="spellEnd"/>
      <w:r w:rsidRPr="00972CF7">
        <w:rPr>
          <w:i/>
          <w:iCs/>
        </w:rPr>
        <w:t xml:space="preserve"> </w:t>
      </w:r>
      <w:proofErr w:type="spellStart"/>
      <w:r w:rsidRPr="00972CF7">
        <w:rPr>
          <w:i/>
          <w:iCs/>
        </w:rPr>
        <w:t>matching</w:t>
      </w:r>
      <w:proofErr w:type="spellEnd"/>
      <w:r w:rsidRPr="00972CF7">
        <w:t xml:space="preserve">. Suatu metode yang sering digunakan untuk membantu penghitungan </w:t>
      </w:r>
      <w:proofErr w:type="spellStart"/>
      <w:r w:rsidRPr="00972CF7">
        <w:rPr>
          <w:i/>
          <w:iCs/>
        </w:rPr>
        <w:t>assignment</w:t>
      </w:r>
      <w:proofErr w:type="spellEnd"/>
      <w:r w:rsidRPr="00972CF7">
        <w:rPr>
          <w:i/>
          <w:iCs/>
        </w:rPr>
        <w:t xml:space="preserve"> </w:t>
      </w:r>
      <w:proofErr w:type="spellStart"/>
      <w:r w:rsidRPr="00972CF7">
        <w:rPr>
          <w:i/>
          <w:iCs/>
        </w:rPr>
        <w:t>matching</w:t>
      </w:r>
      <w:proofErr w:type="spellEnd"/>
      <w:r w:rsidRPr="00972CF7">
        <w:t xml:space="preserve">. Dalam bagian ini, akan </w:t>
      </w:r>
      <w:proofErr w:type="spellStart"/>
      <w:r w:rsidR="00A513EA">
        <w:rPr>
          <w:lang w:val="en-US"/>
        </w:rPr>
        <w:t>dilakukan</w:t>
      </w:r>
      <w:proofErr w:type="spellEnd"/>
      <w:r w:rsidR="00A513EA">
        <w:rPr>
          <w:lang w:val="en-US"/>
        </w:rPr>
        <w:t xml:space="preserve"> </w:t>
      </w:r>
      <w:proofErr w:type="spellStart"/>
      <w:r w:rsidR="00A513EA">
        <w:rPr>
          <w:lang w:val="en-US"/>
        </w:rPr>
        <w:t>pencarian</w:t>
      </w:r>
      <w:proofErr w:type="spellEnd"/>
      <w:r w:rsidRPr="00972CF7">
        <w:t xml:space="preserve"> nilai </w:t>
      </w:r>
      <w:proofErr w:type="spellStart"/>
      <w:r w:rsidRPr="00972CF7">
        <w:t>loss</w:t>
      </w:r>
      <w:proofErr w:type="spellEnd"/>
      <w:r w:rsidRPr="00972CF7">
        <w:t xml:space="preserve">, dibutuhkan nilai optimal pasangan prediksi entitas dengan target entitas sebenarnya. Nilai optimal tersebut diambil dari algoritma </w:t>
      </w:r>
      <w:proofErr w:type="spellStart"/>
      <w:r w:rsidRPr="00972CF7">
        <w:t>Hungarian</w:t>
      </w:r>
      <w:proofErr w:type="spellEnd"/>
      <w:r w:rsidRPr="00972CF7">
        <w:t xml:space="preserve">. Nilai </w:t>
      </w:r>
      <w:proofErr w:type="spellStart"/>
      <w:r w:rsidRPr="00972CF7">
        <w:t>loss</w:t>
      </w:r>
      <w:proofErr w:type="spellEnd"/>
      <w:r w:rsidRPr="00972CF7">
        <w:t xml:space="preserve"> ini akan membantu model untuk mempelajari cara prediksi </w:t>
      </w:r>
      <w:proofErr w:type="spellStart"/>
      <w:r w:rsidRPr="00972CF7">
        <w:t>nested</w:t>
      </w:r>
      <w:proofErr w:type="spellEnd"/>
      <w:r w:rsidRPr="00972CF7">
        <w:t xml:space="preserve"> NER.</w:t>
      </w:r>
    </w:p>
    <w:p w14:paraId="59611140" w14:textId="21027CF4" w:rsidR="00002070" w:rsidRPr="00972CF7" w:rsidRDefault="007406D2" w:rsidP="007406D2">
      <w:r w:rsidRPr="00972CF7">
        <w:t xml:space="preserve">Hasil dari proses prediksi ini adalah model yang sudah melewati proses </w:t>
      </w:r>
      <w:proofErr w:type="spellStart"/>
      <w:r w:rsidRPr="00972CF7">
        <w:t>training</w:t>
      </w:r>
      <w:proofErr w:type="spellEnd"/>
      <w:r w:rsidRPr="00972CF7">
        <w:t xml:space="preserve"> dan memiliki ilmu untuk prediksi </w:t>
      </w:r>
      <w:proofErr w:type="spellStart"/>
      <w:r w:rsidRPr="00972CF7">
        <w:t>nested</w:t>
      </w:r>
      <w:proofErr w:type="spellEnd"/>
      <w:r w:rsidRPr="00972CF7">
        <w:t xml:space="preserve"> NER dengan optimal. Setelah mendapatkan model yang optimal, model ini diperlukan untuk memprediksikan </w:t>
      </w:r>
      <w:proofErr w:type="spellStart"/>
      <w:r w:rsidRPr="00972CF7">
        <w:lastRenderedPageBreak/>
        <w:t>input</w:t>
      </w:r>
      <w:proofErr w:type="spellEnd"/>
      <w:r w:rsidRPr="00972CF7">
        <w:t xml:space="preserve"> kalimat yang ingin dicarikan entitas </w:t>
      </w:r>
      <w:proofErr w:type="spellStart"/>
      <w:r w:rsidRPr="00972CF7">
        <w:t>nya</w:t>
      </w:r>
      <w:proofErr w:type="spellEnd"/>
      <w:r w:rsidRPr="00972CF7">
        <w:t xml:space="preserve">. Karena itu perlu dilewatkan tahap pasca proses yang menyiapkan model untuk menjadi program yang dapat digunakan </w:t>
      </w:r>
      <w:proofErr w:type="spellStart"/>
      <w:r w:rsidRPr="00972CF7">
        <w:t>user</w:t>
      </w:r>
      <w:proofErr w:type="spellEnd"/>
      <w:r w:rsidRPr="00972CF7">
        <w:t xml:space="preserve"> dengan mudah.  </w:t>
      </w:r>
    </w:p>
    <w:p w14:paraId="43173C2F" w14:textId="4B7C993E" w:rsidR="00F51F11" w:rsidRPr="00972CF7" w:rsidRDefault="00F51F11" w:rsidP="00F51F11">
      <w:r w:rsidRPr="00972CF7">
        <w:t xml:space="preserve">Proses pasca dari bagian prediksi akan dibahas dalam bagian </w:t>
      </w:r>
      <w:proofErr w:type="spellStart"/>
      <w:r w:rsidR="000C23D2">
        <w:rPr>
          <w:lang w:val="en-US"/>
        </w:rPr>
        <w:t>berikut</w:t>
      </w:r>
      <w:proofErr w:type="spellEnd"/>
      <w:r w:rsidR="000C23D2">
        <w:rPr>
          <w:lang w:val="en-US"/>
        </w:rPr>
        <w:t xml:space="preserve">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proofErr w:type="spellStart"/>
      <w:r w:rsidR="00A551ED" w:rsidRPr="00972CF7">
        <w:t>Sequence</w:t>
      </w:r>
      <w:proofErr w:type="spellEnd"/>
      <w:r w:rsidR="00A551ED" w:rsidRPr="00972CF7">
        <w:t xml:space="preserve">-To-Set </w:t>
      </w:r>
      <w:proofErr w:type="spellStart"/>
      <w:r w:rsidRPr="00972CF7">
        <w:t>network</w:t>
      </w:r>
      <w:proofErr w:type="spellEnd"/>
      <w:r w:rsidRPr="00972CF7">
        <w:t xml:space="preserve"> yang telah di</w:t>
      </w:r>
      <w:proofErr w:type="spellStart"/>
      <w:r w:rsidR="00013D1C">
        <w:rPr>
          <w:lang w:val="en-US"/>
        </w:rPr>
        <w:t>lakukan</w:t>
      </w:r>
      <w:proofErr w:type="spellEnd"/>
      <w:r w:rsidR="00695A63">
        <w:rPr>
          <w:lang w:val="en-US"/>
        </w:rPr>
        <w:t xml:space="preserve"> </w:t>
      </w:r>
      <w:proofErr w:type="spellStart"/>
      <w:r w:rsidRPr="00972CF7">
        <w:t>training</w:t>
      </w:r>
      <w:proofErr w:type="spellEnd"/>
      <w:r w:rsidRPr="00972CF7">
        <w:t xml:space="preserve"> sedemikian rupa dengan akurasi terbaik. Model ini akan berbentuk </w:t>
      </w:r>
      <w:proofErr w:type="spellStart"/>
      <w:r w:rsidRPr="00972CF7">
        <w:t>file</w:t>
      </w:r>
      <w:proofErr w:type="spellEnd"/>
      <w:r w:rsidRPr="00972CF7">
        <w:t xml:space="preserve"> ekstensi .bin dan beberapa </w:t>
      </w:r>
      <w:proofErr w:type="spellStart"/>
      <w:r w:rsidRPr="00972CF7">
        <w:t>file</w:t>
      </w:r>
      <w:proofErr w:type="spellEnd"/>
      <w:r w:rsidRPr="00972CF7">
        <w:t xml:space="preserve"> lainnya yang akan menjadi </w:t>
      </w:r>
      <w:proofErr w:type="spellStart"/>
      <w:r w:rsidRPr="00972CF7">
        <w:t>file</w:t>
      </w:r>
      <w:proofErr w:type="spellEnd"/>
      <w:r w:rsidRPr="00972CF7">
        <w:t xml:space="preserve"> pendukung untuk menjalankan model tersebut. </w:t>
      </w:r>
      <w:proofErr w:type="spellStart"/>
      <w:r w:rsidRPr="00972CF7">
        <w:t>File</w:t>
      </w:r>
      <w:proofErr w:type="spellEnd"/>
      <w:r w:rsidRPr="00972CF7">
        <w:t xml:space="preserve"> tersebut adalah </w:t>
      </w:r>
      <w:proofErr w:type="spellStart"/>
      <w:r w:rsidRPr="00972CF7">
        <w:t>config.json</w:t>
      </w:r>
      <w:proofErr w:type="spellEnd"/>
      <w:r w:rsidRPr="00972CF7">
        <w:t xml:space="preserve">, </w:t>
      </w:r>
      <w:proofErr w:type="spellStart"/>
      <w:r w:rsidRPr="00972CF7">
        <w:t>extra.state</w:t>
      </w:r>
      <w:proofErr w:type="spellEnd"/>
      <w:r w:rsidRPr="00972CF7">
        <w:t xml:space="preserve">, </w:t>
      </w:r>
      <w:proofErr w:type="spellStart"/>
      <w:r w:rsidRPr="00972CF7">
        <w:t>pytorch_model.bin</w:t>
      </w:r>
      <w:proofErr w:type="spellEnd"/>
      <w:r w:rsidRPr="00972CF7">
        <w:t xml:space="preserve">, </w:t>
      </w:r>
      <w:proofErr w:type="spellStart"/>
      <w:r w:rsidRPr="00972CF7">
        <w:t>special_tokens_map.json</w:t>
      </w:r>
      <w:proofErr w:type="spellEnd"/>
      <w:r w:rsidRPr="00972CF7">
        <w:t xml:space="preserve">, </w:t>
      </w:r>
      <w:proofErr w:type="spellStart"/>
      <w:r w:rsidRPr="00972CF7">
        <w:t>tokenizer_config.json</w:t>
      </w:r>
      <w:proofErr w:type="spellEnd"/>
      <w:r w:rsidRPr="00972CF7">
        <w:t xml:space="preserve">, vocab.txt. </w:t>
      </w:r>
    </w:p>
    <w:p w14:paraId="6D6CBAC4" w14:textId="5E78F325" w:rsidR="00F51F11" w:rsidRPr="00972CF7" w:rsidRDefault="00F51F11" w:rsidP="00F51F11">
      <w:proofErr w:type="spellStart"/>
      <w:r w:rsidRPr="00972CF7">
        <w:t>Config.json</w:t>
      </w:r>
      <w:proofErr w:type="spellEnd"/>
      <w:r w:rsidRPr="00972CF7">
        <w:t xml:space="preserve"> adalah konfigurasi untuk model tersebut saat akan dijalankan untuk prediksi dari </w:t>
      </w:r>
      <w:proofErr w:type="spellStart"/>
      <w:r w:rsidRPr="00972CF7">
        <w:t>input</w:t>
      </w:r>
      <w:proofErr w:type="spellEnd"/>
      <w:r w:rsidRPr="00972CF7">
        <w:t xml:space="preserve"> program. </w:t>
      </w:r>
      <w:proofErr w:type="spellStart"/>
      <w:r w:rsidRPr="00972CF7">
        <w:t>Extra.state</w:t>
      </w:r>
      <w:proofErr w:type="spellEnd"/>
      <w:r w:rsidRPr="00972CF7">
        <w:t xml:space="preserve"> adalah </w:t>
      </w:r>
      <w:proofErr w:type="spellStart"/>
      <w:r w:rsidRPr="00265DED">
        <w:rPr>
          <w:i/>
          <w:iCs/>
        </w:rPr>
        <w:t>metadata</w:t>
      </w:r>
      <w:proofErr w:type="spellEnd"/>
      <w:r w:rsidRPr="00972CF7">
        <w:t xml:space="preserve"> untuk model mengenai versi model dan data lainnya. </w:t>
      </w:r>
      <w:proofErr w:type="spellStart"/>
      <w:r w:rsidRPr="00972CF7">
        <w:t>Pytorch_model.bin</w:t>
      </w:r>
      <w:proofErr w:type="spellEnd"/>
      <w:r w:rsidRPr="00972CF7">
        <w:t xml:space="preserve"> adalah model tersebut yang akan dijalankan dengan bantuan informasi lain seperti konfigurasinya (</w:t>
      </w:r>
      <w:proofErr w:type="spellStart"/>
      <w:r w:rsidRPr="00972CF7">
        <w:t>config.json</w:t>
      </w:r>
      <w:proofErr w:type="spellEnd"/>
      <w:r w:rsidRPr="00972CF7">
        <w:t xml:space="preserve">), </w:t>
      </w:r>
      <w:proofErr w:type="spellStart"/>
      <w:r w:rsidRPr="00972CF7">
        <w:t>token</w:t>
      </w:r>
      <w:proofErr w:type="spellEnd"/>
      <w:r w:rsidRPr="00972CF7">
        <w:t xml:space="preserve"> spesial yang akan digunakan dalam proses analisa </w:t>
      </w:r>
      <w:proofErr w:type="spellStart"/>
      <w:r w:rsidRPr="00972CF7">
        <w:t>dataset</w:t>
      </w:r>
      <w:proofErr w:type="spellEnd"/>
      <w:r w:rsidRPr="00972CF7">
        <w:t xml:space="preserve"> (</w:t>
      </w:r>
      <w:proofErr w:type="spellStart"/>
      <w:r w:rsidRPr="00972CF7">
        <w:t>special_tokens_map.json</w:t>
      </w:r>
      <w:proofErr w:type="spellEnd"/>
      <w:r w:rsidRPr="00972CF7">
        <w:t xml:space="preserve">), juga kosakata dari kata-kata yang pernah muncul </w:t>
      </w:r>
      <w:proofErr w:type="spellStart"/>
      <w:r w:rsidRPr="00972CF7">
        <w:t>didataset</w:t>
      </w:r>
      <w:proofErr w:type="spellEnd"/>
      <w:r w:rsidRPr="00972CF7">
        <w:t xml:space="preserve"> (vocab.txt). </w:t>
      </w:r>
      <w:proofErr w:type="spellStart"/>
      <w:r w:rsidRPr="00972CF7">
        <w:t>File</w:t>
      </w:r>
      <w:proofErr w:type="spellEnd"/>
      <w:r w:rsidRPr="00972CF7">
        <w:t xml:space="preserve"> </w:t>
      </w:r>
      <w:proofErr w:type="spellStart"/>
      <w:r w:rsidRPr="00972CF7">
        <w:t>tokenizer_config.json</w:t>
      </w:r>
      <w:proofErr w:type="spellEnd"/>
      <w:r w:rsidRPr="00972CF7">
        <w:t xml:space="preserve"> adalah </w:t>
      </w:r>
      <w:proofErr w:type="spellStart"/>
      <w:r w:rsidRPr="00972CF7">
        <w:t>file</w:t>
      </w:r>
      <w:proofErr w:type="spellEnd"/>
      <w:r w:rsidRPr="00972CF7">
        <w:t xml:space="preserve"> berisi informasi mengenai </w:t>
      </w:r>
      <w:proofErr w:type="spellStart"/>
      <w:r w:rsidRPr="00972CF7">
        <w:t>tokenizer</w:t>
      </w:r>
      <w:proofErr w:type="spellEnd"/>
      <w:r w:rsidRPr="00972CF7">
        <w:t xml:space="preserve"> model yang digunakan untuk perubahan kata-kata dari </w:t>
      </w:r>
      <w:proofErr w:type="spellStart"/>
      <w:r w:rsidRPr="00972CF7">
        <w:t>dataset</w:t>
      </w:r>
      <w:proofErr w:type="spellEnd"/>
      <w:r w:rsidRPr="00972CF7">
        <w:t xml:space="preserve"> menjadi </w:t>
      </w:r>
      <w:proofErr w:type="spellStart"/>
      <w:r w:rsidRPr="00972CF7">
        <w:t>token</w:t>
      </w:r>
      <w:proofErr w:type="spellEnd"/>
      <w:r w:rsidRPr="00972CF7">
        <w:t xml:space="preserve"> sesuai dengan konfigurasi yang ditentukan. Contoh konfigurasi adalah apakah semua kata-kata dikonversikan menjadi </w:t>
      </w:r>
      <w:proofErr w:type="spellStart"/>
      <w:r w:rsidRPr="00972CF7">
        <w:rPr>
          <w:i/>
          <w:iCs/>
        </w:rPr>
        <w:t>lower</w:t>
      </w:r>
      <w:proofErr w:type="spellEnd"/>
      <w:r w:rsidRPr="00972CF7">
        <w:rPr>
          <w:i/>
          <w:iCs/>
        </w:rPr>
        <w:t xml:space="preserve"> </w:t>
      </w:r>
      <w:proofErr w:type="spellStart"/>
      <w:r w:rsidRPr="00972CF7">
        <w:rPr>
          <w:i/>
          <w:iCs/>
        </w:rPr>
        <w:t>case</w:t>
      </w:r>
      <w:proofErr w:type="spellEnd"/>
      <w:r w:rsidRPr="00972CF7">
        <w:t xml:space="preserve">, nama dari model </w:t>
      </w:r>
      <w:proofErr w:type="spellStart"/>
      <w:r w:rsidRPr="00972CF7">
        <w:t>tokenizer</w:t>
      </w:r>
      <w:proofErr w:type="spellEnd"/>
      <w:r w:rsidRPr="00972CF7">
        <w:t xml:space="preserve"> yang digunakan, </w:t>
      </w:r>
      <w:proofErr w:type="spellStart"/>
      <w:r w:rsidRPr="00972CF7">
        <w:t>token-token</w:t>
      </w:r>
      <w:proofErr w:type="spellEnd"/>
      <w:r w:rsidRPr="00972CF7">
        <w:t xml:space="preserve"> spesial yang dapat digunakan </w:t>
      </w:r>
      <w:proofErr w:type="spellStart"/>
      <w:r w:rsidRPr="00972CF7">
        <w:t>tokenizer</w:t>
      </w:r>
      <w:proofErr w:type="spellEnd"/>
      <w:r w:rsidRPr="00972CF7">
        <w:t xml:space="preserve"> untuk kata/karakter spesial (kata-kata yang tidak diketahui diberikan </w:t>
      </w:r>
      <w:proofErr w:type="spellStart"/>
      <w:r w:rsidRPr="00972CF7">
        <w:rPr>
          <w:i/>
          <w:iCs/>
        </w:rPr>
        <w:t>unknown</w:t>
      </w:r>
      <w:proofErr w:type="spellEnd"/>
      <w:r w:rsidRPr="00972CF7">
        <w:rPr>
          <w:i/>
          <w:iCs/>
        </w:rPr>
        <w:t xml:space="preserve"> </w:t>
      </w:r>
      <w:proofErr w:type="spellStart"/>
      <w:r w:rsidRPr="00972CF7">
        <w:rPr>
          <w:i/>
          <w:iCs/>
        </w:rPr>
        <w:t>token</w:t>
      </w:r>
      <w:proofErr w:type="spellEnd"/>
      <w:r w:rsidRPr="00972CF7">
        <w:t xml:space="preserve"> biasanya dalam bentuk [UNK]/&lt;UNK&gt;. Seluruh </w:t>
      </w:r>
      <w:proofErr w:type="spellStart"/>
      <w:r w:rsidRPr="00972CF7">
        <w:t>file</w:t>
      </w:r>
      <w:proofErr w:type="spellEnd"/>
      <w:r w:rsidRPr="00972CF7">
        <w:t xml:space="preserv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w:t>
      </w:r>
      <w:proofErr w:type="spellStart"/>
      <w:r w:rsidRPr="00972CF7">
        <w:t>dimana</w:t>
      </w:r>
      <w:proofErr w:type="spellEnd"/>
      <w:r w:rsidRPr="00972CF7">
        <w:t xml:space="preserve"> </w:t>
      </w:r>
      <w:proofErr w:type="spellStart"/>
      <w:r w:rsidRPr="00972CF7">
        <w:t>file-file</w:t>
      </w:r>
      <w:proofErr w:type="spellEnd"/>
      <w:r w:rsidRPr="00972CF7">
        <w:t xml:space="preserve"> dari model yang telah melewati proses </w:t>
      </w:r>
      <w:proofErr w:type="spellStart"/>
      <w:r w:rsidRPr="00972CF7">
        <w:t>training</w:t>
      </w:r>
      <w:proofErr w:type="spellEnd"/>
      <w:r w:rsidRPr="00972CF7">
        <w:t xml:space="preserve">, akan ikut serta dalam pembuatan program baru. Program ini akan menerima </w:t>
      </w:r>
      <w:proofErr w:type="spellStart"/>
      <w:r w:rsidRPr="00972CF7">
        <w:t>input</w:t>
      </w:r>
      <w:proofErr w:type="spellEnd"/>
      <w:r w:rsidRPr="00972CF7">
        <w:t xml:space="preserve"> </w:t>
      </w:r>
      <w:proofErr w:type="spellStart"/>
      <w:r w:rsidRPr="00972CF7">
        <w:t>user</w:t>
      </w:r>
      <w:proofErr w:type="spellEnd"/>
      <w:r w:rsidRPr="00972CF7">
        <w:t xml:space="preserve">, kemudian program akan memberikan </w:t>
      </w:r>
      <w:proofErr w:type="spellStart"/>
      <w:r w:rsidRPr="00972CF7">
        <w:t>input</w:t>
      </w:r>
      <w:proofErr w:type="spellEnd"/>
      <w:r w:rsidRPr="00972CF7">
        <w:t xml:space="preserve"> </w:t>
      </w:r>
      <w:r w:rsidR="00265DED">
        <w:rPr>
          <w:lang w:val="en-US"/>
        </w:rPr>
        <w:t>user</w:t>
      </w:r>
      <w:r w:rsidRPr="00972CF7">
        <w:t xml:space="preserve"> kepada final model untuk memprediksi </w:t>
      </w:r>
      <w:proofErr w:type="spellStart"/>
      <w:r w:rsidRPr="00972CF7">
        <w:t>named</w:t>
      </w:r>
      <w:proofErr w:type="spellEnd"/>
      <w:r w:rsidRPr="00972CF7">
        <w:t xml:space="preserve"> </w:t>
      </w:r>
      <w:proofErr w:type="spellStart"/>
      <w:r w:rsidRPr="00972CF7">
        <w:t>entity</w:t>
      </w:r>
      <w:proofErr w:type="spellEnd"/>
      <w:r w:rsidRPr="00972CF7">
        <w:t xml:space="preserve"> dari kalimat </w:t>
      </w:r>
      <w:proofErr w:type="spellStart"/>
      <w:r w:rsidRPr="00972CF7">
        <w:t>input</w:t>
      </w:r>
      <w:proofErr w:type="spellEnd"/>
      <w:r w:rsidRPr="00972CF7">
        <w:t xml:space="preserve"> </w:t>
      </w:r>
      <w:proofErr w:type="spellStart"/>
      <w:r w:rsidRPr="00972CF7">
        <w:t>user</w:t>
      </w:r>
      <w:proofErr w:type="spellEnd"/>
      <w:r w:rsidRPr="00972CF7">
        <w:t xml:space="preserve"> tersebut. </w:t>
      </w:r>
      <w:r w:rsidR="00D53538">
        <w:rPr>
          <w:lang w:val="en-US"/>
        </w:rPr>
        <w:t xml:space="preserve">Program </w:t>
      </w:r>
      <w:proofErr w:type="spellStart"/>
      <w:r w:rsidR="00D53538">
        <w:rPr>
          <w:lang w:val="en-US"/>
        </w:rPr>
        <w:t>ini</w:t>
      </w:r>
      <w:proofErr w:type="spellEnd"/>
      <w:r w:rsidRPr="00972CF7">
        <w:t xml:space="preserve"> dapat digunakan untuk </w:t>
      </w:r>
      <w:r w:rsidRPr="00972CF7">
        <w:lastRenderedPageBreak/>
        <w:t xml:space="preserve">menerima </w:t>
      </w:r>
      <w:proofErr w:type="spellStart"/>
      <w:r w:rsidRPr="00972CF7">
        <w:t>input</w:t>
      </w:r>
      <w:proofErr w:type="spellEnd"/>
      <w:r w:rsidRPr="00972CF7">
        <w:t xml:space="preserve"> beberapa kalimat </w:t>
      </w:r>
      <w:proofErr w:type="spellStart"/>
      <w:r w:rsidRPr="00972CF7">
        <w:t>user</w:t>
      </w:r>
      <w:proofErr w:type="spellEnd"/>
      <w:r w:rsidRPr="00972CF7">
        <w:t xml:space="preserve"> (</w:t>
      </w:r>
      <w:r w:rsidR="000504DA">
        <w:rPr>
          <w:lang w:val="en-US"/>
        </w:rPr>
        <w:t>2</w:t>
      </w:r>
      <w:r w:rsidRPr="00972CF7">
        <w:t>-</w:t>
      </w:r>
      <w:r w:rsidR="001763E7">
        <w:rPr>
          <w:lang w:val="en-US"/>
        </w:rPr>
        <w:t>3</w:t>
      </w:r>
      <w:r w:rsidRPr="00972CF7">
        <w:t xml:space="preserve"> kalimat), kemudian akan di</w:t>
      </w:r>
      <w:proofErr w:type="spellStart"/>
      <w:r w:rsidR="00BD4A51">
        <w:rPr>
          <w:lang w:val="en-US"/>
        </w:rPr>
        <w:t>berikan</w:t>
      </w:r>
      <w:proofErr w:type="spellEnd"/>
      <w:r w:rsidR="00BD4A51">
        <w:rPr>
          <w:lang w:val="en-US"/>
        </w:rPr>
        <w:t xml:space="preserve"> </w:t>
      </w:r>
      <w:proofErr w:type="spellStart"/>
      <w:r w:rsidRPr="00972CF7">
        <w:t>output</w:t>
      </w:r>
      <w:proofErr w:type="spellEnd"/>
      <w:r w:rsidRPr="00972CF7">
        <w:t xml:space="preserve"> </w:t>
      </w:r>
      <w:proofErr w:type="spellStart"/>
      <w:r w:rsidR="00DC5A75">
        <w:rPr>
          <w:lang w:val="en-US"/>
        </w:rPr>
        <w:t>ke</w:t>
      </w:r>
      <w:proofErr w:type="spellEnd"/>
      <w:r w:rsidR="00DC5A75">
        <w:rPr>
          <w:lang w:val="en-US"/>
        </w:rPr>
        <w:t xml:space="preserve"> </w:t>
      </w:r>
      <w:r w:rsidRPr="00972CF7">
        <w:t xml:space="preserve">dalam </w:t>
      </w:r>
      <w:proofErr w:type="spellStart"/>
      <w:r w:rsidRPr="00972CF7">
        <w:t>file</w:t>
      </w:r>
      <w:proofErr w:type="spellEnd"/>
      <w:r w:rsidRPr="00972CF7">
        <w:t xml:space="preserve"> bentuk .</w:t>
      </w:r>
      <w:proofErr w:type="spellStart"/>
      <w:r w:rsidRPr="00972CF7">
        <w:t>ann</w:t>
      </w:r>
      <w:proofErr w:type="spellEnd"/>
      <w:r w:rsidRPr="00972CF7">
        <w:t xml:space="preserve">, seperti yang pernah disebut, </w:t>
      </w:r>
      <w:proofErr w:type="spellStart"/>
      <w:r w:rsidRPr="00972CF7">
        <w:t>file</w:t>
      </w:r>
      <w:proofErr w:type="spellEnd"/>
      <w:r w:rsidRPr="00972CF7">
        <w:t xml:space="preserv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w:t>
      </w:r>
      <w:proofErr w:type="spellStart"/>
      <w:r w:rsidR="00F51F11" w:rsidRPr="001239F4">
        <w:t>file</w:t>
      </w:r>
      <w:proofErr w:type="spellEnd"/>
      <w:r w:rsidR="00F51F11" w:rsidRPr="001239F4">
        <w:t xml:space="preserve"> </w:t>
      </w:r>
      <w:r w:rsidR="00790B16" w:rsidRPr="001239F4">
        <w:t xml:space="preserve">seperti </w:t>
      </w:r>
      <w:proofErr w:type="spellStart"/>
      <w:r w:rsidR="00790B16" w:rsidRPr="001239F4">
        <w:t>file</w:t>
      </w:r>
      <w:proofErr w:type="spellEnd"/>
      <w:r w:rsidR="00790B16" w:rsidRPr="001239F4">
        <w:t xml:space="preserve"> </w:t>
      </w:r>
      <w:r w:rsidR="00F51F11" w:rsidRPr="001239F4">
        <w:t>.</w:t>
      </w:r>
      <w:proofErr w:type="spellStart"/>
      <w:r w:rsidR="00F51F11" w:rsidRPr="001239F4">
        <w:t>py</w:t>
      </w:r>
      <w:proofErr w:type="spellEnd"/>
      <w:r w:rsidR="00F51F11" w:rsidRPr="001239F4">
        <w:t xml:space="preserve"> (</w:t>
      </w:r>
      <w:proofErr w:type="spellStart"/>
      <w:r w:rsidR="00F51F11" w:rsidRPr="001239F4">
        <w:t>file</w:t>
      </w:r>
      <w:proofErr w:type="spellEnd"/>
      <w:r w:rsidR="00F51F11" w:rsidRPr="001239F4">
        <w:t xml:space="preserve"> bahasa </w:t>
      </w:r>
      <w:proofErr w:type="spellStart"/>
      <w:r w:rsidR="00F51F11" w:rsidRPr="001239F4">
        <w:t>pemrogramman</w:t>
      </w:r>
      <w:proofErr w:type="spellEnd"/>
      <w:r w:rsidR="00F51F11" w:rsidRPr="001239F4">
        <w:t xml:space="preserve"> </w:t>
      </w:r>
      <w:proofErr w:type="spellStart"/>
      <w:r w:rsidR="00F51F11" w:rsidRPr="001239F4">
        <w:t>Python</w:t>
      </w:r>
      <w:proofErr w:type="spellEnd"/>
      <w:r w:rsidR="00F51F11" w:rsidRPr="001239F4">
        <w:t>)</w:t>
      </w:r>
      <w:r w:rsidR="00790B16" w:rsidRPr="001239F4">
        <w:t xml:space="preserve"> dan </w:t>
      </w:r>
      <w:proofErr w:type="spellStart"/>
      <w:r w:rsidR="00790B16" w:rsidRPr="001239F4">
        <w:t>file</w:t>
      </w:r>
      <w:proofErr w:type="spellEnd"/>
      <w:r w:rsidR="00790B16" w:rsidRPr="001239F4">
        <w:t xml:space="preserve"> .</w:t>
      </w:r>
      <w:proofErr w:type="spellStart"/>
      <w:r w:rsidR="00790B16" w:rsidRPr="001239F4">
        <w:t>html</w:t>
      </w:r>
      <w:proofErr w:type="spellEnd"/>
      <w:r w:rsidR="00790B16" w:rsidRPr="001239F4">
        <w:t xml:space="preserve"> (</w:t>
      </w:r>
      <w:proofErr w:type="spellStart"/>
      <w:r w:rsidR="00790B16" w:rsidRPr="001239F4">
        <w:t>file</w:t>
      </w:r>
      <w:proofErr w:type="spellEnd"/>
      <w:r w:rsidR="00790B16" w:rsidRPr="001239F4">
        <w:t xml:space="preserve"> </w:t>
      </w:r>
      <w:proofErr w:type="spellStart"/>
      <w:r w:rsidR="00790B16" w:rsidRPr="001239F4">
        <w:t>Hyper</w:t>
      </w:r>
      <w:proofErr w:type="spellEnd"/>
      <w:r w:rsidR="00790B16" w:rsidRPr="001239F4">
        <w:t xml:space="preserve"> </w:t>
      </w:r>
      <w:proofErr w:type="spellStart"/>
      <w:r w:rsidR="00790B16" w:rsidRPr="001239F4">
        <w:t>Text</w:t>
      </w:r>
      <w:proofErr w:type="spellEnd"/>
      <w:r w:rsidR="00790B16" w:rsidRPr="001239F4">
        <w:t xml:space="preserve"> </w:t>
      </w:r>
      <w:proofErr w:type="spellStart"/>
      <w:r w:rsidR="00790B16" w:rsidRPr="001239F4">
        <w:t>Markup</w:t>
      </w:r>
      <w:proofErr w:type="spellEnd"/>
      <w:r w:rsidR="00790B16" w:rsidRPr="001239F4">
        <w:t xml:space="preserve"> </w:t>
      </w:r>
      <w:proofErr w:type="spellStart"/>
      <w:r w:rsidR="00790B16" w:rsidRPr="001239F4">
        <w:t>Language</w:t>
      </w:r>
      <w:proofErr w:type="spellEnd"/>
      <w:r w:rsidR="00790B16" w:rsidRPr="001239F4">
        <w:t>)</w:t>
      </w:r>
      <w:r w:rsidR="00F51F11" w:rsidRPr="001239F4">
        <w:t xml:space="preserve">. Pertama program menerima </w:t>
      </w:r>
      <w:proofErr w:type="spellStart"/>
      <w:r w:rsidR="00F51F11" w:rsidRPr="001239F4">
        <w:t>input</w:t>
      </w:r>
      <w:proofErr w:type="spellEnd"/>
      <w:r w:rsidR="00F51F11" w:rsidRPr="001239F4">
        <w:t xml:space="preserve"> kalimat </w:t>
      </w:r>
      <w:r w:rsidR="005172A8" w:rsidRPr="001239F4">
        <w:t>lewat halaman browser (</w:t>
      </w:r>
      <w:proofErr w:type="spellStart"/>
      <w:r w:rsidR="005172A8" w:rsidRPr="001239F4">
        <w:t>file</w:t>
      </w:r>
      <w:proofErr w:type="spellEnd"/>
      <w:r w:rsidR="005172A8" w:rsidRPr="001239F4">
        <w:t xml:space="preserve"> .</w:t>
      </w:r>
      <w:proofErr w:type="spellStart"/>
      <w:r w:rsidR="005172A8" w:rsidRPr="001239F4">
        <w:t>html</w:t>
      </w:r>
      <w:proofErr w:type="spellEnd"/>
      <w:r w:rsidR="00605BED" w:rsidRPr="001239F4">
        <w:t xml:space="preserve"> yang disebut </w:t>
      </w:r>
      <w:r w:rsidR="009815B8" w:rsidRPr="001239F4">
        <w:t xml:space="preserve">adalah </w:t>
      </w:r>
      <w:r w:rsidR="005172A8" w:rsidRPr="001239F4">
        <w:t xml:space="preserve">halaman browser yang berguna untuk menerima </w:t>
      </w:r>
      <w:proofErr w:type="spellStart"/>
      <w:r w:rsidR="005172A8" w:rsidRPr="001239F4">
        <w:t>input</w:t>
      </w:r>
      <w:proofErr w:type="spellEnd"/>
      <w:r w:rsidR="005172A8" w:rsidRPr="001239F4">
        <w:t xml:space="preserve"> </w:t>
      </w:r>
      <w:proofErr w:type="spellStart"/>
      <w:r w:rsidR="005172A8" w:rsidRPr="001239F4">
        <w:t>user</w:t>
      </w:r>
      <w:proofErr w:type="spellEnd"/>
      <w:r w:rsidR="005172A8" w:rsidRPr="001239F4">
        <w:t>)</w:t>
      </w:r>
      <w:r w:rsidR="005F3883" w:rsidRPr="001239F4">
        <w:t>. K</w:t>
      </w:r>
      <w:r w:rsidR="00F51F11" w:rsidRPr="001239F4">
        <w:t xml:space="preserve">emudian kalimat tersebut akan dikonversikan </w:t>
      </w:r>
      <w:r w:rsidR="005F3883" w:rsidRPr="001239F4">
        <w:t xml:space="preserve">dengan </w:t>
      </w:r>
      <w:proofErr w:type="spellStart"/>
      <w:r w:rsidR="005F3883" w:rsidRPr="001239F4">
        <w:t>file</w:t>
      </w:r>
      <w:proofErr w:type="spellEnd"/>
      <w:r w:rsidR="005F3883" w:rsidRPr="001239F4">
        <w:t xml:space="preserve"> .</w:t>
      </w:r>
      <w:proofErr w:type="spellStart"/>
      <w:r w:rsidR="005F3883" w:rsidRPr="001239F4">
        <w:t>py</w:t>
      </w:r>
      <w:proofErr w:type="spellEnd"/>
      <w:r w:rsidR="005F3883" w:rsidRPr="001239F4">
        <w:t xml:space="preserve"> </w:t>
      </w:r>
      <w:r w:rsidR="00F51F11" w:rsidRPr="001239F4">
        <w:t xml:space="preserve">menjadi struktur data yang sesuai untuk diterima model agar dapat diprediksi. </w:t>
      </w:r>
      <w:r w:rsidR="00F87FF4" w:rsidRPr="001239F4">
        <w:t xml:space="preserve">Konversi tersebut akan menghasilkan </w:t>
      </w:r>
      <w:proofErr w:type="spellStart"/>
      <w:r w:rsidR="00F87FF4" w:rsidRPr="001239F4">
        <w:t>file</w:t>
      </w:r>
      <w:proofErr w:type="spellEnd"/>
      <w:r w:rsidR="00F87FF4" w:rsidRPr="001239F4">
        <w:t xml:space="preserve"> </w:t>
      </w:r>
      <w:r w:rsidR="00375CDE">
        <w:rPr>
          <w:lang w:val="en-US"/>
        </w:rPr>
        <w:t>.</w:t>
      </w:r>
      <w:proofErr w:type="spellStart"/>
      <w:r w:rsidR="00F87FF4" w:rsidRPr="001239F4">
        <w:t>json</w:t>
      </w:r>
      <w:proofErr w:type="spellEnd"/>
      <w:r w:rsidR="00A22E12" w:rsidRPr="001239F4">
        <w:t xml:space="preserve"> berisi kalimat </w:t>
      </w:r>
      <w:proofErr w:type="spellStart"/>
      <w:r w:rsidR="00A22E12" w:rsidRPr="001239F4">
        <w:t>input</w:t>
      </w:r>
      <w:proofErr w:type="spellEnd"/>
      <w:r w:rsidR="00A22E12" w:rsidRPr="001239F4">
        <w:t xml:space="preserve"> </w:t>
      </w:r>
      <w:proofErr w:type="spellStart"/>
      <w:r w:rsidR="00A22E12" w:rsidRPr="001239F4">
        <w:t>user</w:t>
      </w:r>
      <w:proofErr w:type="spellEnd"/>
      <w:r w:rsidR="00A22E12" w:rsidRPr="001239F4">
        <w:t xml:space="preserve">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proofErr w:type="spellStart"/>
      <w:r w:rsidR="00867B39" w:rsidRPr="001239F4">
        <w:t>input</w:t>
      </w:r>
      <w:proofErr w:type="spellEnd"/>
      <w:r w:rsidR="00867B39" w:rsidRPr="001239F4">
        <w:t xml:space="preserve"> </w:t>
      </w:r>
      <w:proofErr w:type="spellStart"/>
      <w:r w:rsidR="00867B39" w:rsidRPr="001239F4">
        <w:t>user</w:t>
      </w:r>
      <w:proofErr w:type="spellEnd"/>
      <w:r w:rsidR="00867B39" w:rsidRPr="001239F4">
        <w:t xml:space="preserve"> dari .</w:t>
      </w:r>
      <w:proofErr w:type="spellStart"/>
      <w:r w:rsidR="00867B39" w:rsidRPr="001239F4">
        <w:t>json</w:t>
      </w:r>
      <w:proofErr w:type="spellEnd"/>
      <w:r w:rsidR="00867B39" w:rsidRPr="001239F4">
        <w:t xml:space="preserve"> tersebut dan </w:t>
      </w:r>
      <w:r w:rsidR="00F51F11" w:rsidRPr="001239F4">
        <w:t xml:space="preserve">akan memberikan sejumlah entitas prediksi yang diprediksikan. Program akan mengubah hasil prediksi ini menjadi </w:t>
      </w:r>
      <w:proofErr w:type="spellStart"/>
      <w:r w:rsidR="00F51F11" w:rsidRPr="001239F4">
        <w:t>file</w:t>
      </w:r>
      <w:proofErr w:type="spellEnd"/>
      <w:r w:rsidR="00F51F11" w:rsidRPr="001239F4">
        <w:t xml:space="preserve"> .</w:t>
      </w:r>
      <w:proofErr w:type="spellStart"/>
      <w:r w:rsidR="00F51F11" w:rsidRPr="001239F4">
        <w:t>ann</w:t>
      </w:r>
      <w:proofErr w:type="spellEnd"/>
      <w:r w:rsidR="00F51F11" w:rsidRPr="001239F4">
        <w:t xml:space="preserve">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Inggris</w:t>
      </w:r>
    </w:p>
    <w:p w14:paraId="29E8CB09" w14:textId="4B2D7266" w:rsidR="001C10CB" w:rsidRPr="00972CF7" w:rsidRDefault="00111B37" w:rsidP="001C10CB">
      <w:proofErr w:type="spellStart"/>
      <w:r w:rsidRPr="00972CF7">
        <w:t>Dataset</w:t>
      </w:r>
      <w:proofErr w:type="spellEnd"/>
      <w:r w:rsidRPr="00972CF7">
        <w:t xml:space="preserve"> yang digunakan </w:t>
      </w:r>
      <w:r w:rsidR="00212DBF" w:rsidRPr="00212DBF">
        <w:t xml:space="preserve">sebagai </w:t>
      </w:r>
      <w:proofErr w:type="spellStart"/>
      <w:r w:rsidR="00212DBF" w:rsidRPr="00212DBF">
        <w:t>rujukkan</w:t>
      </w:r>
      <w:proofErr w:type="spellEnd"/>
      <w:r w:rsidR="00212DBF" w:rsidRPr="00212DBF">
        <w:t xml:space="preserve"> </w:t>
      </w:r>
      <w:r w:rsidRPr="00972CF7">
        <w:t xml:space="preserve">di tugas akhir ini </w:t>
      </w:r>
      <w:r w:rsidR="009E2AFF" w:rsidRPr="009E2AFF">
        <w:t xml:space="preserve">diambil dari </w:t>
      </w:r>
      <w:r w:rsidRPr="00972CF7">
        <w:t xml:space="preserve">beberapa </w:t>
      </w:r>
      <w:proofErr w:type="spellStart"/>
      <w:r w:rsidRPr="00972CF7">
        <w:t>dataset</w:t>
      </w:r>
      <w:proofErr w:type="spellEnd"/>
      <w:r w:rsidRPr="00972CF7">
        <w:t xml:space="preserve">, tetapi sebagai </w:t>
      </w:r>
      <w:r w:rsidR="000B38BE" w:rsidRPr="00972CF7">
        <w:t>rujukan</w:t>
      </w:r>
      <w:r w:rsidRPr="00972CF7">
        <w:t xml:space="preserve"> utama di penelitian utama ini akan fokus pada </w:t>
      </w:r>
      <w:proofErr w:type="spellStart"/>
      <w:r w:rsidRPr="00972CF7">
        <w:t>dataset</w:t>
      </w:r>
      <w:proofErr w:type="spellEnd"/>
      <w:r w:rsidRPr="00972CF7">
        <w:t xml:space="preserve"> GENIA</w:t>
      </w:r>
      <w:r w:rsidR="009671D6" w:rsidRPr="00972CF7">
        <w:rPr>
          <w:rStyle w:val="FootnoteReference"/>
        </w:rPr>
        <w:footnoteReference w:id="6"/>
      </w:r>
      <w:r w:rsidRPr="00972CF7">
        <w:t xml:space="preserve">. </w:t>
      </w:r>
      <w:r w:rsidR="003D66FF" w:rsidRPr="00972CF7">
        <w:t xml:space="preserve">Sebagai informasi tambahan, </w:t>
      </w:r>
      <w:proofErr w:type="spellStart"/>
      <w:r w:rsidR="003D66FF" w:rsidRPr="00972CF7">
        <w:t>dataset</w:t>
      </w:r>
      <w:proofErr w:type="spellEnd"/>
      <w:r w:rsidR="003D66FF" w:rsidRPr="00972CF7">
        <w:t xml:space="preserve"> lain yang digunakan </w:t>
      </w:r>
      <w:r w:rsidR="003D66FF" w:rsidRPr="00972CF7">
        <w:lastRenderedPageBreak/>
        <w:t xml:space="preserve">oleh peneliti </w:t>
      </w:r>
      <w:proofErr w:type="spellStart"/>
      <w:r w:rsidR="003D66FF" w:rsidRPr="00972CF7">
        <w:t>Sequence</w:t>
      </w:r>
      <w:proofErr w:type="spellEnd"/>
      <w:r w:rsidR="003D66FF" w:rsidRPr="00972CF7">
        <w:t>-</w:t>
      </w:r>
      <w:proofErr w:type="spellStart"/>
      <w:r w:rsidR="003D66FF" w:rsidRPr="00972CF7">
        <w:t>to</w:t>
      </w:r>
      <w:proofErr w:type="spellEnd"/>
      <w:r w:rsidR="003D66FF" w:rsidRPr="00972CF7">
        <w:t>-Set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 xml:space="preserve">Keempat </w:t>
      </w:r>
      <w:proofErr w:type="spellStart"/>
      <w:r w:rsidR="00282314" w:rsidRPr="00972CF7">
        <w:t>dataset</w:t>
      </w:r>
      <w:proofErr w:type="spellEnd"/>
      <w:r w:rsidR="00282314" w:rsidRPr="00972CF7">
        <w:t xml:space="preserve"> yang digunakan merupakan </w:t>
      </w:r>
      <w:proofErr w:type="spellStart"/>
      <w:r w:rsidR="00282314" w:rsidRPr="00972CF7">
        <w:t>dataset</w:t>
      </w:r>
      <w:proofErr w:type="spellEnd"/>
      <w:r w:rsidR="00282314" w:rsidRPr="00972CF7">
        <w:t xml:space="preserve"> standar yang digunakan dalam penelitian NER bahasa Inggris.</w:t>
      </w:r>
      <w:r w:rsidR="006B03EB" w:rsidRPr="00972CF7">
        <w:t xml:space="preserve"> Berikut penjelasan singkat untuk </w:t>
      </w:r>
      <w:proofErr w:type="spellStart"/>
      <w:r w:rsidR="006B03EB" w:rsidRPr="00972CF7">
        <w:t>dataset</w:t>
      </w:r>
      <w:proofErr w:type="spellEnd"/>
      <w:r w:rsidR="006B03EB" w:rsidRPr="00972CF7">
        <w:t xml:space="preserve"> yang digunakan</w:t>
      </w:r>
      <w:r w:rsidR="00A90813" w:rsidRPr="00972CF7">
        <w:t xml:space="preserve"> dalam </w:t>
      </w:r>
      <w:proofErr w:type="spellStart"/>
      <w:r w:rsidR="00A90813" w:rsidRPr="00972CF7">
        <w:t>Sequence</w:t>
      </w:r>
      <w:proofErr w:type="spellEnd"/>
      <w:r w:rsidR="00A90813" w:rsidRPr="00972CF7">
        <w:t>-</w:t>
      </w:r>
      <w:proofErr w:type="spellStart"/>
      <w:r w:rsidR="00A90813" w:rsidRPr="00972CF7">
        <w:t>to</w:t>
      </w:r>
      <w:proofErr w:type="spellEnd"/>
      <w:r w:rsidR="00A90813" w:rsidRPr="00972CF7">
        <w:t>-Set Network</w:t>
      </w:r>
      <w:r w:rsidR="006B03EB" w:rsidRPr="00972CF7">
        <w:t>.</w:t>
      </w:r>
    </w:p>
    <w:p w14:paraId="61742302" w14:textId="1729B0A7" w:rsidR="006B03EB" w:rsidRPr="00972CF7" w:rsidRDefault="00C64399" w:rsidP="001C10CB">
      <w:proofErr w:type="spellStart"/>
      <w:r w:rsidRPr="00972CF7">
        <w:t>Dataset</w:t>
      </w:r>
      <w:proofErr w:type="spellEnd"/>
      <w:r w:rsidRPr="00972CF7">
        <w:t xml:space="preserve"> GENIA adalah </w:t>
      </w:r>
      <w:proofErr w:type="spellStart"/>
      <w:r w:rsidRPr="00972CF7">
        <w:t>dataset</w:t>
      </w:r>
      <w:proofErr w:type="spellEnd"/>
      <w:r w:rsidRPr="00972CF7">
        <w:t xml:space="preserve"> utama untuk penulisan biomedis dalam penelitian bidang NLP. </w:t>
      </w:r>
      <w:r w:rsidR="005840E3" w:rsidRPr="00972CF7">
        <w:t xml:space="preserve">Tujuan utama adanya </w:t>
      </w:r>
      <w:proofErr w:type="spellStart"/>
      <w:r w:rsidR="005840E3" w:rsidRPr="00972CF7">
        <w:t>dataset</w:t>
      </w:r>
      <w:proofErr w:type="spellEnd"/>
      <w:r w:rsidR="005840E3" w:rsidRPr="00972CF7">
        <w:t xml:space="preserve"> ini untuk membantu perkembangan ekstraksi informasi dan </w:t>
      </w:r>
      <w:proofErr w:type="spellStart"/>
      <w:r w:rsidR="005840E3" w:rsidRPr="00972CF7">
        <w:rPr>
          <w:i/>
          <w:iCs/>
        </w:rPr>
        <w:t>mining</w:t>
      </w:r>
      <w:proofErr w:type="spellEnd"/>
      <w:r w:rsidR="005840E3" w:rsidRPr="00972CF7">
        <w:t xml:space="preserve"> teks dalam domain </w:t>
      </w:r>
      <w:proofErr w:type="spellStart"/>
      <w:r w:rsidR="005840E3" w:rsidRPr="00972CF7">
        <w:rPr>
          <w:i/>
          <w:iCs/>
        </w:rPr>
        <w:t>molecular</w:t>
      </w:r>
      <w:proofErr w:type="spellEnd"/>
      <w:r w:rsidR="005840E3" w:rsidRPr="00972CF7">
        <w:rPr>
          <w:i/>
          <w:iCs/>
        </w:rPr>
        <w:t xml:space="preserve"> </w:t>
      </w:r>
      <w:proofErr w:type="spellStart"/>
      <w:r w:rsidR="005840E3" w:rsidRPr="00972CF7">
        <w:rPr>
          <w:i/>
          <w:iCs/>
        </w:rPr>
        <w:t>biology</w:t>
      </w:r>
      <w:proofErr w:type="spellEnd"/>
      <w:r w:rsidR="005840E3" w:rsidRPr="00972CF7">
        <w:t xml:space="preserve">. </w:t>
      </w:r>
      <w:r w:rsidR="002D1B6B" w:rsidRPr="00972CF7">
        <w:t xml:space="preserve">GENIA dapat digunakan dalam beberapa kategori penelitian seperti </w:t>
      </w:r>
      <w:proofErr w:type="spellStart"/>
      <w:r w:rsidR="002D1B6B" w:rsidRPr="00972CF7">
        <w:rPr>
          <w:i/>
          <w:iCs/>
        </w:rPr>
        <w:t>Part-of-Speech</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Constituency</w:t>
      </w:r>
      <w:proofErr w:type="spellEnd"/>
      <w:r w:rsidR="002D1B6B" w:rsidRPr="00972CF7">
        <w:t xml:space="preserve"> (</w:t>
      </w:r>
      <w:proofErr w:type="spellStart"/>
      <w:r w:rsidR="002D1B6B" w:rsidRPr="00972CF7">
        <w:rPr>
          <w:i/>
          <w:iCs/>
        </w:rPr>
        <w:t>phrase</w:t>
      </w:r>
      <w:proofErr w:type="spellEnd"/>
      <w:r w:rsidR="002D1B6B" w:rsidRPr="00972CF7">
        <w:rPr>
          <w:i/>
          <w:iCs/>
        </w:rPr>
        <w:t xml:space="preserve"> </w:t>
      </w:r>
      <w:proofErr w:type="spellStart"/>
      <w:r w:rsidR="002D1B6B" w:rsidRPr="00972CF7">
        <w:rPr>
          <w:i/>
          <w:iCs/>
        </w:rPr>
        <w:t>structure</w:t>
      </w:r>
      <w:proofErr w:type="spellEnd"/>
      <w:r w:rsidR="002D1B6B" w:rsidRPr="00972CF7">
        <w:t xml:space="preserve">) </w:t>
      </w:r>
      <w:proofErr w:type="spellStart"/>
      <w:r w:rsidR="002D1B6B" w:rsidRPr="00972CF7">
        <w:rPr>
          <w:i/>
          <w:iCs/>
        </w:rPr>
        <w:t>syntactic</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r w:rsidR="002D1B6B" w:rsidRPr="00972CF7">
        <w:rPr>
          <w:i/>
          <w:iCs/>
        </w:rPr>
        <w:t xml:space="preserve">Term </w:t>
      </w:r>
      <w:proofErr w:type="spellStart"/>
      <w:r w:rsidR="002D1B6B" w:rsidRPr="00972CF7">
        <w:rPr>
          <w:i/>
          <w:iCs/>
        </w:rPr>
        <w:t>annotation</w:t>
      </w:r>
      <w:proofErr w:type="spellEnd"/>
      <w:r w:rsidR="002D1B6B" w:rsidRPr="00972CF7">
        <w:t xml:space="preserve">, </w:t>
      </w:r>
      <w:r w:rsidR="002D1B6B" w:rsidRPr="00972CF7">
        <w:rPr>
          <w:i/>
          <w:iCs/>
        </w:rPr>
        <w:t xml:space="preserve">Event </w:t>
      </w:r>
      <w:proofErr w:type="spellStart"/>
      <w:r w:rsidR="002D1B6B" w:rsidRPr="00972CF7">
        <w:rPr>
          <w:i/>
          <w:iCs/>
        </w:rPr>
        <w:t>annotation</w:t>
      </w:r>
      <w:proofErr w:type="spellEnd"/>
      <w:r w:rsidR="002D1B6B" w:rsidRPr="00972CF7">
        <w:t xml:space="preserve">, </w:t>
      </w:r>
      <w:proofErr w:type="spellStart"/>
      <w:r w:rsidR="002D1B6B" w:rsidRPr="00972CF7">
        <w:rPr>
          <w:i/>
          <w:iCs/>
        </w:rPr>
        <w:t>Relation</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Coreference</w:t>
      </w:r>
      <w:proofErr w:type="spellEnd"/>
      <w:r w:rsidR="002D1B6B" w:rsidRPr="00972CF7">
        <w:rPr>
          <w:i/>
          <w:iCs/>
        </w:rPr>
        <w:t xml:space="preserve"> </w:t>
      </w:r>
      <w:proofErr w:type="spellStart"/>
      <w:r w:rsidR="002D1B6B" w:rsidRPr="00972CF7">
        <w:rPr>
          <w:i/>
          <w:iCs/>
        </w:rPr>
        <w:t>annotation</w:t>
      </w:r>
      <w:proofErr w:type="spellEnd"/>
      <w:r w:rsidR="002D1B6B" w:rsidRPr="00972CF7">
        <w:t>.</w:t>
      </w:r>
      <w:r w:rsidR="00424447" w:rsidRPr="00972CF7">
        <w:t xml:space="preserve"> </w:t>
      </w:r>
      <w:r w:rsidR="002D3AAC" w:rsidRPr="00972CF7">
        <w:t xml:space="preserve">GENIA adalah salah satu </w:t>
      </w:r>
      <w:proofErr w:type="spellStart"/>
      <w:r w:rsidR="002D3AAC" w:rsidRPr="00972CF7">
        <w:t>dataset</w:t>
      </w:r>
      <w:proofErr w:type="spellEnd"/>
      <w:r w:rsidR="002D3AAC" w:rsidRPr="00972CF7">
        <w:t xml:space="preserve"> yang pada awalnya menganotasikan </w:t>
      </w:r>
      <w:proofErr w:type="spellStart"/>
      <w:r w:rsidR="002D3AAC" w:rsidRPr="00972CF7">
        <w:t>dataset</w:t>
      </w:r>
      <w:proofErr w:type="spellEnd"/>
      <w:r w:rsidR="001449C3" w:rsidRPr="00972CF7">
        <w:t xml:space="preserve"> </w:t>
      </w:r>
      <w:proofErr w:type="spellStart"/>
      <w:r w:rsidR="002D3AAC" w:rsidRPr="00972CF7">
        <w:t>nya</w:t>
      </w:r>
      <w:proofErr w:type="spellEnd"/>
      <w:r w:rsidR="002D3AAC" w:rsidRPr="00972CF7">
        <w:t xml:space="preserve"> secara </w:t>
      </w:r>
      <w:proofErr w:type="spellStart"/>
      <w:r w:rsidR="002D3AAC" w:rsidRPr="00972CF7">
        <w:t>nested</w:t>
      </w:r>
      <w:proofErr w:type="spellEnd"/>
      <w:r w:rsidR="002D3AAC" w:rsidRPr="00972CF7">
        <w:t xml:space="preserve"> bukan </w:t>
      </w:r>
      <w:r w:rsidR="002D3AAC" w:rsidRPr="00F77EA2">
        <w:rPr>
          <w:i/>
          <w:iCs/>
        </w:rPr>
        <w:t>flat</w:t>
      </w:r>
      <w:r w:rsidR="00392FD0" w:rsidRPr="00972CF7">
        <w:t xml:space="preserve"> (tidak menghiraukan </w:t>
      </w:r>
      <w:proofErr w:type="spellStart"/>
      <w:r w:rsidR="00392FD0" w:rsidRPr="00972CF7">
        <w:t>nested</w:t>
      </w:r>
      <w:proofErr w:type="spellEnd"/>
      <w:r w:rsidR="00392FD0" w:rsidRPr="00972CF7">
        <w:t xml:space="preserve"> </w:t>
      </w:r>
      <w:proofErr w:type="spellStart"/>
      <w:r w:rsidR="00392FD0" w:rsidRPr="00972CF7">
        <w:t>named</w:t>
      </w:r>
      <w:proofErr w:type="spellEnd"/>
      <w:r w:rsidR="00392FD0" w:rsidRPr="00972CF7">
        <w:t xml:space="preserve"> </w:t>
      </w:r>
      <w:proofErr w:type="spellStart"/>
      <w:r w:rsidR="00392FD0" w:rsidRPr="00972CF7">
        <w:t>entities</w:t>
      </w:r>
      <w:proofErr w:type="spellEnd"/>
      <w:r w:rsidR="00392FD0" w:rsidRPr="00972CF7">
        <w:t xml:space="preserve">).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w:t>
      </w:r>
      <w:proofErr w:type="spellStart"/>
      <w:r w:rsidR="00615BF8" w:rsidRPr="00972CF7">
        <w:t>Automatic</w:t>
      </w:r>
      <w:proofErr w:type="spellEnd"/>
      <w:r w:rsidR="00615BF8" w:rsidRPr="00972CF7">
        <w:t xml:space="preserve"> </w:t>
      </w:r>
      <w:proofErr w:type="spellStart"/>
      <w:r w:rsidR="00615BF8" w:rsidRPr="00972CF7">
        <w:t>Content</w:t>
      </w:r>
      <w:proofErr w:type="spellEnd"/>
      <w:r w:rsidR="00615BF8" w:rsidRPr="00972CF7">
        <w:t xml:space="preserve"> </w:t>
      </w:r>
      <w:proofErr w:type="spellStart"/>
      <w:r w:rsidR="00615BF8" w:rsidRPr="00972CF7">
        <w:t>Extraction</w:t>
      </w:r>
      <w:proofErr w:type="spellEnd"/>
      <w:r w:rsidR="00615BF8" w:rsidRPr="00972CF7">
        <w:t>)</w:t>
      </w:r>
      <w:r w:rsidR="00C0072C" w:rsidRPr="00972CF7">
        <w:t xml:space="preserve"> oleh institut NIST (National </w:t>
      </w:r>
      <w:proofErr w:type="spellStart"/>
      <w:r w:rsidR="00C0072C" w:rsidRPr="00972CF7">
        <w:t>Institute</w:t>
      </w:r>
      <w:proofErr w:type="spellEnd"/>
      <w:r w:rsidR="00C0072C" w:rsidRPr="00972CF7">
        <w:t xml:space="preserve"> </w:t>
      </w:r>
      <w:proofErr w:type="spellStart"/>
      <w:r w:rsidR="00C0072C" w:rsidRPr="00972CF7">
        <w:t>of</w:t>
      </w:r>
      <w:proofErr w:type="spellEnd"/>
      <w:r w:rsidR="00C0072C" w:rsidRPr="00972CF7">
        <w:t xml:space="preserve"> </w:t>
      </w:r>
      <w:proofErr w:type="spellStart"/>
      <w:r w:rsidR="00C0072C" w:rsidRPr="00972CF7">
        <w:t>Standards</w:t>
      </w:r>
      <w:proofErr w:type="spellEnd"/>
      <w:r w:rsidR="00C0072C" w:rsidRPr="00972CF7">
        <w:t xml:space="preserve"> </w:t>
      </w:r>
      <w:proofErr w:type="spellStart"/>
      <w:r w:rsidR="00C0072C" w:rsidRPr="00972CF7">
        <w:t>and</w:t>
      </w:r>
      <w:proofErr w:type="spellEnd"/>
      <w:r w:rsidR="00C0072C" w:rsidRPr="00972CF7">
        <w:t xml:space="preserve"> Technology)</w:t>
      </w:r>
      <w:r w:rsidR="004F0388" w:rsidRPr="00972CF7">
        <w:t xml:space="preserve"> yang mengutamakan pengembangan ekstraksi informasi dan sudah berjalan dari tahun 1999 sampai 2008. Tidak hanya bahasa Inggris, </w:t>
      </w:r>
      <w:proofErr w:type="spellStart"/>
      <w:r w:rsidR="004F0388" w:rsidRPr="00972CF7">
        <w:t>dataset</w:t>
      </w:r>
      <w:proofErr w:type="spellEnd"/>
      <w:r w:rsidR="004F0388" w:rsidRPr="00972CF7">
        <w:t xml:space="preserve">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5201B4E9" w:rsidR="002507AD" w:rsidRDefault="00A53773" w:rsidP="001C10CB">
      <w:r w:rsidRPr="00972CF7">
        <w:t xml:space="preserve">Selain ACE, NIST juga menyediakan </w:t>
      </w:r>
      <w:proofErr w:type="spellStart"/>
      <w:r w:rsidRPr="00972CF7">
        <w:t>dataset</w:t>
      </w:r>
      <w:proofErr w:type="spellEnd"/>
      <w:r w:rsidRPr="00972CF7">
        <w:t xml:space="preserve"> lain dari konferensi mereka </w:t>
      </w:r>
      <w:proofErr w:type="spellStart"/>
      <w:r w:rsidRPr="00972CF7">
        <w:t>Text</w:t>
      </w:r>
      <w:proofErr w:type="spellEnd"/>
      <w:r w:rsidRPr="00972CF7">
        <w:t xml:space="preserve"> </w:t>
      </w:r>
      <w:proofErr w:type="spellStart"/>
      <w:r w:rsidRPr="00972CF7">
        <w:t>Analysis</w:t>
      </w:r>
      <w:proofErr w:type="spellEnd"/>
      <w:r w:rsidRPr="00972CF7">
        <w:t xml:space="preserve"> </w:t>
      </w:r>
      <w:proofErr w:type="spellStart"/>
      <w:r w:rsidRPr="00972CF7">
        <w:t>Conference</w:t>
      </w:r>
      <w:proofErr w:type="spellEnd"/>
      <w:r w:rsidRPr="00972CF7">
        <w:t xml:space="preserve"> </w:t>
      </w:r>
      <w:r w:rsidR="00392977">
        <w:rPr>
          <w:lang w:val="en-US"/>
        </w:rPr>
        <w:t xml:space="preserve">(TAC) </w:t>
      </w:r>
      <w:r w:rsidRPr="00972CF7">
        <w:t xml:space="preserve">2017 dengan nama </w:t>
      </w:r>
      <w:proofErr w:type="spellStart"/>
      <w:r w:rsidRPr="00972CF7">
        <w:t>dataset</w:t>
      </w:r>
      <w:proofErr w:type="spellEnd"/>
      <w:r w:rsidRPr="00972CF7">
        <w:t xml:space="preserve"> </w:t>
      </w:r>
      <w:proofErr w:type="spellStart"/>
      <w:r w:rsidR="003D3D84" w:rsidRPr="00972CF7">
        <w:t>Knowledge</w:t>
      </w:r>
      <w:proofErr w:type="spellEnd"/>
      <w:r w:rsidR="003D3D84" w:rsidRPr="00972CF7">
        <w:t xml:space="preserve"> Base </w:t>
      </w:r>
      <w:proofErr w:type="spellStart"/>
      <w:r w:rsidR="003D3D84" w:rsidRPr="00972CF7">
        <w:t>Population</w:t>
      </w:r>
      <w:proofErr w:type="spellEnd"/>
      <w:r w:rsidR="003D3D84" w:rsidRPr="00972CF7">
        <w:t xml:space="preserve"> (</w:t>
      </w:r>
      <w:r w:rsidRPr="00972CF7">
        <w:t>KBP</w:t>
      </w:r>
      <w:r w:rsidR="003D3D84" w:rsidRPr="00972CF7">
        <w:t>)</w:t>
      </w:r>
      <w:r w:rsidRPr="00972CF7">
        <w:t xml:space="preserve"> 2017. </w:t>
      </w:r>
      <w:r w:rsidR="001B6A58" w:rsidRPr="00972CF7">
        <w:t xml:space="preserve">TAC adalah konferensi yang menyediakan </w:t>
      </w:r>
      <w:proofErr w:type="spellStart"/>
      <w:r w:rsidR="001B6A58" w:rsidRPr="00972CF7">
        <w:rPr>
          <w:i/>
          <w:iCs/>
        </w:rPr>
        <w:t>evaluation</w:t>
      </w:r>
      <w:proofErr w:type="spellEnd"/>
      <w:r w:rsidR="001B6A58" w:rsidRPr="00972CF7">
        <w:rPr>
          <w:i/>
          <w:iCs/>
        </w:rPr>
        <w:t xml:space="preserve"> </w:t>
      </w:r>
      <w:proofErr w:type="spellStart"/>
      <w:r w:rsidR="001B6A58" w:rsidRPr="00972CF7">
        <w:rPr>
          <w:i/>
          <w:iCs/>
        </w:rPr>
        <w:t>workshop</w:t>
      </w:r>
      <w:proofErr w:type="spellEnd"/>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w:t>
      </w:r>
      <w:proofErr w:type="spellStart"/>
      <w:r w:rsidR="00744B4A" w:rsidRPr="00972CF7">
        <w:t>task</w:t>
      </w:r>
      <w:proofErr w:type="spellEnd"/>
      <w:r w:rsidR="00744B4A" w:rsidRPr="00972CF7">
        <w:t xml:space="preserve"> yang disediakan oleh TAC untuk diteliti dan salah satunya adalah </w:t>
      </w:r>
      <w:proofErr w:type="spellStart"/>
      <w:r w:rsidR="00744B4A" w:rsidRPr="00972CF7">
        <w:t>Entity</w:t>
      </w:r>
      <w:proofErr w:type="spellEnd"/>
      <w:r w:rsidR="00744B4A" w:rsidRPr="00972CF7">
        <w:t xml:space="preserve"> </w:t>
      </w:r>
      <w:proofErr w:type="spellStart"/>
      <w:r w:rsidR="00744B4A" w:rsidRPr="00972CF7">
        <w:t>Descovery</w:t>
      </w:r>
      <w:proofErr w:type="spellEnd"/>
      <w:r w:rsidR="00744B4A" w:rsidRPr="00972CF7">
        <w:t xml:space="preserve"> </w:t>
      </w:r>
      <w:proofErr w:type="spellStart"/>
      <w:r w:rsidR="00744B4A" w:rsidRPr="00972CF7">
        <w:t>and</w:t>
      </w:r>
      <w:proofErr w:type="spellEnd"/>
      <w:r w:rsidR="00744B4A" w:rsidRPr="00972CF7">
        <w:t xml:space="preserve"> </w:t>
      </w:r>
      <w:proofErr w:type="spellStart"/>
      <w:r w:rsidR="00744B4A" w:rsidRPr="00972CF7">
        <w:t>Linking</w:t>
      </w:r>
      <w:proofErr w:type="spellEnd"/>
      <w:r w:rsidR="00744B4A" w:rsidRPr="00972CF7">
        <w:t xml:space="preserve"> (EDL) dalam area KBP tersebut. </w:t>
      </w:r>
      <w:proofErr w:type="spellStart"/>
      <w:r w:rsidR="007014C5" w:rsidRPr="00972CF7">
        <w:t>Task</w:t>
      </w:r>
      <w:proofErr w:type="spellEnd"/>
      <w:r w:rsidR="007014C5" w:rsidRPr="00972CF7">
        <w:t xml:space="preserve"> selain EDL adalah </w:t>
      </w:r>
      <w:proofErr w:type="spellStart"/>
      <w:r w:rsidR="007014C5" w:rsidRPr="00972CF7">
        <w:rPr>
          <w:i/>
          <w:iCs/>
        </w:rPr>
        <w:lastRenderedPageBreak/>
        <w:t>Cold</w:t>
      </w:r>
      <w:proofErr w:type="spellEnd"/>
      <w:r w:rsidR="007014C5" w:rsidRPr="00972CF7">
        <w:rPr>
          <w:i/>
          <w:iCs/>
        </w:rPr>
        <w:t xml:space="preserve"> Start KB</w:t>
      </w:r>
      <w:r w:rsidR="007014C5" w:rsidRPr="00972CF7">
        <w:t xml:space="preserve"> (CSKB), </w:t>
      </w:r>
      <w:proofErr w:type="spellStart"/>
      <w:r w:rsidR="007014C5" w:rsidRPr="00972CF7">
        <w:rPr>
          <w:i/>
          <w:iCs/>
        </w:rPr>
        <w:t>Slot</w:t>
      </w:r>
      <w:proofErr w:type="spellEnd"/>
      <w:r w:rsidR="007014C5" w:rsidRPr="00972CF7">
        <w:rPr>
          <w:i/>
          <w:iCs/>
        </w:rPr>
        <w:t xml:space="preserve"> </w:t>
      </w:r>
      <w:proofErr w:type="spellStart"/>
      <w:r w:rsidR="007014C5" w:rsidRPr="00972CF7">
        <w:rPr>
          <w:i/>
          <w:iCs/>
        </w:rPr>
        <w:t>Filling</w:t>
      </w:r>
      <w:proofErr w:type="spellEnd"/>
      <w:r w:rsidR="007014C5" w:rsidRPr="00972CF7">
        <w:t xml:space="preserve"> (SF), </w:t>
      </w:r>
      <w:r w:rsidR="007014C5" w:rsidRPr="00972CF7">
        <w:rPr>
          <w:i/>
          <w:iCs/>
        </w:rPr>
        <w:t>Event</w:t>
      </w:r>
      <w:r w:rsidR="007014C5" w:rsidRPr="00972CF7">
        <w:t xml:space="preserve">, </w:t>
      </w:r>
      <w:proofErr w:type="spellStart"/>
      <w:r w:rsidR="007014C5" w:rsidRPr="00972CF7">
        <w:rPr>
          <w:i/>
          <w:iCs/>
        </w:rPr>
        <w:t>Belief</w:t>
      </w:r>
      <w:proofErr w:type="spellEnd"/>
      <w:r w:rsidR="007014C5" w:rsidRPr="00972CF7">
        <w:rPr>
          <w:i/>
          <w:iCs/>
        </w:rPr>
        <w:t xml:space="preserve"> </w:t>
      </w:r>
      <w:proofErr w:type="spellStart"/>
      <w:r w:rsidR="007014C5" w:rsidRPr="00972CF7">
        <w:rPr>
          <w:i/>
          <w:iCs/>
        </w:rPr>
        <w:t>and</w:t>
      </w:r>
      <w:proofErr w:type="spellEnd"/>
      <w:r w:rsidR="007014C5" w:rsidRPr="00972CF7">
        <w:rPr>
          <w:i/>
          <w:iCs/>
        </w:rPr>
        <w:t xml:space="preserve"> </w:t>
      </w:r>
      <w:proofErr w:type="spellStart"/>
      <w:r w:rsidR="007014C5" w:rsidRPr="00972CF7">
        <w:rPr>
          <w:i/>
          <w:iCs/>
        </w:rPr>
        <w:t>Sentiment</w:t>
      </w:r>
      <w:proofErr w:type="spellEnd"/>
      <w:r w:rsidR="007014C5" w:rsidRPr="00972CF7">
        <w:t xml:space="preserve"> (</w:t>
      </w:r>
      <w:proofErr w:type="spellStart"/>
      <w:r w:rsidR="007014C5" w:rsidRPr="00972CF7">
        <w:t>BeSt</w:t>
      </w:r>
      <w:proofErr w:type="spellEnd"/>
      <w:r w:rsidR="007014C5" w:rsidRPr="00972CF7">
        <w:t xml:space="preserve">) dan area tersendiri </w:t>
      </w:r>
      <w:proofErr w:type="spellStart"/>
      <w:r w:rsidR="007014C5" w:rsidRPr="00972CF7">
        <w:rPr>
          <w:i/>
          <w:iCs/>
        </w:rPr>
        <w:t>Adverse</w:t>
      </w:r>
      <w:proofErr w:type="spellEnd"/>
      <w:r w:rsidR="007014C5" w:rsidRPr="00972CF7">
        <w:rPr>
          <w:i/>
          <w:iCs/>
        </w:rPr>
        <w:t xml:space="preserve"> </w:t>
      </w:r>
      <w:proofErr w:type="spellStart"/>
      <w:r w:rsidR="007014C5" w:rsidRPr="00972CF7">
        <w:rPr>
          <w:i/>
          <w:iCs/>
        </w:rPr>
        <w:t>Drug</w:t>
      </w:r>
      <w:proofErr w:type="spellEnd"/>
      <w:r w:rsidR="007014C5" w:rsidRPr="00972CF7">
        <w:rPr>
          <w:i/>
          <w:iCs/>
        </w:rPr>
        <w:t xml:space="preserve"> </w:t>
      </w:r>
      <w:proofErr w:type="spellStart"/>
      <w:r w:rsidR="007014C5" w:rsidRPr="00972CF7">
        <w:rPr>
          <w:i/>
          <w:iCs/>
        </w:rPr>
        <w:t>Reaction</w:t>
      </w:r>
      <w:proofErr w:type="spellEnd"/>
      <w:r w:rsidR="007014C5" w:rsidRPr="00972CF7">
        <w:rPr>
          <w:i/>
          <w:iCs/>
        </w:rPr>
        <w:t xml:space="preserve"> </w:t>
      </w:r>
      <w:proofErr w:type="spellStart"/>
      <w:r w:rsidR="007014C5" w:rsidRPr="00972CF7">
        <w:rPr>
          <w:i/>
          <w:iCs/>
        </w:rPr>
        <w:t>Extraction</w:t>
      </w:r>
      <w:proofErr w:type="spellEnd"/>
      <w:r w:rsidR="007014C5" w:rsidRPr="00972CF7">
        <w:t xml:space="preserve"> (ADR)</w:t>
      </w:r>
      <w:r w:rsidR="00AA3F3A" w:rsidRPr="00972CF7">
        <w:t xml:space="preserve">. </w:t>
      </w:r>
      <w:proofErr w:type="spellStart"/>
      <w:r w:rsidR="000B2D24" w:rsidRPr="00972CF7">
        <w:t>Dataset</w:t>
      </w:r>
      <w:proofErr w:type="spellEnd"/>
      <w:r w:rsidR="000B2D24" w:rsidRPr="00972CF7">
        <w:t xml:space="preserve"> yang disediakan untuk EDL digunakan sebagai salah satu </w:t>
      </w:r>
      <w:proofErr w:type="spellStart"/>
      <w:r w:rsidR="000B2D24" w:rsidRPr="00972CF7">
        <w:t>dataset</w:t>
      </w:r>
      <w:proofErr w:type="spellEnd"/>
      <w:r w:rsidR="000B2D24" w:rsidRPr="00972CF7">
        <w:t xml:space="preserve"> untuk </w:t>
      </w:r>
      <w:proofErr w:type="spellStart"/>
      <w:r w:rsidR="000B2D24" w:rsidRPr="00972CF7">
        <w:t>Sequence</w:t>
      </w:r>
      <w:proofErr w:type="spellEnd"/>
      <w:r w:rsidR="000B2D24" w:rsidRPr="00972CF7">
        <w:t>-</w:t>
      </w:r>
      <w:proofErr w:type="spellStart"/>
      <w:r w:rsidR="000B2D24" w:rsidRPr="00972CF7">
        <w:t>to</w:t>
      </w:r>
      <w:proofErr w:type="spellEnd"/>
      <w:r w:rsidR="000B2D24" w:rsidRPr="00972CF7">
        <w:t xml:space="preserve">-Set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w:t>
      </w:r>
      <w:proofErr w:type="spellStart"/>
      <w:r w:rsidR="003E7B7B">
        <w:rPr>
          <w:lang w:val="en-US"/>
        </w:rPr>
        <w:t>adalah</w:t>
      </w:r>
      <w:proofErr w:type="spellEnd"/>
      <w:r w:rsidR="003F706E" w:rsidRPr="00972CF7">
        <w:t xml:space="preserve"> </w:t>
      </w:r>
      <w:proofErr w:type="spellStart"/>
      <w:r w:rsidRPr="00972CF7">
        <w:t>dataset</w:t>
      </w:r>
      <w:proofErr w:type="spellEnd"/>
      <w:r w:rsidRPr="00972CF7">
        <w:t xml:space="preserve">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w:t>
      </w:r>
      <w:proofErr w:type="spellStart"/>
      <w:r w:rsidRPr="00972CF7">
        <w:t>mining</w:t>
      </w:r>
      <w:proofErr w:type="spellEnd"/>
      <w:r w:rsidRPr="00972CF7">
        <w:t xml:space="preserve"> teks dalam domain </w:t>
      </w:r>
      <w:proofErr w:type="spellStart"/>
      <w:r w:rsidRPr="00972CF7">
        <w:t>molecular</w:t>
      </w:r>
      <w:proofErr w:type="spellEnd"/>
      <w:r w:rsidRPr="00972CF7">
        <w:t xml:space="preserve"> </w:t>
      </w:r>
      <w:proofErr w:type="spellStart"/>
      <w:r w:rsidRPr="00972CF7">
        <w:t>biology</w:t>
      </w:r>
      <w:proofErr w:type="spellEnd"/>
      <w:r w:rsidRPr="00972CF7">
        <w:t xml:space="preserve">. </w:t>
      </w:r>
      <w:r w:rsidR="00006A61" w:rsidRPr="00972CF7">
        <w:t xml:space="preserve">Pada 2003, GENIA telah menghasilkan </w:t>
      </w:r>
      <w:proofErr w:type="spellStart"/>
      <w:r w:rsidR="00006A61" w:rsidRPr="00972CF7">
        <w:t>dataset</w:t>
      </w:r>
      <w:proofErr w:type="spellEnd"/>
      <w:r w:rsidR="00006A61" w:rsidRPr="00972CF7">
        <w:t xml:space="preserve">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w:t>
      </w:r>
      <w:proofErr w:type="spellStart"/>
      <w:r w:rsidR="009A54F2" w:rsidRPr="00972CF7">
        <w:t>dataset</w:t>
      </w:r>
      <w:proofErr w:type="spellEnd"/>
      <w:r w:rsidR="009A54F2" w:rsidRPr="00972CF7">
        <w:t xml:space="preserve"> ini terdiri dari ekstraksi artikel dari MEDLINE. </w:t>
      </w:r>
      <w:r w:rsidR="007535C4" w:rsidRPr="00972CF7">
        <w:t>Bentuk dari GENIA adalah artikel yang menggunakan bentuk mark</w:t>
      </w:r>
      <w:r w:rsidR="00BC66CB" w:rsidRPr="00972CF7">
        <w:t>-</w:t>
      </w:r>
      <w:proofErr w:type="spellStart"/>
      <w:r w:rsidR="007535C4" w:rsidRPr="00972CF7">
        <w:t>up</w:t>
      </w:r>
      <w:proofErr w:type="spellEnd"/>
      <w:r w:rsidR="007535C4" w:rsidRPr="00972CF7">
        <w:t xml:space="preserve"> berbasis XML dengan </w:t>
      </w:r>
      <w:r w:rsidR="004336FC" w:rsidRPr="004336FC">
        <w:rPr>
          <w:lang w:eastAsia="ko-KR"/>
        </w:rPr>
        <w:t xml:space="preserve">jenis </w:t>
      </w:r>
      <w:proofErr w:type="spellStart"/>
      <w:r w:rsidR="004336FC" w:rsidRPr="004336FC">
        <w:rPr>
          <w:lang w:eastAsia="ko-KR"/>
        </w:rPr>
        <w:t>tag</w:t>
      </w:r>
      <w:proofErr w:type="spellEnd"/>
      <w:r w:rsidR="004336FC" w:rsidRPr="004336FC">
        <w:rPr>
          <w:lang w:eastAsia="ko-KR"/>
        </w:rPr>
        <w:t xml:space="preserve">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proofErr w:type="spellStart"/>
      <w:r w:rsidR="00E43B21" w:rsidRPr="00972CF7">
        <w:t>stilah</w:t>
      </w:r>
      <w:proofErr w:type="spellEnd"/>
      <w:r w:rsidR="00E43B21" w:rsidRPr="00972CF7">
        <w:t xml:space="preserve">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w:t>
      </w:r>
      <w:proofErr w:type="spellStart"/>
      <w:r w:rsidRPr="00972CF7">
        <w:t>dataset</w:t>
      </w:r>
      <w:proofErr w:type="spellEnd"/>
      <w:r w:rsidRPr="00972CF7">
        <w:t xml:space="preserve"> </w:t>
      </w:r>
      <w:proofErr w:type="spellStart"/>
      <w:r w:rsidRPr="00972CF7">
        <w:t>nested</w:t>
      </w:r>
      <w:proofErr w:type="spellEnd"/>
      <w:r w:rsidRPr="00972CF7">
        <w:t xml:space="preserve"> NER dari GENIA. Penelitian </w:t>
      </w:r>
      <w:proofErr w:type="spellStart"/>
      <w:r w:rsidRPr="00972CF7">
        <w:t>Sequence</w:t>
      </w:r>
      <w:proofErr w:type="spellEnd"/>
      <w:r w:rsidRPr="00972CF7">
        <w:t>-</w:t>
      </w:r>
      <w:proofErr w:type="spellStart"/>
      <w:r w:rsidRPr="00972CF7">
        <w:t>to</w:t>
      </w:r>
      <w:proofErr w:type="spellEnd"/>
      <w:r w:rsidRPr="00972CF7">
        <w:t xml:space="preserve">-Set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w:t>
      </w:r>
      <w:proofErr w:type="spellStart"/>
      <w:r w:rsidRPr="00972CF7">
        <w:t>training</w:t>
      </w:r>
      <w:proofErr w:type="spellEnd"/>
      <w:r w:rsidRPr="00972CF7">
        <w:t xml:space="preserve"> dan </w:t>
      </w:r>
      <w:proofErr w:type="spellStart"/>
      <w:r w:rsidRPr="00972CF7">
        <w:t>test</w:t>
      </w:r>
      <w:proofErr w:type="spellEnd"/>
      <w:r w:rsidRPr="00972CF7">
        <w:t xml:space="preserve">. Hasil penghitungan ini terdapat dari sejumlah 2000 abstrak yang dimiliki. Dan penghitungan jumlah </w:t>
      </w:r>
      <w:proofErr w:type="spellStart"/>
      <w:r w:rsidRPr="00972CF7">
        <w:t>named</w:t>
      </w:r>
      <w:proofErr w:type="spellEnd"/>
      <w:r w:rsidRPr="00972CF7">
        <w:t xml:space="preserve"> </w:t>
      </w:r>
      <w:proofErr w:type="spellStart"/>
      <w:r w:rsidRPr="00972CF7">
        <w:t>entity</w:t>
      </w:r>
      <w:proofErr w:type="spellEnd"/>
      <w:r w:rsidRPr="00972CF7">
        <w:t xml:space="preserve"> dan </w:t>
      </w:r>
      <w:proofErr w:type="spellStart"/>
      <w:r w:rsidRPr="00972CF7">
        <w:t>nested</w:t>
      </w:r>
      <w:proofErr w:type="spellEnd"/>
      <w:r w:rsidRPr="00972CF7">
        <w:t xml:space="preserve"> </w:t>
      </w:r>
      <w:proofErr w:type="spellStart"/>
      <w:r w:rsidRPr="00972CF7">
        <w:t>named</w:t>
      </w:r>
      <w:proofErr w:type="spellEnd"/>
      <w:r w:rsidRPr="00972CF7">
        <w:t xml:space="preserve"> </w:t>
      </w:r>
      <w:proofErr w:type="spellStart"/>
      <w:r w:rsidRPr="00972CF7">
        <w:t>entity</w:t>
      </w:r>
      <w:proofErr w:type="spellEnd"/>
      <w:r w:rsidRPr="00972CF7">
        <w:t xml:space="preserve"> dari 18.546 kalimat. </w:t>
      </w:r>
      <w:r w:rsidR="002B1E1D" w:rsidRPr="00972CF7">
        <w:t xml:space="preserve">Tabel ini menjadi referensi untuk </w:t>
      </w:r>
      <w:proofErr w:type="spellStart"/>
      <w:r w:rsidR="002B1E1D" w:rsidRPr="00972CF7">
        <w:t>dataset</w:t>
      </w:r>
      <w:proofErr w:type="spellEnd"/>
      <w:r w:rsidR="002B1E1D" w:rsidRPr="00972CF7">
        <w:t xml:space="preserve"> yang digunakan dalam tugas akhir ini dengan pernyataan minimal 10-20% </w:t>
      </w:r>
      <w:proofErr w:type="spellStart"/>
      <w:r w:rsidR="002B1E1D" w:rsidRPr="00972CF7">
        <w:t>nested</w:t>
      </w:r>
      <w:proofErr w:type="spellEnd"/>
      <w:r w:rsidR="002B1E1D" w:rsidRPr="00972CF7">
        <w:t xml:space="preserve"> </w:t>
      </w:r>
      <w:proofErr w:type="spellStart"/>
      <w:r w:rsidR="002B1E1D" w:rsidRPr="00972CF7">
        <w:t>entities</w:t>
      </w:r>
      <w:proofErr w:type="spellEnd"/>
      <w:r w:rsidR="002B1E1D" w:rsidRPr="00972CF7">
        <w:t xml:space="preserve"> didapat dari jumlah </w:t>
      </w:r>
      <w:proofErr w:type="spellStart"/>
      <w:r w:rsidR="002B1E1D" w:rsidRPr="00972CF7">
        <w:t>entities</w:t>
      </w:r>
      <w:proofErr w:type="spellEnd"/>
      <w:r w:rsidR="002B1E1D" w:rsidRPr="00972CF7">
        <w:t xml:space="preserve"> yang dimiliki </w:t>
      </w:r>
      <w:proofErr w:type="spellStart"/>
      <w:r w:rsidR="002B1E1D" w:rsidRPr="00972CF7">
        <w:t>dataset</w:t>
      </w:r>
      <w:proofErr w:type="spellEnd"/>
      <w:r w:rsidR="002B1E1D" w:rsidRPr="00972CF7">
        <w:t xml:space="preserve">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 xml:space="preserve">Spesifikasi </w:t>
      </w:r>
      <w:proofErr w:type="spellStart"/>
      <w:r w:rsidRPr="00972CF7">
        <w:t>Dataset</w:t>
      </w:r>
      <w:proofErr w:type="spellEnd"/>
      <w:r w:rsidRPr="00972CF7">
        <w:t xml:space="preserve">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Train</w:t>
            </w:r>
            <w:proofErr w:type="spellEnd"/>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Test</w:t>
            </w:r>
            <w:proofErr w:type="spellEnd"/>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 xml:space="preserve">Kalimat dengan </w:t>
            </w:r>
            <w:proofErr w:type="spellStart"/>
            <w:r w:rsidRPr="00972CF7">
              <w:t>Nested</w:t>
            </w:r>
            <w:proofErr w:type="spellEnd"/>
            <w:r w:rsidRPr="00972CF7">
              <w:t xml:space="preserve"> </w:t>
            </w:r>
            <w:proofErr w:type="spellStart"/>
            <w:r w:rsidRPr="00972CF7">
              <w:t>Entities</w:t>
            </w:r>
            <w:proofErr w:type="spellEnd"/>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 xml:space="preserve">Seluruh </w:t>
            </w:r>
            <w:proofErr w:type="spellStart"/>
            <w:r w:rsidRPr="00972CF7">
              <w:t>Entity</w:t>
            </w:r>
            <w:proofErr w:type="spellEnd"/>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 xml:space="preserve">Seluruh </w:t>
            </w:r>
            <w:proofErr w:type="spellStart"/>
            <w:r w:rsidRPr="00972CF7">
              <w:t>Nested</w:t>
            </w:r>
            <w:proofErr w:type="spellEnd"/>
            <w:r w:rsidRPr="00972CF7">
              <w:t xml:space="preserve"> </w:t>
            </w:r>
            <w:proofErr w:type="spellStart"/>
            <w:r w:rsidRPr="00972CF7">
              <w:t>Entities</w:t>
            </w:r>
            <w:proofErr w:type="spellEnd"/>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 xml:space="preserve">Persentase </w:t>
            </w:r>
            <w:proofErr w:type="spellStart"/>
            <w:r w:rsidRPr="00972CF7">
              <w:t>Entities</w:t>
            </w:r>
            <w:proofErr w:type="spellEnd"/>
            <w:r w:rsidRPr="00972CF7">
              <w:t xml:space="preserve">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 xml:space="preserve">Penjelasan Jenis </w:t>
      </w:r>
      <w:proofErr w:type="spellStart"/>
      <w:r w:rsidRPr="00972CF7">
        <w:t>Tagset</w:t>
      </w:r>
      <w:proofErr w:type="spellEnd"/>
      <w:r w:rsidRPr="00972CF7">
        <w:t xml:space="preserve"> Bahasa Inggris</w:t>
      </w:r>
    </w:p>
    <w:p w14:paraId="7AA61575" w14:textId="0AF50A6B" w:rsidR="004C4A46" w:rsidRPr="00972CF7" w:rsidRDefault="00B64931" w:rsidP="005E63DE">
      <w:proofErr w:type="spellStart"/>
      <w:r>
        <w:rPr>
          <w:lang w:val="en-US"/>
        </w:rPr>
        <w:t>Pelabelan</w:t>
      </w:r>
      <w:proofErr w:type="spellEnd"/>
      <w:r>
        <w:rPr>
          <w:lang w:val="en-US"/>
        </w:rPr>
        <w:t xml:space="preserve"> dataset</w:t>
      </w:r>
      <w:r w:rsidR="00973F0E" w:rsidRPr="00972CF7">
        <w:t xml:space="preserve"> yang digunakan </w:t>
      </w:r>
      <w:proofErr w:type="spellStart"/>
      <w:r w:rsidR="006E3F00">
        <w:rPr>
          <w:lang w:val="en-US"/>
        </w:rPr>
        <w:t>sebagai</w:t>
      </w:r>
      <w:proofErr w:type="spellEnd"/>
      <w:r w:rsidR="006E3F00">
        <w:rPr>
          <w:lang w:val="en-US"/>
        </w:rPr>
        <w:t xml:space="preserve"> </w:t>
      </w:r>
      <w:proofErr w:type="spellStart"/>
      <w:r w:rsidR="006E3F00">
        <w:rPr>
          <w:lang w:val="en-US"/>
        </w:rPr>
        <w:t>rujukkan</w:t>
      </w:r>
      <w:proofErr w:type="spellEnd"/>
      <w:r w:rsidR="006E3F00">
        <w:rPr>
          <w:lang w:val="en-US"/>
        </w:rPr>
        <w:t xml:space="preserve"> </w:t>
      </w:r>
      <w:r w:rsidR="00973F0E" w:rsidRPr="00972CF7">
        <w:t xml:space="preserve">untuk uji coba </w:t>
      </w:r>
      <w:proofErr w:type="spellStart"/>
      <w:r w:rsidR="00973F0E" w:rsidRPr="00972CF7">
        <w:t>Sequence</w:t>
      </w:r>
      <w:proofErr w:type="spellEnd"/>
      <w:r w:rsidR="00973F0E" w:rsidRPr="00972CF7">
        <w:t>-</w:t>
      </w:r>
      <w:proofErr w:type="spellStart"/>
      <w:r w:rsidR="00973F0E" w:rsidRPr="00972CF7">
        <w:t>to</w:t>
      </w:r>
      <w:proofErr w:type="spellEnd"/>
      <w:r w:rsidR="00973F0E" w:rsidRPr="00972CF7">
        <w:t xml:space="preserve">-Set Network </w:t>
      </w:r>
      <w:r w:rsidR="00895237" w:rsidRPr="00972CF7">
        <w:t xml:space="preserve">dalam tugas akhir ini </w:t>
      </w:r>
      <w:r w:rsidR="00973F0E" w:rsidRPr="00972CF7">
        <w:t>adalah GENIA</w:t>
      </w:r>
      <w:r w:rsidR="00895237" w:rsidRPr="00972CF7">
        <w:t>. Namun,</w:t>
      </w:r>
      <w:r w:rsidR="00973F0E" w:rsidRPr="00972CF7">
        <w:t xml:space="preserve"> </w:t>
      </w:r>
      <w:proofErr w:type="spellStart"/>
      <w:r w:rsidR="00973F0E" w:rsidRPr="00972CF7">
        <w:t>tagset</w:t>
      </w:r>
      <w:proofErr w:type="spellEnd"/>
      <w:r w:rsidR="00973F0E" w:rsidRPr="00972CF7">
        <w:t xml:space="preserve"> yang dirujukkan lebih mengarah kepada </w:t>
      </w:r>
      <w:proofErr w:type="spellStart"/>
      <w:r w:rsidR="00274E63" w:rsidRPr="00972CF7">
        <w:t>tagset</w:t>
      </w:r>
      <w:proofErr w:type="spellEnd"/>
      <w:r w:rsidR="00274E63" w:rsidRPr="00972CF7">
        <w:t xml:space="preserve"> </w:t>
      </w:r>
      <w:r w:rsidR="008067F0" w:rsidRPr="00972CF7">
        <w:t xml:space="preserve">yang </w:t>
      </w:r>
      <w:r w:rsidR="00274E63" w:rsidRPr="00972CF7">
        <w:t xml:space="preserve">digunakan ACE dengan beberapa tambahan </w:t>
      </w:r>
      <w:proofErr w:type="spellStart"/>
      <w:r w:rsidR="00274E63" w:rsidRPr="00972CF7">
        <w:t>tagset</w:t>
      </w:r>
      <w:proofErr w:type="spellEnd"/>
      <w:r w:rsidR="00274E63" w:rsidRPr="00972CF7">
        <w:t xml:space="preserve"> lain (terinspirasi dari jenis </w:t>
      </w:r>
      <w:proofErr w:type="spellStart"/>
      <w:r w:rsidR="00274E63" w:rsidRPr="00972CF7">
        <w:t>tagset</w:t>
      </w:r>
      <w:proofErr w:type="spellEnd"/>
      <w:r w:rsidR="00274E63" w:rsidRPr="00972CF7">
        <w:t xml:space="preserve"> dari </w:t>
      </w:r>
      <w:r w:rsidR="00274E63" w:rsidRPr="00972CF7">
        <w:rPr>
          <w:i/>
          <w:iCs/>
        </w:rPr>
        <w:t xml:space="preserve">open </w:t>
      </w:r>
      <w:proofErr w:type="spellStart"/>
      <w:r w:rsidR="00274E63" w:rsidRPr="00972CF7">
        <w:rPr>
          <w:i/>
          <w:iCs/>
        </w:rPr>
        <w:t>library</w:t>
      </w:r>
      <w:proofErr w:type="spellEnd"/>
      <w:r w:rsidR="00274E63" w:rsidRPr="00972CF7">
        <w:t xml:space="preserve"> </w:t>
      </w:r>
      <w:proofErr w:type="spellStart"/>
      <w:r w:rsidR="00274E63" w:rsidRPr="00972CF7">
        <w:t>spaCy</w:t>
      </w:r>
      <w:proofErr w:type="spellEnd"/>
      <w:r w:rsidR="00274E63" w:rsidRPr="00972CF7">
        <w:t xml:space="preserve">). </w:t>
      </w:r>
      <w:r w:rsidR="00E17FE0" w:rsidRPr="00972CF7">
        <w:t xml:space="preserve">Tabel di bawah </w:t>
      </w:r>
      <w:r w:rsidR="009958EB" w:rsidRPr="00972CF7">
        <w:t xml:space="preserve">adalah seluruh </w:t>
      </w:r>
      <w:proofErr w:type="spellStart"/>
      <w:r w:rsidR="009958EB" w:rsidRPr="00972CF7">
        <w:t>tagset</w:t>
      </w:r>
      <w:proofErr w:type="spellEnd"/>
      <w:r w:rsidR="009958EB" w:rsidRPr="00972CF7">
        <w:t xml:space="preserve"> yang digunakan untuk anotasi </w:t>
      </w:r>
      <w:proofErr w:type="spellStart"/>
      <w:r w:rsidR="009958EB" w:rsidRPr="00972CF7">
        <w:t>dataset</w:t>
      </w:r>
      <w:proofErr w:type="spellEnd"/>
      <w:r w:rsidR="009958EB" w:rsidRPr="00972CF7">
        <w:t xml:space="preserve">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 xml:space="preserve">terdapat kolom entitas yang berisi istilah yang digunakan untuk </w:t>
      </w:r>
      <w:proofErr w:type="spellStart"/>
      <w:r w:rsidR="0090684B" w:rsidRPr="00972CF7">
        <w:t>named</w:t>
      </w:r>
      <w:proofErr w:type="spellEnd"/>
      <w:r w:rsidR="0090684B" w:rsidRPr="00972CF7">
        <w:t xml:space="preserve"> </w:t>
      </w:r>
      <w:proofErr w:type="spellStart"/>
      <w:r w:rsidR="0090684B" w:rsidRPr="00972CF7">
        <w:t>entity</w:t>
      </w:r>
      <w:proofErr w:type="spellEnd"/>
      <w:r w:rsidR="0090684B" w:rsidRPr="00972CF7">
        <w:t xml:space="preserve"> </w:t>
      </w:r>
      <w:proofErr w:type="spellStart"/>
      <w:r w:rsidR="0090684B" w:rsidRPr="00972CF7">
        <w:t>nya</w:t>
      </w:r>
      <w:proofErr w:type="spellEnd"/>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 xml:space="preserve">Daftar </w:t>
      </w:r>
      <w:proofErr w:type="spellStart"/>
      <w:r w:rsidRPr="00972CF7">
        <w:t>Tagset</w:t>
      </w:r>
      <w:proofErr w:type="spellEnd"/>
      <w:r w:rsidRPr="00972CF7">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proofErr w:type="spellStart"/>
            <w:r w:rsidRPr="00972CF7">
              <w:t>President</w:t>
            </w:r>
            <w:proofErr w:type="spellEnd"/>
            <w:r w:rsidRPr="00972CF7">
              <w:t xml:space="preserve">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proofErr w:type="spellStart"/>
            <w:r w:rsidRPr="00972CF7">
              <w:t>Organization</w:t>
            </w:r>
            <w:proofErr w:type="spellEnd"/>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proofErr w:type="spellStart"/>
            <w:r w:rsidRPr="00972CF7">
              <w:t>Facility</w:t>
            </w:r>
            <w:proofErr w:type="spellEnd"/>
            <w:r w:rsidRPr="00972CF7">
              <w:t xml:space="preserve">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proofErr w:type="spellStart"/>
            <w:r w:rsidRPr="00972CF7">
              <w:t>White</w:t>
            </w:r>
            <w:proofErr w:type="spellEnd"/>
            <w:r w:rsidRPr="00972CF7">
              <w:t xml:space="preserv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proofErr w:type="spellStart"/>
            <w:r w:rsidRPr="00972CF7">
              <w:t>Location</w:t>
            </w:r>
            <w:proofErr w:type="spellEnd"/>
            <w:r w:rsidRPr="00972CF7">
              <w:t xml:space="preserve">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w:t>
            </w:r>
            <w:proofErr w:type="spellStart"/>
            <w:r w:rsidR="002D305E" w:rsidRPr="00972CF7">
              <w:t>dsb</w:t>
            </w:r>
            <w:proofErr w:type="spellEnd"/>
            <w:r w:rsidR="002D305E" w:rsidRPr="00972CF7">
              <w:t>)</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w:t>
            </w:r>
            <w:proofErr w:type="spellStart"/>
            <w:r w:rsidRPr="00972CF7">
              <w:t>Political</w:t>
            </w:r>
            <w:proofErr w:type="spellEnd"/>
            <w:r w:rsidRPr="00972CF7">
              <w:t xml:space="preserve"> </w:t>
            </w:r>
            <w:proofErr w:type="spellStart"/>
            <w:r w:rsidRPr="00972CF7">
              <w:t>Entity</w:t>
            </w:r>
            <w:proofErr w:type="spellEnd"/>
            <w:r w:rsidRPr="00972CF7">
              <w:t xml:space="preserve">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 xml:space="preserve">United States </w:t>
            </w:r>
            <w:proofErr w:type="spellStart"/>
            <w:r w:rsidRPr="00972CF7">
              <w:t>of</w:t>
            </w:r>
            <w:proofErr w:type="spellEnd"/>
            <w:r w:rsidRPr="00972CF7">
              <w:t xml:space="preserve">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proofErr w:type="spellStart"/>
            <w:r w:rsidRPr="00972CF7">
              <w:t>Vehicle</w:t>
            </w:r>
            <w:proofErr w:type="spellEnd"/>
            <w:r w:rsidRPr="00972CF7">
              <w:t xml:space="preserv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proofErr w:type="spellStart"/>
            <w:r w:rsidRPr="00972CF7">
              <w:t>Limousine</w:t>
            </w:r>
            <w:proofErr w:type="spellEnd"/>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proofErr w:type="spellStart"/>
            <w:r w:rsidRPr="00972CF7">
              <w:t>Weapon</w:t>
            </w:r>
            <w:proofErr w:type="spellEnd"/>
            <w:r w:rsidRPr="00972CF7">
              <w:t xml:space="preserve">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proofErr w:type="spellStart"/>
            <w:r w:rsidRPr="00972CF7">
              <w:t>Sniper</w:t>
            </w:r>
            <w:proofErr w:type="spellEnd"/>
            <w:r w:rsidRPr="00972CF7">
              <w:t xml:space="preserve">, </w:t>
            </w:r>
            <w:proofErr w:type="spellStart"/>
            <w:r w:rsidRPr="00972CF7">
              <w:t>Knife</w:t>
            </w:r>
            <w:proofErr w:type="spellEnd"/>
          </w:p>
        </w:tc>
      </w:tr>
    </w:tbl>
    <w:p w14:paraId="53003055" w14:textId="77777777" w:rsidR="00447869" w:rsidRDefault="00447869" w:rsidP="000450F4"/>
    <w:p w14:paraId="713A118A" w14:textId="2F0DE78B" w:rsidR="00586C35" w:rsidRPr="00972CF7" w:rsidRDefault="00071642" w:rsidP="000450F4">
      <w:r w:rsidRPr="00972CF7">
        <w:t xml:space="preserve">ACE 2004 dan ACE 2004 berada di bawah lisensi dan </w:t>
      </w:r>
      <w:proofErr w:type="spellStart"/>
      <w:r w:rsidRPr="00972CF7">
        <w:t>dataset</w:t>
      </w:r>
      <w:proofErr w:type="spellEnd"/>
      <w:r w:rsidRPr="00972CF7">
        <w:t xml:space="preserve"> ini tidak dapat diperoleh secara gratis</w:t>
      </w:r>
      <w:r w:rsidR="00213055" w:rsidRPr="00972CF7">
        <w:t>. H</w:t>
      </w:r>
      <w:r w:rsidRPr="00972CF7">
        <w:t>arga yang dicantumkan untuk yang bukan anggota dari organisasinya akan mendapatkan tarif 4.000,00</w:t>
      </w:r>
      <w:r w:rsidR="00E84DF6">
        <w:rPr>
          <w:lang w:val="en-US"/>
        </w:rPr>
        <w:t xml:space="preserve"> </w:t>
      </w:r>
      <w:proofErr w:type="spellStart"/>
      <w:r w:rsidR="00E84DF6">
        <w:rPr>
          <w:lang w:val="en-US"/>
        </w:rPr>
        <w:t>dolar</w:t>
      </w:r>
      <w:proofErr w:type="spellEnd"/>
      <w:r w:rsidR="00E84DF6">
        <w:rPr>
          <w:lang w:val="en-US"/>
        </w:rPr>
        <w:t xml:space="preserve"> AS</w:t>
      </w:r>
      <w:r w:rsidRPr="00972CF7">
        <w:t xml:space="preserve">. Tabel </w:t>
      </w:r>
      <w:r w:rsidR="00F3592D" w:rsidRPr="00972CF7">
        <w:t xml:space="preserve">merepresentasikan ketujuh </w:t>
      </w:r>
      <w:proofErr w:type="spellStart"/>
      <w:r w:rsidR="00F3592D" w:rsidRPr="00972CF7">
        <w:t>tagset</w:t>
      </w:r>
      <w:proofErr w:type="spellEnd"/>
      <w:r w:rsidR="00F3592D" w:rsidRPr="00972CF7">
        <w:t xml:space="preserve"> dari ACE, untuk contoh yang diambil secara langsung dari </w:t>
      </w:r>
      <w:proofErr w:type="spellStart"/>
      <w:r w:rsidR="00F3592D" w:rsidRPr="00972CF7">
        <w:t>dataset</w:t>
      </w:r>
      <w:proofErr w:type="spellEnd"/>
      <w:r w:rsidR="00F3592D" w:rsidRPr="00972CF7">
        <w:t xml:space="preserve"> ACE tidak dapat dilampirkan karena lisensi dari </w:t>
      </w:r>
      <w:proofErr w:type="spellStart"/>
      <w:r w:rsidR="00F3592D" w:rsidRPr="00972CF7">
        <w:t>dataset</w:t>
      </w:r>
      <w:proofErr w:type="spellEnd"/>
      <w:r w:rsidR="00F3592D" w:rsidRPr="00972CF7">
        <w:t xml:space="preserve"> tersebut. </w:t>
      </w:r>
      <w:r w:rsidR="00C06880" w:rsidRPr="00972CF7">
        <w:t>Karena itu, untuk beberapa subbab ke</w:t>
      </w:r>
      <w:r w:rsidR="000E640A">
        <w:rPr>
          <w:lang w:val="en-US"/>
        </w:rPr>
        <w:t xml:space="preserve"> </w:t>
      </w:r>
      <w:r w:rsidR="00C06880" w:rsidRPr="00972CF7">
        <w:t xml:space="preserve">depan mengenai penjelasan </w:t>
      </w:r>
      <w:proofErr w:type="spellStart"/>
      <w:r w:rsidR="00C06880" w:rsidRPr="00972CF7">
        <w:t>tagset</w:t>
      </w:r>
      <w:proofErr w:type="spellEnd"/>
      <w:r w:rsidR="00C06880" w:rsidRPr="00972CF7">
        <w:t xml:space="preserve">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Indonesia</w:t>
      </w:r>
    </w:p>
    <w:p w14:paraId="42C52B9A" w14:textId="6ECFC99C" w:rsidR="00B1693C" w:rsidRPr="00972CF7" w:rsidRDefault="005E222E" w:rsidP="00B1693C">
      <w:r w:rsidRPr="00972CF7">
        <w:t xml:space="preserve">Pada saat ini belum ada </w:t>
      </w:r>
      <w:proofErr w:type="spellStart"/>
      <w:r w:rsidRPr="00972CF7">
        <w:t>dataset</w:t>
      </w:r>
      <w:proofErr w:type="spellEnd"/>
      <w:r w:rsidRPr="00972CF7">
        <w:t xml:space="preserve"> </w:t>
      </w:r>
      <w:r w:rsidR="008E5962" w:rsidRPr="00972CF7">
        <w:t xml:space="preserve">umum </w:t>
      </w:r>
      <w:r w:rsidRPr="00972CF7">
        <w:t xml:space="preserve">untuk penelitian </w:t>
      </w:r>
      <w:proofErr w:type="spellStart"/>
      <w:r w:rsidRPr="00972CF7">
        <w:t>nested</w:t>
      </w:r>
      <w:proofErr w:type="spellEnd"/>
      <w:r w:rsidRPr="00972CF7">
        <w:t xml:space="preserve"> NER dalam bahasa Indonesia yang dapat digunakan sebagai referensi maupun yang dapat digunakan untuk penelitian sebagai </w:t>
      </w:r>
      <w:proofErr w:type="spellStart"/>
      <w:r w:rsidRPr="00972CF7">
        <w:t>dataset</w:t>
      </w:r>
      <w:proofErr w:type="spellEnd"/>
      <w:r w:rsidR="008E5962" w:rsidRPr="00972CF7">
        <w:t>.</w:t>
      </w:r>
      <w:r w:rsidRPr="00972CF7">
        <w:t xml:space="preserve"> </w:t>
      </w:r>
      <w:r w:rsidR="000E5A36" w:rsidRPr="00972CF7">
        <w:t xml:space="preserve">Karena ini, </w:t>
      </w:r>
      <w:proofErr w:type="spellStart"/>
      <w:r w:rsidR="000E5A36" w:rsidRPr="00972CF7">
        <w:t>dataset</w:t>
      </w:r>
      <w:proofErr w:type="spellEnd"/>
      <w:r w:rsidR="000E5A36" w:rsidRPr="00972CF7">
        <w:t xml:space="preserve"> yang digunakan dalam tugas akhir ini diambil dari tugas akhir sebelumnya yang juga meneliti dalam topik NER</w:t>
      </w:r>
      <w:r w:rsidR="000E5E71" w:rsidRPr="00972CF7">
        <w:t xml:space="preserve">, yaitu </w:t>
      </w:r>
      <w:proofErr w:type="spellStart"/>
      <w:r w:rsidR="000E5E71" w:rsidRPr="00972CF7">
        <w:t>dataset</w:t>
      </w:r>
      <w:proofErr w:type="spellEnd"/>
      <w:r w:rsidR="000E5E71" w:rsidRPr="00972CF7">
        <w:t xml:space="preserve">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w:t>
      </w:r>
      <w:proofErr w:type="spellStart"/>
      <w:r w:rsidR="000E5E71" w:rsidRPr="00972CF7">
        <w:t>nested</w:t>
      </w:r>
      <w:proofErr w:type="spellEnd"/>
      <w:r w:rsidR="000E5E71" w:rsidRPr="00972CF7">
        <w:t xml:space="preserve"> NER dalam tugas akhirnya. </w:t>
      </w:r>
      <w:proofErr w:type="spellStart"/>
      <w:r w:rsidR="00B1693C" w:rsidRPr="00972CF7">
        <w:t>Dataset</w:t>
      </w:r>
      <w:proofErr w:type="spellEnd"/>
      <w:r w:rsidR="00B1693C" w:rsidRPr="00972CF7">
        <w:t xml:space="preserve"> ini </w:t>
      </w:r>
      <w:proofErr w:type="spellStart"/>
      <w:r w:rsidR="007C7A8D">
        <w:rPr>
          <w:lang w:val="en-US"/>
        </w:rPr>
        <w:t>awalnya</w:t>
      </w:r>
      <w:proofErr w:type="spellEnd"/>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w:t>
      </w:r>
      <w:proofErr w:type="spellStart"/>
      <w:r w:rsidR="00B1693C" w:rsidRPr="00972CF7">
        <w:t>tagset</w:t>
      </w:r>
      <w:proofErr w:type="spellEnd"/>
      <w:r w:rsidR="00B1693C" w:rsidRPr="00972CF7">
        <w:t xml:space="preserve">/jenis entitas dalam </w:t>
      </w:r>
      <w:proofErr w:type="spellStart"/>
      <w:r w:rsidR="00B1693C" w:rsidRPr="00972CF7">
        <w:t>dataset</w:t>
      </w:r>
      <w:proofErr w:type="spellEnd"/>
      <w:r w:rsidR="00B1693C" w:rsidRPr="00972CF7">
        <w:t xml:space="preserve"> ini mengambil inspirasi dari jenis </w:t>
      </w:r>
      <w:proofErr w:type="spellStart"/>
      <w:r w:rsidR="00B1693C" w:rsidRPr="00972CF7">
        <w:t>tagset</w:t>
      </w:r>
      <w:proofErr w:type="spellEnd"/>
      <w:r w:rsidR="00B1693C" w:rsidRPr="00972CF7">
        <w:t xml:space="preserve"> bahasa Inggris yang ada, namun juga </w:t>
      </w:r>
      <w:proofErr w:type="spellStart"/>
      <w:r w:rsidR="00B1693C" w:rsidRPr="00972CF7">
        <w:t>tagset</w:t>
      </w:r>
      <w:proofErr w:type="spellEnd"/>
      <w:r w:rsidR="00B1693C" w:rsidRPr="00972CF7">
        <w:t xml:space="preserve"> yang dipilih disesuaikan dengan </w:t>
      </w:r>
      <w:proofErr w:type="spellStart"/>
      <w:r w:rsidR="00B1693C" w:rsidRPr="00972CF7">
        <w:t>dataset</w:t>
      </w:r>
      <w:proofErr w:type="spellEnd"/>
      <w:r w:rsidR="00B1693C" w:rsidRPr="00972CF7">
        <w:t xml:space="preserve"> bahasa Indonesia tugas akhir ini. </w:t>
      </w:r>
    </w:p>
    <w:p w14:paraId="72050B6A" w14:textId="5F9EBB6A" w:rsidR="003020F8" w:rsidRPr="00972CF7" w:rsidRDefault="003020F8" w:rsidP="00B1693C">
      <w:r w:rsidRPr="00972CF7">
        <w:t xml:space="preserve">Dokumen </w:t>
      </w:r>
      <w:proofErr w:type="spellStart"/>
      <w:r w:rsidRPr="00972CF7">
        <w:t>dataset</w:t>
      </w:r>
      <w:proofErr w:type="spellEnd"/>
      <w:r w:rsidRPr="00972CF7">
        <w:t xml:space="preserve"> </w:t>
      </w:r>
      <w:proofErr w:type="spellStart"/>
      <w:r w:rsidRPr="00972CF7">
        <w:t>nested</w:t>
      </w:r>
      <w:proofErr w:type="spellEnd"/>
      <w:r w:rsidRPr="00972CF7">
        <w:t xml:space="preserve">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w:t>
      </w:r>
      <w:proofErr w:type="spellStart"/>
      <w:r w:rsidR="00EB2EB4" w:rsidRPr="00972CF7">
        <w:t>dataset</w:t>
      </w:r>
      <w:proofErr w:type="spellEnd"/>
      <w:r w:rsidR="00EB2EB4" w:rsidRPr="00972CF7">
        <w:t xml:space="preserve"> berasal dari </w:t>
      </w:r>
      <w:r w:rsidRPr="00972CF7">
        <w:t xml:space="preserve">berita CNN Indonesia, situs ensiklopedia Wikipedia Indonesia dan </w:t>
      </w:r>
      <w:proofErr w:type="spellStart"/>
      <w:r w:rsidRPr="00972CF7">
        <w:t>crawling</w:t>
      </w:r>
      <w:proofErr w:type="spellEnd"/>
      <w:r w:rsidRPr="00972CF7">
        <w:t xml:space="preserve"> beberapa situs dari Googl</w:t>
      </w:r>
      <w:r w:rsidR="004155B0" w:rsidRPr="00972CF7">
        <w:t xml:space="preserve">e yang telah </w:t>
      </w:r>
      <w:proofErr w:type="spellStart"/>
      <w:r w:rsidR="004155B0" w:rsidRPr="00972CF7">
        <w:t>ditranslasikan</w:t>
      </w:r>
      <w:proofErr w:type="spellEnd"/>
      <w:r w:rsidR="004155B0" w:rsidRPr="00972CF7">
        <w:t xml:space="preserve"> ke dalam bahasa Indonesi</w:t>
      </w:r>
      <w:r w:rsidR="003027F0" w:rsidRPr="00972CF7">
        <w:t xml:space="preserve">a. </w:t>
      </w:r>
      <w:r w:rsidR="00E753AF" w:rsidRPr="00972CF7">
        <w:t xml:space="preserve">Secara keseluruhan, dokumen </w:t>
      </w:r>
      <w:proofErr w:type="spellStart"/>
      <w:r w:rsidR="00E753AF" w:rsidRPr="00972CF7">
        <w:t>dataset</w:t>
      </w:r>
      <w:proofErr w:type="spellEnd"/>
      <w:r w:rsidR="00E753AF" w:rsidRPr="00972CF7">
        <w:t xml:space="preserve">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w:t>
      </w:r>
      <w:proofErr w:type="spellStart"/>
      <w:r w:rsidR="008E05E3" w:rsidRPr="00972CF7">
        <w:t>organization</w:t>
      </w:r>
      <w:proofErr w:type="spellEnd"/>
      <w:r w:rsidR="008E05E3" w:rsidRPr="00972CF7">
        <w:t xml:space="preserve">, dan </w:t>
      </w:r>
      <w:proofErr w:type="spellStart"/>
      <w:r w:rsidR="008E05E3" w:rsidRPr="00972CF7">
        <w:t>date</w:t>
      </w:r>
      <w:proofErr w:type="spellEnd"/>
      <w:r w:rsidR="008E05E3" w:rsidRPr="00972CF7">
        <w:t xml:space="preserve"> atau </w:t>
      </w:r>
      <w:proofErr w:type="spellStart"/>
      <w:r w:rsidR="008E05E3" w:rsidRPr="00972CF7">
        <w:t>time</w:t>
      </w:r>
      <w:proofErr w:type="spellEnd"/>
      <w:r w:rsidR="008E05E3" w:rsidRPr="00972CF7">
        <w:t xml:space="preserv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 xml:space="preserve">Jenis </w:t>
      </w:r>
      <w:proofErr w:type="spellStart"/>
      <w:r w:rsidRPr="00972CF7">
        <w:t>Tagset</w:t>
      </w:r>
      <w:proofErr w:type="spellEnd"/>
      <w:r w:rsidRPr="00972CF7">
        <w:t xml:space="preserve"> Bahasa Indonesia</w:t>
      </w:r>
    </w:p>
    <w:p w14:paraId="3A56D71A" w14:textId="0F75F413" w:rsidR="00882D79" w:rsidRPr="00972CF7" w:rsidRDefault="00106229" w:rsidP="00225FEC">
      <w:r w:rsidRPr="00972CF7">
        <w:t xml:space="preserve">Berikut adalah penjelasan mengenai jenis-jenis </w:t>
      </w:r>
      <w:r w:rsidR="00D979CE" w:rsidRPr="00972CF7">
        <w:t>entitas/</w:t>
      </w:r>
      <w:proofErr w:type="spellStart"/>
      <w:r w:rsidRPr="00972CF7">
        <w:t>tagset</w:t>
      </w:r>
      <w:proofErr w:type="spellEnd"/>
      <w:r w:rsidRPr="00972CF7">
        <w:t xml:space="preserve"> yang ditentukan dalam </w:t>
      </w:r>
      <w:proofErr w:type="spellStart"/>
      <w:r w:rsidRPr="00972CF7">
        <w:t>dataset</w:t>
      </w:r>
      <w:proofErr w:type="spellEnd"/>
      <w:r w:rsidRPr="00972CF7">
        <w:t xml:space="preserve"> tugas akhir ini. Terdapat tujuh jenis entitas dan tiap 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 xml:space="preserve">tabel sebelumnya yang menjelaskan jenis </w:t>
      </w:r>
      <w:proofErr w:type="spellStart"/>
      <w:r w:rsidR="00950F75" w:rsidRPr="00972CF7">
        <w:t>tagset</w:t>
      </w:r>
      <w:proofErr w:type="spellEnd"/>
      <w:r w:rsidR="00950F75" w:rsidRPr="00972CF7">
        <w:t xml:space="preserve">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w:t>
      </w:r>
      <w:proofErr w:type="spellStart"/>
      <w:r w:rsidR="001F5DD8" w:rsidRPr="00972CF7">
        <w:t>dataset</w:t>
      </w:r>
      <w:proofErr w:type="spellEnd"/>
      <w:r w:rsidR="001F5DD8" w:rsidRPr="00972CF7">
        <w:t xml:space="preserve"> didapatkan dari beberapa sumber. </w:t>
      </w:r>
      <w:r w:rsidR="00D979CE" w:rsidRPr="00972CF7">
        <w:t xml:space="preserve">Person, </w:t>
      </w:r>
      <w:proofErr w:type="spellStart"/>
      <w:r w:rsidR="00006B96" w:rsidRPr="00972CF7">
        <w:t>organization</w:t>
      </w:r>
      <w:proofErr w:type="spellEnd"/>
      <w:r w:rsidR="00D979CE" w:rsidRPr="00972CF7">
        <w:t xml:space="preserve">, </w:t>
      </w:r>
      <w:proofErr w:type="spellStart"/>
      <w:r w:rsidR="00D979CE" w:rsidRPr="00972CF7">
        <w:t>location</w:t>
      </w:r>
      <w:proofErr w:type="spellEnd"/>
      <w:r w:rsidR="00D979CE" w:rsidRPr="00972CF7">
        <w:t xml:space="preserve"> adalah </w:t>
      </w:r>
      <w:proofErr w:type="spellStart"/>
      <w:r w:rsidR="00D979CE" w:rsidRPr="00972CF7">
        <w:t>tagset</w:t>
      </w:r>
      <w:proofErr w:type="spellEnd"/>
      <w:r w:rsidR="00D979CE" w:rsidRPr="00972CF7">
        <w:t xml:space="preserve"> yang paling sering </w:t>
      </w:r>
      <w:r w:rsidR="002B1FD3" w:rsidRPr="00972CF7">
        <w:t xml:space="preserve">digunakan. Hampir seluruh </w:t>
      </w:r>
      <w:proofErr w:type="spellStart"/>
      <w:r w:rsidR="002B1FD3" w:rsidRPr="00972CF7">
        <w:t>dataset</w:t>
      </w:r>
      <w:proofErr w:type="spellEnd"/>
      <w:r w:rsidR="002B1FD3" w:rsidRPr="00972CF7">
        <w:t xml:space="preserve"> umum NER menggunakan ketiga jenis ini seperti ACE 2004, ACE 2005, </w:t>
      </w:r>
      <w:proofErr w:type="spellStart"/>
      <w:r w:rsidR="002B1FD3" w:rsidRPr="00972CF7">
        <w:t>C</w:t>
      </w:r>
      <w:r w:rsidR="001623E7" w:rsidRPr="00972CF7">
        <w:t>o</w:t>
      </w:r>
      <w:r w:rsidR="002B1FD3" w:rsidRPr="00972CF7">
        <w:t>NLL</w:t>
      </w:r>
      <w:proofErr w:type="spellEnd"/>
      <w:r w:rsidR="002B1FD3" w:rsidRPr="00972CF7">
        <w:t xml:space="preserve"> 2003, MUC 7. </w:t>
      </w:r>
      <w:r w:rsidR="001623E7" w:rsidRPr="00972CF7">
        <w:t xml:space="preserve">Untuk jenis </w:t>
      </w:r>
      <w:proofErr w:type="spellStart"/>
      <w:r w:rsidR="001623E7" w:rsidRPr="00972CF7">
        <w:t>tagset</w:t>
      </w:r>
      <w:proofErr w:type="spellEnd"/>
      <w:r w:rsidR="001623E7" w:rsidRPr="00972CF7">
        <w:t xml:space="preserve"> Date, </w:t>
      </w:r>
      <w:proofErr w:type="spellStart"/>
      <w:r w:rsidR="001623E7" w:rsidRPr="00972CF7">
        <w:t>Time</w:t>
      </w:r>
      <w:proofErr w:type="spellEnd"/>
      <w:r w:rsidR="001623E7" w:rsidRPr="00972CF7">
        <w:t xml:space="preserve"> berasal dari jenis </w:t>
      </w:r>
      <w:proofErr w:type="spellStart"/>
      <w:r w:rsidR="001623E7" w:rsidRPr="00972CF7">
        <w:t>tagset</w:t>
      </w:r>
      <w:proofErr w:type="spellEnd"/>
      <w:r w:rsidR="001623E7" w:rsidRPr="00972CF7">
        <w:t xml:space="preserve"> yang digunakan oleh MUC 7. Dan jenis Event merupakan salah satu </w:t>
      </w:r>
      <w:proofErr w:type="spellStart"/>
      <w:r w:rsidR="001623E7" w:rsidRPr="00972CF7">
        <w:t>tagset</w:t>
      </w:r>
      <w:proofErr w:type="spellEnd"/>
      <w:r w:rsidR="001623E7" w:rsidRPr="00972CF7">
        <w:t xml:space="preserve"> yang bukan berasal dari </w:t>
      </w:r>
      <w:proofErr w:type="spellStart"/>
      <w:r w:rsidR="001623E7" w:rsidRPr="00972CF7">
        <w:t>tagset</w:t>
      </w:r>
      <w:proofErr w:type="spellEnd"/>
      <w:r w:rsidR="001623E7" w:rsidRPr="00972CF7">
        <w:t xml:space="preserve"> yang umum, namun ditemukan dalam salah satu </w:t>
      </w:r>
      <w:proofErr w:type="spellStart"/>
      <w:r w:rsidR="001623E7" w:rsidRPr="00972CF7">
        <w:rPr>
          <w:i/>
          <w:iCs/>
        </w:rPr>
        <w:t>library</w:t>
      </w:r>
      <w:proofErr w:type="spellEnd"/>
      <w:r w:rsidR="001623E7" w:rsidRPr="00972CF7">
        <w:t xml:space="preserve"> umum yaitu </w:t>
      </w:r>
      <w:proofErr w:type="spellStart"/>
      <w:r w:rsidR="001623E7" w:rsidRPr="00972CF7">
        <w:t>spaCy</w:t>
      </w:r>
      <w:proofErr w:type="spellEnd"/>
      <w:r w:rsidR="001623E7" w:rsidRPr="00972CF7">
        <w:t xml:space="preserve">. </w:t>
      </w:r>
      <w:r w:rsidR="00F4205A" w:rsidRPr="00972CF7">
        <w:t xml:space="preserve">Dan untuk </w:t>
      </w:r>
      <w:proofErr w:type="spellStart"/>
      <w:r w:rsidR="00F4205A" w:rsidRPr="00972CF7">
        <w:t>Miscellaneous</w:t>
      </w:r>
      <w:proofErr w:type="spellEnd"/>
      <w:r w:rsidR="00F4205A" w:rsidRPr="00972CF7">
        <w:t xml:space="preserve">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75EF5AF7" w14:textId="77777777" w:rsidR="00D53F2D" w:rsidRPr="00972CF7" w:rsidRDefault="00D53F2D" w:rsidP="00D53F2D">
      <w:r w:rsidRPr="00972CF7">
        <w:t xml:space="preserve">Bagian penjelasan ini akan mendeskripsikan contoh kasus kata-kata yang akan dianggap merupakan jenis entitas dari jenis </w:t>
      </w:r>
      <w:proofErr w:type="spellStart"/>
      <w:r w:rsidRPr="00972CF7">
        <w:t>tagset</w:t>
      </w:r>
      <w:proofErr w:type="spellEnd"/>
      <w:r w:rsidRPr="00972CF7">
        <w:t xml:space="preserve"> tersebut. Penentuan kata yang termasuk entitas person akan mengarah kepada nama seseorang (Basuki </w:t>
      </w:r>
      <w:proofErr w:type="spellStart"/>
      <w:r w:rsidRPr="00972CF7">
        <w:t>Tjahaja</w:t>
      </w:r>
      <w:proofErr w:type="spellEnd"/>
      <w:r w:rsidRPr="00972CF7">
        <w:t xml:space="preserve"> Purnama), maupun pangkat seseorang (</w:t>
      </w:r>
      <w:proofErr w:type="spellStart"/>
      <w:r w:rsidRPr="00972CF7">
        <w:t>Irjenad</w:t>
      </w:r>
      <w:proofErr w:type="spellEnd"/>
      <w:r w:rsidRPr="00972CF7">
        <w:t xml:space="preserve"> Letjen TNI Rudianto). </w:t>
      </w:r>
      <w:r w:rsidRPr="00972CF7">
        <w:lastRenderedPageBreak/>
        <w:t xml:space="preserve">Seseorang yang memiliki panggilan seperti Bapak </w:t>
      </w:r>
      <w:proofErr w:type="spellStart"/>
      <w:r w:rsidRPr="00972CF7">
        <w:t>Ahok</w:t>
      </w:r>
      <w:proofErr w:type="spellEnd"/>
      <w:r w:rsidRPr="00972CF7">
        <w:t xml:space="preserve">, Saudara Rudianto akan 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972CF7">
        <w:t>siapakan</w:t>
      </w:r>
      <w:proofErr w:type="spellEnd"/>
      <w:r w:rsidRPr="00972CF7">
        <w:t xml:space="preserve"> orang tersebut) siapa tidak akan ditandai sebagai entitas. </w:t>
      </w:r>
    </w:p>
    <w:p w14:paraId="3318D5F1" w14:textId="0DFB32E3" w:rsidR="00225FEC" w:rsidRPr="00972CF7" w:rsidRDefault="00225FEC" w:rsidP="00225FEC"/>
    <w:p w14:paraId="5199BA8A" w14:textId="03E95399" w:rsidR="00F912CB" w:rsidRPr="00972CF7" w:rsidRDefault="00F912CB" w:rsidP="00F912CB">
      <w:pPr>
        <w:pStyle w:val="Caption"/>
        <w:keepNext/>
      </w:pPr>
      <w:bookmarkStart w:id="12" w:name="_Ref103674623"/>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3</w:t>
      </w:r>
      <w:r w:rsidR="00AF53E1" w:rsidRPr="00972CF7">
        <w:fldChar w:fldCharType="end"/>
      </w:r>
      <w:bookmarkEnd w:id="12"/>
      <w:r w:rsidRPr="00972CF7">
        <w:br/>
        <w:t xml:space="preserve">Jenis </w:t>
      </w:r>
      <w:proofErr w:type="spellStart"/>
      <w:r w:rsidRPr="00972CF7">
        <w:t>Tagset</w:t>
      </w:r>
      <w:proofErr w:type="spellEnd"/>
      <w:r w:rsidRPr="00972CF7">
        <w:t xml:space="preserve"> Bahasa Indonesia</w:t>
      </w:r>
    </w:p>
    <w:tbl>
      <w:tblPr>
        <w:tblStyle w:val="TableGrid"/>
        <w:tblW w:w="0" w:type="auto"/>
        <w:tblLook w:val="04A0" w:firstRow="1" w:lastRow="0" w:firstColumn="1" w:lastColumn="0" w:noHBand="0" w:noVBand="1"/>
      </w:tblPr>
      <w:tblGrid>
        <w:gridCol w:w="2642"/>
        <w:gridCol w:w="2643"/>
        <w:gridCol w:w="2643"/>
      </w:tblGrid>
      <w:tr w:rsidR="00F3470E" w:rsidRPr="00972CF7" w14:paraId="1C41DACD" w14:textId="77777777" w:rsidTr="00163A56">
        <w:tc>
          <w:tcPr>
            <w:tcW w:w="2642" w:type="dxa"/>
            <w:shd w:val="clear" w:color="auto" w:fill="D9D9D9" w:themeFill="background1" w:themeFillShade="D9"/>
            <w:vAlign w:val="center"/>
          </w:tcPr>
          <w:p w14:paraId="61F9E5E8" w14:textId="4CA628C8" w:rsidR="00F3470E" w:rsidRPr="00972CF7" w:rsidRDefault="00F3470E" w:rsidP="00C3018B">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AF5DE7B" w14:textId="1D7766F0" w:rsidR="00F3470E" w:rsidRPr="00972CF7" w:rsidRDefault="00F3470E" w:rsidP="00C3018B">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5564EF6C" w14:textId="08B4B658" w:rsidR="00F3470E" w:rsidRPr="00972CF7" w:rsidRDefault="00F3470E" w:rsidP="00C3018B">
            <w:pPr>
              <w:spacing w:line="240" w:lineRule="auto"/>
              <w:ind w:firstLine="0"/>
              <w:jc w:val="center"/>
            </w:pPr>
            <w:r w:rsidRPr="00972CF7">
              <w:rPr>
                <w:b/>
                <w:bCs/>
              </w:rPr>
              <w:t>Contoh</w:t>
            </w:r>
          </w:p>
        </w:tc>
      </w:tr>
      <w:tr w:rsidR="00C3018B" w:rsidRPr="00972CF7" w14:paraId="14D651F1" w14:textId="77777777" w:rsidTr="001F2D5D">
        <w:tc>
          <w:tcPr>
            <w:tcW w:w="2642" w:type="dxa"/>
            <w:vAlign w:val="center"/>
          </w:tcPr>
          <w:p w14:paraId="2573B8C6" w14:textId="719EB4C6" w:rsidR="00C3018B" w:rsidRPr="00972CF7" w:rsidRDefault="00C3018B" w:rsidP="00C3018B">
            <w:pPr>
              <w:spacing w:line="240" w:lineRule="auto"/>
              <w:ind w:firstLine="0"/>
              <w:jc w:val="center"/>
            </w:pPr>
            <w:r w:rsidRPr="00972CF7">
              <w:t>Person (PER)</w:t>
            </w:r>
          </w:p>
        </w:tc>
        <w:tc>
          <w:tcPr>
            <w:tcW w:w="2643" w:type="dxa"/>
            <w:vAlign w:val="center"/>
          </w:tcPr>
          <w:p w14:paraId="638456A6" w14:textId="708A1526" w:rsidR="00C3018B" w:rsidRPr="00972CF7" w:rsidRDefault="00C3018B" w:rsidP="00C3018B">
            <w:pPr>
              <w:spacing w:line="240" w:lineRule="auto"/>
              <w:ind w:firstLine="0"/>
              <w:jc w:val="center"/>
            </w:pPr>
            <w:r w:rsidRPr="00972CF7">
              <w:t>Seseorang/kumpulan orang</w:t>
            </w:r>
          </w:p>
        </w:tc>
        <w:tc>
          <w:tcPr>
            <w:tcW w:w="2643" w:type="dxa"/>
            <w:vAlign w:val="center"/>
          </w:tcPr>
          <w:p w14:paraId="66FD0C86" w14:textId="7C5A5181" w:rsidR="00C3018B" w:rsidRPr="00972CF7" w:rsidRDefault="00C3018B" w:rsidP="00C3018B">
            <w:pPr>
              <w:spacing w:line="240" w:lineRule="auto"/>
              <w:ind w:firstLine="0"/>
              <w:jc w:val="center"/>
            </w:pPr>
            <w:proofErr w:type="spellStart"/>
            <w:r w:rsidRPr="00972CF7">
              <w:t>President</w:t>
            </w:r>
            <w:proofErr w:type="spellEnd"/>
            <w:r w:rsidRPr="00972CF7">
              <w:t xml:space="preserve"> Obama</w:t>
            </w:r>
          </w:p>
        </w:tc>
      </w:tr>
      <w:tr w:rsidR="00C3018B" w:rsidRPr="00972CF7" w14:paraId="7695F1CF" w14:textId="77777777" w:rsidTr="001F2D5D">
        <w:tc>
          <w:tcPr>
            <w:tcW w:w="2642" w:type="dxa"/>
            <w:vAlign w:val="center"/>
          </w:tcPr>
          <w:p w14:paraId="7D12352E" w14:textId="10971B97" w:rsidR="00C3018B" w:rsidRPr="00972CF7" w:rsidRDefault="00006B96" w:rsidP="00C3018B">
            <w:pPr>
              <w:spacing w:line="240" w:lineRule="auto"/>
              <w:ind w:firstLine="0"/>
              <w:jc w:val="center"/>
            </w:pPr>
            <w:proofErr w:type="spellStart"/>
            <w:r w:rsidRPr="00972CF7">
              <w:t>Organization</w:t>
            </w:r>
            <w:proofErr w:type="spellEnd"/>
            <w:r w:rsidR="00C3018B" w:rsidRPr="00972CF7">
              <w:t xml:space="preserve"> (ORG)</w:t>
            </w:r>
          </w:p>
        </w:tc>
        <w:tc>
          <w:tcPr>
            <w:tcW w:w="2643" w:type="dxa"/>
            <w:vAlign w:val="center"/>
          </w:tcPr>
          <w:p w14:paraId="3E8F337A" w14:textId="0308CD95" w:rsidR="00C3018B" w:rsidRPr="00972CF7" w:rsidRDefault="00C3018B" w:rsidP="00C3018B">
            <w:pPr>
              <w:spacing w:line="240" w:lineRule="auto"/>
              <w:ind w:firstLine="0"/>
              <w:jc w:val="center"/>
            </w:pPr>
            <w:r w:rsidRPr="00972CF7">
              <w:t>Perusahaan, agensi, grup dalam struktur organisasi</w:t>
            </w:r>
          </w:p>
        </w:tc>
        <w:tc>
          <w:tcPr>
            <w:tcW w:w="2643" w:type="dxa"/>
            <w:vAlign w:val="center"/>
          </w:tcPr>
          <w:p w14:paraId="16B69C46" w14:textId="03C37059" w:rsidR="00C3018B" w:rsidRPr="00972CF7" w:rsidRDefault="00C3018B" w:rsidP="00C3018B">
            <w:pPr>
              <w:spacing w:line="240" w:lineRule="auto"/>
              <w:ind w:firstLine="0"/>
              <w:jc w:val="center"/>
            </w:pPr>
            <w:r w:rsidRPr="00972CF7">
              <w:t>Secret Service</w:t>
            </w:r>
          </w:p>
        </w:tc>
      </w:tr>
      <w:tr w:rsidR="001C47CF" w:rsidRPr="00972CF7" w14:paraId="352301D1" w14:textId="77777777" w:rsidTr="001F2D5D">
        <w:tc>
          <w:tcPr>
            <w:tcW w:w="2642" w:type="dxa"/>
            <w:vAlign w:val="center"/>
          </w:tcPr>
          <w:p w14:paraId="716A7DDE" w14:textId="1F8362FE" w:rsidR="001C47CF" w:rsidRPr="00972CF7" w:rsidRDefault="001C47CF" w:rsidP="001C47CF">
            <w:pPr>
              <w:spacing w:line="240" w:lineRule="auto"/>
              <w:ind w:firstLine="0"/>
              <w:jc w:val="center"/>
            </w:pPr>
            <w:proofErr w:type="spellStart"/>
            <w:r w:rsidRPr="00972CF7">
              <w:t>Location</w:t>
            </w:r>
            <w:proofErr w:type="spellEnd"/>
            <w:r w:rsidRPr="00972CF7">
              <w:t xml:space="preserve"> (LOC)</w:t>
            </w:r>
          </w:p>
        </w:tc>
        <w:tc>
          <w:tcPr>
            <w:tcW w:w="2643" w:type="dxa"/>
            <w:vAlign w:val="center"/>
          </w:tcPr>
          <w:p w14:paraId="1D6BAE9A" w14:textId="0E797F9F" w:rsidR="001C47CF" w:rsidRPr="00972CF7" w:rsidRDefault="001C47CF" w:rsidP="001C47CF">
            <w:pPr>
              <w:spacing w:line="240" w:lineRule="auto"/>
              <w:ind w:firstLine="0"/>
              <w:jc w:val="center"/>
            </w:pPr>
            <w:r w:rsidRPr="00972CF7">
              <w:t>Lokasi geografis seperti daratan, lautan, dan bentukan geologis</w:t>
            </w:r>
          </w:p>
        </w:tc>
        <w:tc>
          <w:tcPr>
            <w:tcW w:w="2643" w:type="dxa"/>
            <w:vAlign w:val="center"/>
          </w:tcPr>
          <w:p w14:paraId="471614A6" w14:textId="6621A5F7" w:rsidR="001C47CF" w:rsidRPr="00972CF7" w:rsidRDefault="001C47CF" w:rsidP="001C47CF">
            <w:pPr>
              <w:spacing w:line="240" w:lineRule="auto"/>
              <w:ind w:firstLine="0"/>
              <w:jc w:val="center"/>
            </w:pPr>
            <w:r w:rsidRPr="00972CF7">
              <w:t>Red Sea</w:t>
            </w:r>
          </w:p>
        </w:tc>
      </w:tr>
      <w:tr w:rsidR="001C47CF" w:rsidRPr="00972CF7" w14:paraId="2A0FE6FD" w14:textId="77777777" w:rsidTr="001F2D5D">
        <w:tc>
          <w:tcPr>
            <w:tcW w:w="2642" w:type="dxa"/>
            <w:vAlign w:val="center"/>
          </w:tcPr>
          <w:p w14:paraId="1B097CC7" w14:textId="017A2144" w:rsidR="001C47CF" w:rsidRPr="00972CF7" w:rsidRDefault="001C47CF" w:rsidP="001C47CF">
            <w:pPr>
              <w:spacing w:line="240" w:lineRule="auto"/>
              <w:ind w:firstLine="0"/>
              <w:jc w:val="center"/>
            </w:pPr>
            <w:r w:rsidRPr="00972CF7">
              <w:t>Date</w:t>
            </w:r>
            <w:r w:rsidR="003E2432" w:rsidRPr="00972CF7">
              <w:t xml:space="preserve"> (DATE)</w:t>
            </w:r>
          </w:p>
        </w:tc>
        <w:tc>
          <w:tcPr>
            <w:tcW w:w="2643" w:type="dxa"/>
            <w:vAlign w:val="center"/>
          </w:tcPr>
          <w:p w14:paraId="5604AD91" w14:textId="45EBA46C" w:rsidR="001C47CF" w:rsidRPr="00972CF7" w:rsidRDefault="00BE2F53" w:rsidP="001C47CF">
            <w:pPr>
              <w:spacing w:line="240" w:lineRule="auto"/>
              <w:ind w:firstLine="0"/>
              <w:jc w:val="center"/>
            </w:pPr>
            <w:r w:rsidRPr="00972CF7">
              <w:t>Tanggal, bulan, tahun</w:t>
            </w:r>
          </w:p>
        </w:tc>
        <w:tc>
          <w:tcPr>
            <w:tcW w:w="2643" w:type="dxa"/>
            <w:vAlign w:val="center"/>
          </w:tcPr>
          <w:p w14:paraId="1D1BCF35" w14:textId="77777777" w:rsidR="00F7623D" w:rsidRPr="00972CF7" w:rsidRDefault="00664792" w:rsidP="001C47CF">
            <w:pPr>
              <w:spacing w:line="240" w:lineRule="auto"/>
              <w:ind w:firstLine="0"/>
              <w:jc w:val="center"/>
            </w:pPr>
            <w:r w:rsidRPr="00972CF7">
              <w:t xml:space="preserve">17 Agustus 1945, </w:t>
            </w:r>
          </w:p>
          <w:p w14:paraId="0C837443" w14:textId="788B8FE2" w:rsidR="001C47CF" w:rsidRPr="00972CF7" w:rsidRDefault="00664792" w:rsidP="001C47CF">
            <w:pPr>
              <w:spacing w:line="240" w:lineRule="auto"/>
              <w:ind w:firstLine="0"/>
              <w:jc w:val="center"/>
            </w:pPr>
            <w:r w:rsidRPr="00972CF7">
              <w:t>bulan Juli</w:t>
            </w:r>
          </w:p>
        </w:tc>
      </w:tr>
      <w:tr w:rsidR="001C47CF" w:rsidRPr="00972CF7" w14:paraId="5F20CDC9" w14:textId="77777777" w:rsidTr="001F2D5D">
        <w:tc>
          <w:tcPr>
            <w:tcW w:w="2642" w:type="dxa"/>
            <w:vAlign w:val="center"/>
          </w:tcPr>
          <w:p w14:paraId="3F1D37AD" w14:textId="66AF3EB1" w:rsidR="001C47CF" w:rsidRPr="00972CF7" w:rsidRDefault="001C47CF" w:rsidP="001C47CF">
            <w:pPr>
              <w:spacing w:line="240" w:lineRule="auto"/>
              <w:ind w:left="720" w:hanging="720"/>
              <w:jc w:val="center"/>
            </w:pPr>
            <w:proofErr w:type="spellStart"/>
            <w:r w:rsidRPr="00972CF7">
              <w:t>Time</w:t>
            </w:r>
            <w:proofErr w:type="spellEnd"/>
            <w:r w:rsidR="003E2432" w:rsidRPr="00972CF7">
              <w:t xml:space="preserve"> (TIME)</w:t>
            </w:r>
          </w:p>
        </w:tc>
        <w:tc>
          <w:tcPr>
            <w:tcW w:w="2643" w:type="dxa"/>
            <w:vAlign w:val="center"/>
          </w:tcPr>
          <w:p w14:paraId="615B044D" w14:textId="77777777" w:rsidR="00693E1F" w:rsidRPr="00972CF7" w:rsidRDefault="00722559" w:rsidP="001C47CF">
            <w:pPr>
              <w:spacing w:line="240" w:lineRule="auto"/>
              <w:ind w:firstLine="0"/>
              <w:jc w:val="center"/>
            </w:pPr>
            <w:r w:rsidRPr="00972CF7">
              <w:t xml:space="preserve">Jam, menit, detik, </w:t>
            </w:r>
          </w:p>
          <w:p w14:paraId="5EEDB16D" w14:textId="4A2750FE" w:rsidR="001C47CF" w:rsidRPr="00972CF7" w:rsidRDefault="00722559" w:rsidP="001C47CF">
            <w:pPr>
              <w:spacing w:line="240" w:lineRule="auto"/>
              <w:ind w:firstLine="0"/>
              <w:jc w:val="center"/>
            </w:pPr>
            <w:r w:rsidRPr="00972CF7">
              <w:t>zona waktu, kurun waktu</w:t>
            </w:r>
          </w:p>
        </w:tc>
        <w:tc>
          <w:tcPr>
            <w:tcW w:w="2643" w:type="dxa"/>
            <w:vAlign w:val="center"/>
          </w:tcPr>
          <w:p w14:paraId="59B3C40C" w14:textId="77777777" w:rsidR="00F7623D" w:rsidRPr="00972CF7" w:rsidRDefault="00664792" w:rsidP="001C47CF">
            <w:pPr>
              <w:spacing w:line="240" w:lineRule="auto"/>
              <w:ind w:firstLine="0"/>
              <w:jc w:val="center"/>
            </w:pPr>
            <w:r w:rsidRPr="00972CF7">
              <w:t xml:space="preserve">19:00, malam hari, </w:t>
            </w:r>
          </w:p>
          <w:p w14:paraId="5FBC8AAC" w14:textId="7412292E" w:rsidR="001C47CF" w:rsidRPr="00972CF7" w:rsidRDefault="00664792" w:rsidP="001C47CF">
            <w:pPr>
              <w:spacing w:line="240" w:lineRule="auto"/>
              <w:ind w:firstLine="0"/>
              <w:jc w:val="center"/>
            </w:pPr>
            <w:r w:rsidRPr="00972CF7">
              <w:t>Senin pagi</w:t>
            </w:r>
            <w:r w:rsidR="00722559" w:rsidRPr="00972CF7">
              <w:t>, era Soekarno</w:t>
            </w:r>
          </w:p>
        </w:tc>
      </w:tr>
      <w:tr w:rsidR="001C47CF" w:rsidRPr="00972CF7" w14:paraId="2A4310EB" w14:textId="77777777" w:rsidTr="001F2D5D">
        <w:tc>
          <w:tcPr>
            <w:tcW w:w="2642" w:type="dxa"/>
            <w:vAlign w:val="center"/>
          </w:tcPr>
          <w:p w14:paraId="0883880B" w14:textId="21B45C90" w:rsidR="001C47CF" w:rsidRPr="00972CF7" w:rsidRDefault="001C47CF" w:rsidP="001C47CF">
            <w:pPr>
              <w:spacing w:line="240" w:lineRule="auto"/>
              <w:ind w:firstLine="0"/>
              <w:jc w:val="center"/>
            </w:pPr>
            <w:r w:rsidRPr="00972CF7">
              <w:t>Event</w:t>
            </w:r>
            <w:r w:rsidR="003E2432" w:rsidRPr="00972CF7">
              <w:t xml:space="preserve"> (EVENT)</w:t>
            </w:r>
          </w:p>
        </w:tc>
        <w:tc>
          <w:tcPr>
            <w:tcW w:w="2643" w:type="dxa"/>
            <w:vAlign w:val="center"/>
          </w:tcPr>
          <w:p w14:paraId="3906B050" w14:textId="77C17677" w:rsidR="001C47CF" w:rsidRPr="00972CF7" w:rsidRDefault="00AF3F52" w:rsidP="001C47CF">
            <w:pPr>
              <w:spacing w:line="240" w:lineRule="auto"/>
              <w:ind w:firstLine="0"/>
              <w:jc w:val="center"/>
            </w:pPr>
            <w:r w:rsidRPr="00972CF7">
              <w:t>Kejadian, peristiwa yang dirancang untuk terjadi</w:t>
            </w:r>
          </w:p>
        </w:tc>
        <w:tc>
          <w:tcPr>
            <w:tcW w:w="2643" w:type="dxa"/>
            <w:vAlign w:val="center"/>
          </w:tcPr>
          <w:p w14:paraId="7FB5533F" w14:textId="77777777" w:rsidR="00F7623D" w:rsidRPr="00972CF7" w:rsidRDefault="002E2FE6" w:rsidP="001C47CF">
            <w:pPr>
              <w:spacing w:line="240" w:lineRule="auto"/>
              <w:ind w:firstLine="0"/>
              <w:jc w:val="center"/>
            </w:pPr>
            <w:r w:rsidRPr="00972CF7">
              <w:t xml:space="preserve">Pilkada 2019, </w:t>
            </w:r>
          </w:p>
          <w:p w14:paraId="50A6CE3E" w14:textId="6074E656" w:rsidR="001C47CF" w:rsidRPr="00972CF7" w:rsidRDefault="002E2FE6" w:rsidP="001C47CF">
            <w:pPr>
              <w:spacing w:line="240" w:lineRule="auto"/>
              <w:ind w:firstLine="0"/>
              <w:jc w:val="center"/>
            </w:pPr>
            <w:r w:rsidRPr="00972CF7">
              <w:t xml:space="preserve">selebrasi </w:t>
            </w:r>
            <w:r w:rsidR="006D2841" w:rsidRPr="00972CF7">
              <w:t>Tahun Baru</w:t>
            </w:r>
          </w:p>
        </w:tc>
      </w:tr>
      <w:tr w:rsidR="001C47CF" w:rsidRPr="00972CF7" w14:paraId="10FB59B2" w14:textId="77777777" w:rsidTr="001F2D5D">
        <w:tc>
          <w:tcPr>
            <w:tcW w:w="2642" w:type="dxa"/>
            <w:vAlign w:val="center"/>
          </w:tcPr>
          <w:p w14:paraId="69ECCC87" w14:textId="638E155F" w:rsidR="001C47CF" w:rsidRPr="00972CF7" w:rsidRDefault="003E2432" w:rsidP="001C47CF">
            <w:pPr>
              <w:spacing w:line="240" w:lineRule="auto"/>
              <w:ind w:firstLine="0"/>
              <w:jc w:val="center"/>
            </w:pPr>
            <w:proofErr w:type="spellStart"/>
            <w:r w:rsidRPr="00972CF7">
              <w:t>Miscellaneous</w:t>
            </w:r>
            <w:proofErr w:type="spellEnd"/>
            <w:r w:rsidRPr="00972CF7">
              <w:t xml:space="preserve"> (MISC)</w:t>
            </w:r>
          </w:p>
        </w:tc>
        <w:tc>
          <w:tcPr>
            <w:tcW w:w="2643" w:type="dxa"/>
            <w:vAlign w:val="center"/>
          </w:tcPr>
          <w:p w14:paraId="3C6F49FC" w14:textId="559C1501" w:rsidR="001C47CF" w:rsidRPr="00972CF7" w:rsidRDefault="00757703" w:rsidP="001C47CF">
            <w:pPr>
              <w:spacing w:line="240" w:lineRule="auto"/>
              <w:ind w:firstLine="0"/>
              <w:jc w:val="center"/>
            </w:pPr>
            <w:r w:rsidRPr="00972CF7">
              <w:t>Enti</w:t>
            </w:r>
            <w:r w:rsidR="00D64271" w:rsidRPr="00972CF7">
              <w:t>t</w:t>
            </w:r>
            <w:r w:rsidRPr="00972CF7">
              <w:t>as selain enam entitas sebelumnya</w:t>
            </w:r>
          </w:p>
        </w:tc>
        <w:tc>
          <w:tcPr>
            <w:tcW w:w="2643" w:type="dxa"/>
            <w:vAlign w:val="center"/>
          </w:tcPr>
          <w:p w14:paraId="14761474" w14:textId="3740DC19" w:rsidR="001C47CF" w:rsidRPr="00972CF7" w:rsidRDefault="00E40094" w:rsidP="001C47CF">
            <w:pPr>
              <w:spacing w:line="240" w:lineRule="auto"/>
              <w:ind w:firstLine="0"/>
              <w:jc w:val="center"/>
            </w:pPr>
            <w:r w:rsidRPr="00972CF7">
              <w:t>10 persen, R</w:t>
            </w:r>
            <w:r w:rsidR="00103269" w:rsidRPr="00972CF7">
              <w:t>p</w:t>
            </w:r>
            <w:r w:rsidRPr="00972CF7">
              <w:t>. 10.000</w:t>
            </w:r>
            <w:r w:rsidR="00103269" w:rsidRPr="00972CF7">
              <w:t xml:space="preserve">, </w:t>
            </w:r>
            <w:proofErr w:type="spellStart"/>
            <w:r w:rsidR="00103269" w:rsidRPr="00972CF7">
              <w:t>Undang-Undang</w:t>
            </w:r>
            <w:proofErr w:type="spellEnd"/>
          </w:p>
        </w:tc>
      </w:tr>
    </w:tbl>
    <w:p w14:paraId="5AD44A14" w14:textId="77777777" w:rsidR="00225FEC" w:rsidRPr="00972CF7" w:rsidRDefault="00225FEC" w:rsidP="00225FEC"/>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w:t>
      </w:r>
      <w:proofErr w:type="spellStart"/>
      <w:r w:rsidR="001F5CA3" w:rsidRPr="00972CF7">
        <w:t>Shopee</w:t>
      </w:r>
      <w:proofErr w:type="spellEnd"/>
      <w:r w:rsidR="001F5CA3" w:rsidRPr="00972CF7">
        <w:t xml:space="preserve">, Pertamina). Adapun organisasi politik yang akan sering ditemukan dalam </w:t>
      </w:r>
      <w:proofErr w:type="spellStart"/>
      <w:r w:rsidR="001F5CA3" w:rsidRPr="00972CF7">
        <w:t>dataset</w:t>
      </w:r>
      <w:proofErr w:type="spellEnd"/>
      <w:r w:rsidR="001F5CA3" w:rsidRPr="00972CF7">
        <w:t xml:space="preserve"> seperti TNI, partai politik, badan legislatif. </w:t>
      </w:r>
      <w:r w:rsidR="0086520A" w:rsidRPr="00972CF7">
        <w:t xml:space="preserve">Organisasi formal yang tidak </w:t>
      </w:r>
      <w:r w:rsidR="0086520A" w:rsidRPr="00972CF7">
        <w:lastRenderedPageBreak/>
        <w:t xml:space="preserve">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 xml:space="preserve">Entitas </w:t>
      </w:r>
      <w:proofErr w:type="spellStart"/>
      <w:r w:rsidRPr="00972CF7">
        <w:t>location</w:t>
      </w:r>
      <w:proofErr w:type="spellEnd"/>
      <w:r w:rsidRPr="00972CF7">
        <w:t xml:space="preserve">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 xml:space="preserve">pun yang memiliki penulisan nama yang jelas seperti jalan, daerah, arah mata angin. Semisal Jawa Barat, Rumah Sakit Mata </w:t>
      </w:r>
      <w:proofErr w:type="spellStart"/>
      <w:r w:rsidR="003E67B3" w:rsidRPr="00972CF7">
        <w:t>Undaan</w:t>
      </w:r>
      <w:proofErr w:type="spellEnd"/>
      <w:r w:rsidR="003E67B3" w:rsidRPr="00972CF7">
        <w:t xml:space="preserve"> (</w:t>
      </w:r>
      <w:proofErr w:type="spellStart"/>
      <w:r w:rsidR="003E67B3" w:rsidRPr="00972CF7">
        <w:t>Undaan</w:t>
      </w:r>
      <w:proofErr w:type="spellEnd"/>
      <w:r w:rsidR="003E67B3" w:rsidRPr="00972CF7">
        <w:t xml:space="preserve"> juga dapat digolongkan sebagai </w:t>
      </w:r>
      <w:proofErr w:type="spellStart"/>
      <w:r w:rsidR="003E67B3" w:rsidRPr="00972CF7">
        <w:t>location</w:t>
      </w:r>
      <w:proofErr w:type="spellEnd"/>
      <w:r w:rsidR="003E67B3" w:rsidRPr="00972CF7">
        <w:t xml:space="preserve"> sendiri)</w:t>
      </w:r>
      <w:r w:rsidR="00A43495" w:rsidRPr="00972CF7">
        <w:t xml:space="preserve">, Jl. </w:t>
      </w:r>
      <w:proofErr w:type="spellStart"/>
      <w:r w:rsidR="00A43495" w:rsidRPr="00972CF7">
        <w:t>Ngagel</w:t>
      </w:r>
      <w:proofErr w:type="spellEnd"/>
      <w:r w:rsidR="00A43495" w:rsidRPr="00972CF7">
        <w:t xml:space="preserve">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dalam entitas </w:t>
      </w:r>
      <w:proofErr w:type="spellStart"/>
      <w:r w:rsidR="0004262B" w:rsidRPr="00972CF7">
        <w:t>location</w:t>
      </w:r>
      <w:proofErr w:type="spellEnd"/>
      <w:r w:rsidR="0004262B" w:rsidRPr="00972CF7">
        <w:t xml:space="preserve">. </w:t>
      </w:r>
      <w:r w:rsidR="00B01DE9" w:rsidRPr="00972CF7">
        <w:t xml:space="preserve">Beberapa dari dokumen </w:t>
      </w:r>
      <w:proofErr w:type="spellStart"/>
      <w:r w:rsidR="00B01DE9" w:rsidRPr="00972CF7">
        <w:t>dataset</w:t>
      </w:r>
      <w:proofErr w:type="spellEnd"/>
      <w:r w:rsidR="00B01DE9" w:rsidRPr="00972CF7">
        <w:t xml:space="preserve"> memiliki penulisan lokasi dengan penulisan bujur dan lintang, 10.59 Lintang Selatan (LS) dan 119.42 Bujur Timur (BT) juga termasuk </w:t>
      </w:r>
      <w:proofErr w:type="spellStart"/>
      <w:r w:rsidR="00B01DE9" w:rsidRPr="00972CF7">
        <w:t>location</w:t>
      </w:r>
      <w:proofErr w:type="spellEnd"/>
      <w:r w:rsidR="00B01DE9" w:rsidRPr="00972CF7">
        <w:t xml:space="preserve">. Entitas </w:t>
      </w:r>
      <w:proofErr w:type="spellStart"/>
      <w:r w:rsidR="00B01DE9" w:rsidRPr="00972CF7">
        <w:t>location</w:t>
      </w:r>
      <w:proofErr w:type="spellEnd"/>
      <w:r w:rsidR="00B01DE9" w:rsidRPr="00972CF7">
        <w:t xml:space="preserve"> yang ada dari </w:t>
      </w:r>
      <w:proofErr w:type="spellStart"/>
      <w:r w:rsidR="00B01DE9" w:rsidRPr="00972CF7">
        <w:t>dataset</w:t>
      </w:r>
      <w:proofErr w:type="spellEnd"/>
      <w:r w:rsidR="00B01DE9" w:rsidRPr="00972CF7">
        <w:t xml:space="preserve">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w:t>
      </w:r>
      <w:proofErr w:type="spellStart"/>
      <w:r w:rsidRPr="00972CF7">
        <w:t>date</w:t>
      </w:r>
      <w:proofErr w:type="spellEnd"/>
      <w:r w:rsidRPr="00972CF7">
        <w:t xml:space="preserve"> cukup singkat dan jelas, yaitu </w:t>
      </w:r>
      <w:r w:rsidR="00A20C00" w:rsidRPr="00972CF7">
        <w:t xml:space="preserve">penulisan tanggal baik tanggal hari, tanggal bulan, tanggal tahun. Juga penulisan nama bulan dapat dihitung sebagai entitas </w:t>
      </w:r>
      <w:proofErr w:type="spellStart"/>
      <w:r w:rsidR="00A20C00" w:rsidRPr="00972CF7">
        <w:t>date</w:t>
      </w:r>
      <w:proofErr w:type="spellEnd"/>
      <w:r w:rsidR="00A20C00" w:rsidRPr="00972CF7">
        <w:t xml:space="preserve">. Contoh yang dapat diberikan, bulan Januari, 17/08/1945, tahun 2022, dan kombinasi penulisan tanggal lainnya. </w:t>
      </w:r>
      <w:r w:rsidR="00BC6ED4" w:rsidRPr="00972CF7">
        <w:t xml:space="preserve">Entitas </w:t>
      </w:r>
      <w:proofErr w:type="spellStart"/>
      <w:r w:rsidR="00BC6ED4" w:rsidRPr="00972CF7">
        <w:t>date</w:t>
      </w:r>
      <w:proofErr w:type="spellEnd"/>
      <w:r w:rsidR="00BC6ED4" w:rsidRPr="00972CF7">
        <w:t xml:space="preserve"> sering dipasangkan dengan entitas </w:t>
      </w:r>
      <w:proofErr w:type="spellStart"/>
      <w:r w:rsidR="00BC6ED4" w:rsidRPr="00972CF7">
        <w:t>time</w:t>
      </w:r>
      <w:proofErr w:type="spellEnd"/>
      <w:r w:rsidR="00BC6ED4" w:rsidRPr="00972CF7">
        <w:t xml:space="preserve">, </w:t>
      </w:r>
      <w:proofErr w:type="spellStart"/>
      <w:r w:rsidR="00BC6ED4" w:rsidRPr="00972CF7">
        <w:t>dimana</w:t>
      </w:r>
      <w:proofErr w:type="spellEnd"/>
      <w:r w:rsidR="00BC6ED4" w:rsidRPr="00972CF7">
        <w:t xml:space="preserve"> entitas </w:t>
      </w:r>
      <w:proofErr w:type="spellStart"/>
      <w:r w:rsidR="00BC6ED4" w:rsidRPr="00972CF7">
        <w:t>time</w:t>
      </w:r>
      <w:proofErr w:type="spellEnd"/>
      <w:r w:rsidR="00BC6ED4" w:rsidRPr="00972CF7">
        <w:t xml:space="preserve"> akan memiliki ambiguitas yang banyak.</w:t>
      </w:r>
      <w:r w:rsidR="00F804E3" w:rsidRPr="00972CF7">
        <w:t xml:space="preserve"> Ambiguitas ini sering ditemukan karena </w:t>
      </w:r>
      <w:r w:rsidR="00714EC1" w:rsidRPr="00972CF7">
        <w:t xml:space="preserve">entitas </w:t>
      </w:r>
      <w:proofErr w:type="spellStart"/>
      <w:r w:rsidR="00714EC1" w:rsidRPr="00972CF7">
        <w:t>time</w:t>
      </w:r>
      <w:proofErr w:type="spellEnd"/>
      <w:r w:rsidR="00714EC1" w:rsidRPr="00972CF7">
        <w:t xml:space="preserve"> didefinisikan dengan periode waktu yang disebut. Beberapa contoh yang jelas sebagai </w:t>
      </w:r>
      <w:proofErr w:type="spellStart"/>
      <w:r w:rsidR="00714EC1" w:rsidRPr="00972CF7">
        <w:t>time</w:t>
      </w:r>
      <w:proofErr w:type="spellEnd"/>
      <w:r w:rsidR="00714EC1" w:rsidRPr="00972CF7">
        <w:t xml:space="preserv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lastRenderedPageBreak/>
        <w:t>Event dalam bahasa Indonesia adalah peristiwa</w:t>
      </w:r>
      <w:r w:rsidR="00FC6440" w:rsidRPr="00972CF7">
        <w:t xml:space="preserve">, kejadian. </w:t>
      </w:r>
      <w:r w:rsidR="00B87FC4" w:rsidRPr="00972CF7">
        <w:t xml:space="preserve">Dalam tugas akhir ini, ditentukan adanya entitas ini untuk menyesuaikan dengan kebutuhan </w:t>
      </w:r>
      <w:proofErr w:type="spellStart"/>
      <w:r w:rsidR="00B87FC4" w:rsidRPr="00972CF7">
        <w:t>dataset</w:t>
      </w:r>
      <w:proofErr w:type="spellEnd"/>
      <w:r w:rsidR="00B87FC4" w:rsidRPr="00972CF7">
        <w:t xml:space="preserve"> yang menyebut entitas </w:t>
      </w:r>
      <w:proofErr w:type="spellStart"/>
      <w:r w:rsidR="00B87FC4" w:rsidRPr="00972CF7">
        <w:t>event</w:t>
      </w:r>
      <w:proofErr w:type="spellEnd"/>
      <w:r w:rsidR="00B87FC4" w:rsidRPr="00972CF7">
        <w:t xml:space="preserve"> cukup sering. Untuk mempersingkat, </w:t>
      </w:r>
      <w:r w:rsidR="00D64271" w:rsidRPr="00972CF7">
        <w:t xml:space="preserve">entitas ini dianggap jika kata-kata yang disebut menyebut suatu nama kejadian/peristiwa yang </w:t>
      </w:r>
      <w:proofErr w:type="spellStart"/>
      <w:r w:rsidR="00D64271" w:rsidRPr="00972CF7">
        <w:t>yang</w:t>
      </w:r>
      <w:proofErr w:type="spellEnd"/>
      <w:r w:rsidR="00D64271" w:rsidRPr="00972CF7">
        <w:t xml:space="preserve"> sudah dirancang secara sengaja untuk terjadi. Semisal </w:t>
      </w:r>
      <w:r w:rsidR="004D3AE5" w:rsidRPr="00972CF7">
        <w:t xml:space="preserve">untuk kejadian pemilihan kepala daerah adalah suatu entitas </w:t>
      </w:r>
      <w:proofErr w:type="spellStart"/>
      <w:r w:rsidR="004D3AE5" w:rsidRPr="00972CF7">
        <w:t>event</w:t>
      </w:r>
      <w:proofErr w:type="spellEnd"/>
      <w:r w:rsidR="004D3AE5" w:rsidRPr="00972CF7">
        <w:t xml:space="preserve">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proofErr w:type="spellStart"/>
      <w:r w:rsidRPr="00972CF7">
        <w:t>Miscellaneous</w:t>
      </w:r>
      <w:proofErr w:type="spellEnd"/>
      <w:r w:rsidRPr="00972CF7">
        <w:t xml:space="preserve"> jika </w:t>
      </w:r>
      <w:proofErr w:type="spellStart"/>
      <w:r w:rsidRPr="00972CF7">
        <w:t>ditranslasi</w:t>
      </w:r>
      <w:proofErr w:type="spellEnd"/>
      <w:r w:rsidRPr="00972CF7">
        <w:t xml:space="preserve">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namun tidak </w:t>
      </w:r>
      <w:proofErr w:type="spellStart"/>
      <w:r w:rsidR="007372AF" w:rsidRPr="00972CF7">
        <w:t>temrasuk</w:t>
      </w:r>
      <w:proofErr w:type="spellEnd"/>
      <w:r w:rsidR="007372AF" w:rsidRPr="00972CF7">
        <w:t xml:space="preserve"> dalam jenis yang telah di tentukan dalam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yang sudah ada (dari keenam jenis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lainnya). </w:t>
      </w:r>
      <w:r w:rsidR="00F47E56" w:rsidRPr="00972CF7">
        <w:t xml:space="preserve">Beberapa contoh kata-kata yang ditemukan dalam </w:t>
      </w:r>
      <w:proofErr w:type="spellStart"/>
      <w:r w:rsidR="00F47E56" w:rsidRPr="00972CF7">
        <w:t>dataset</w:t>
      </w:r>
      <w:proofErr w:type="spellEnd"/>
      <w:r w:rsidR="00F47E56" w:rsidRPr="00972CF7">
        <w:t xml:space="preserve"> untuk </w:t>
      </w:r>
      <w:proofErr w:type="spellStart"/>
      <w:r w:rsidR="00F47E56" w:rsidRPr="00972CF7">
        <w:t>named</w:t>
      </w:r>
      <w:proofErr w:type="spellEnd"/>
      <w:r w:rsidR="00F47E56" w:rsidRPr="00972CF7">
        <w:t xml:space="preserve"> </w:t>
      </w:r>
      <w:proofErr w:type="spellStart"/>
      <w:r w:rsidR="00F47E56" w:rsidRPr="00972CF7">
        <w:t>entity</w:t>
      </w:r>
      <w:proofErr w:type="spellEnd"/>
      <w:r w:rsidR="00F47E56" w:rsidRPr="00972CF7">
        <w:t xml:space="preserve"> </w:t>
      </w:r>
      <w:proofErr w:type="spellStart"/>
      <w:r w:rsidR="00F47E56" w:rsidRPr="00972CF7">
        <w:t>miscellaneous</w:t>
      </w:r>
      <w:proofErr w:type="spellEnd"/>
      <w:r w:rsidR="00F47E56" w:rsidRPr="00972CF7">
        <w:t xml:space="preserve"> adalah entitas jenis </w:t>
      </w:r>
      <w:r w:rsidR="00577CCC" w:rsidRPr="00972CF7">
        <w:t>uang (Rp. 100.000, 10 ribu rupiah, USD 100), entitas jenis dokumen/</w:t>
      </w:r>
      <w:proofErr w:type="spellStart"/>
      <w:r w:rsidR="00577CCC" w:rsidRPr="00972CF7">
        <w:t>perhukuman</w:t>
      </w:r>
      <w:proofErr w:type="spellEnd"/>
      <w:r w:rsidR="00577CCC" w:rsidRPr="00972CF7">
        <w:t xml:space="preserve"> (Pasal 107 KUHP, </w:t>
      </w:r>
      <w:proofErr w:type="spellStart"/>
      <w:r w:rsidR="00577CCC" w:rsidRPr="00972CF7">
        <w:t>Undang-Undang</w:t>
      </w:r>
      <w:proofErr w:type="spellEnd"/>
      <w:r w:rsidR="00577CCC" w:rsidRPr="00972CF7">
        <w:t>,</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 xml:space="preserve">Statistika </w:t>
      </w:r>
      <w:proofErr w:type="spellStart"/>
      <w:r w:rsidRPr="00972CF7">
        <w:t>Dataset</w:t>
      </w:r>
      <w:proofErr w:type="spellEnd"/>
    </w:p>
    <w:p w14:paraId="27FB374F" w14:textId="71419522" w:rsidR="00901B18" w:rsidRPr="00972CF7" w:rsidRDefault="003F17DC" w:rsidP="00901B18">
      <w:proofErr w:type="spellStart"/>
      <w:r w:rsidRPr="00972CF7">
        <w:t>Dataset</w:t>
      </w:r>
      <w:proofErr w:type="spellEnd"/>
      <w:r w:rsidRPr="00972CF7">
        <w:t xml:space="preserve"> bahasa Indonesia pada tugas akhir ini berasal dari CNN Indonesia dengan domain berita politik. </w:t>
      </w:r>
      <w:proofErr w:type="spellStart"/>
      <w:r w:rsidR="00DD2CBD" w:rsidRPr="00972CF7">
        <w:t>Dataset</w:t>
      </w:r>
      <w:proofErr w:type="spellEnd"/>
      <w:r w:rsidR="00DD2CBD" w:rsidRPr="00972CF7">
        <w:t xml:space="preserve">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proofErr w:type="spellStart"/>
      <w:r w:rsidR="00200997" w:rsidRPr="00972CF7">
        <w:t>named</w:t>
      </w:r>
      <w:proofErr w:type="spellEnd"/>
      <w:r w:rsidR="00200997" w:rsidRPr="00972CF7">
        <w:t xml:space="preserve"> </w:t>
      </w:r>
      <w:proofErr w:type="spellStart"/>
      <w:r w:rsidR="00200997" w:rsidRPr="00972CF7">
        <w:t>entity</w:t>
      </w:r>
      <w:proofErr w:type="spellEnd"/>
      <w:r w:rsidR="00200997" w:rsidRPr="00972CF7">
        <w:t xml:space="preserve"> </w:t>
      </w:r>
      <w:proofErr w:type="spellStart"/>
      <w:r w:rsidR="00633CA5" w:rsidRPr="00972CF7">
        <w:t>dataset</w:t>
      </w:r>
      <w:proofErr w:type="spellEnd"/>
      <w:r w:rsidR="00633CA5" w:rsidRPr="00972CF7">
        <w:t xml:space="preserve"> pada saat tugas akhir ini dikerjakan. Statistika yang ditunjukkan adalah jumlah entitas yang bersarang dalam </w:t>
      </w:r>
      <w:proofErr w:type="spellStart"/>
      <w:r w:rsidR="00633CA5" w:rsidRPr="00972CF7">
        <w:t>dataset</w:t>
      </w:r>
      <w:proofErr w:type="spellEnd"/>
      <w:r w:rsidR="00633CA5" w:rsidRPr="00972CF7">
        <w:t xml:space="preserve"> secara keseluruhan </w:t>
      </w:r>
      <w:r w:rsidR="00633CA5" w:rsidRPr="00972CF7">
        <w:lastRenderedPageBreak/>
        <w:t>dalam satuan persentase dengan jenis entitas/</w:t>
      </w:r>
      <w:proofErr w:type="spellStart"/>
      <w:r w:rsidR="00633CA5" w:rsidRPr="00972CF7">
        <w:t>tagset</w:t>
      </w:r>
      <w:proofErr w:type="spellEnd"/>
      <w:r w:rsidR="00633CA5" w:rsidRPr="00972CF7">
        <w:t xml:space="preserve">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3580F703" w14:textId="3A21A09C" w:rsidR="003B73B6" w:rsidRPr="00972CF7" w:rsidRDefault="003B73B6" w:rsidP="003B73B6">
      <w:pPr>
        <w:pStyle w:val="Caption"/>
        <w:keepNext/>
      </w:pPr>
      <w:bookmarkStart w:id="13"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3"/>
      <w:r w:rsidRPr="00972CF7">
        <w:t xml:space="preserve"> </w:t>
      </w:r>
      <w:r w:rsidRPr="00972CF7">
        <w:br/>
        <w:t xml:space="preserve">Spesifikasi </w:t>
      </w:r>
      <w:proofErr w:type="spellStart"/>
      <w:r w:rsidRPr="00972CF7">
        <w:t>Dataset</w:t>
      </w:r>
      <w:proofErr w:type="spellEnd"/>
      <w:r w:rsidRPr="00972CF7">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proofErr w:type="spellStart"/>
            <w:r w:rsidRPr="00972CF7">
              <w:t>Organization</w:t>
            </w:r>
            <w:proofErr w:type="spellEnd"/>
            <w:r w:rsidRPr="00972CF7">
              <w:t xml:space="preserve">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proofErr w:type="spellStart"/>
            <w:r w:rsidRPr="00972CF7">
              <w:t>Location</w:t>
            </w:r>
            <w:proofErr w:type="spellEnd"/>
            <w:r w:rsidRPr="00972CF7">
              <w:t xml:space="preserve">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proofErr w:type="spellStart"/>
            <w:r w:rsidRPr="00972CF7">
              <w:t>Time</w:t>
            </w:r>
            <w:proofErr w:type="spellEnd"/>
            <w:r w:rsidRPr="00972CF7">
              <w:t xml:space="preserv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proofErr w:type="spellStart"/>
            <w:r w:rsidRPr="00972CF7">
              <w:t>Miscellaneous</w:t>
            </w:r>
            <w:proofErr w:type="spellEnd"/>
            <w:r w:rsidRPr="00972CF7">
              <w:t xml:space="preserve">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proofErr w:type="spellStart"/>
      <w:r w:rsidRPr="00972CF7">
        <w:t>Preprocessing</w:t>
      </w:r>
      <w:proofErr w:type="spellEnd"/>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w:t>
      </w:r>
      <w:proofErr w:type="spellStart"/>
      <w:r w:rsidR="0066579E" w:rsidRPr="00972CF7">
        <w:t>dataset</w:t>
      </w:r>
      <w:proofErr w:type="spellEnd"/>
      <w:r w:rsidR="0066579E" w:rsidRPr="00972CF7">
        <w:t xml:space="preserve"> tugas akhir sebelum menjadi </w:t>
      </w:r>
      <w:proofErr w:type="spellStart"/>
      <w:r w:rsidR="0066579E" w:rsidRPr="00972CF7">
        <w:t>input</w:t>
      </w:r>
      <w:proofErr w:type="spellEnd"/>
      <w:r w:rsidR="0066579E" w:rsidRPr="00972CF7">
        <w:t xml:space="preserve"> untuk </w:t>
      </w:r>
      <w:proofErr w:type="spellStart"/>
      <w:r w:rsidR="0066579E" w:rsidRPr="00972CF7">
        <w:t>training</w:t>
      </w:r>
      <w:proofErr w:type="spellEnd"/>
      <w:r w:rsidR="0066579E" w:rsidRPr="00972CF7">
        <w:t xml:space="preserve"> model </w:t>
      </w:r>
      <w:proofErr w:type="spellStart"/>
      <w:r w:rsidR="0066579E" w:rsidRPr="00972CF7">
        <w:t>nya</w:t>
      </w:r>
      <w:proofErr w:type="spellEnd"/>
      <w:r w:rsidR="0066579E" w:rsidRPr="00972CF7">
        <w:t xml:space="preserve">. </w:t>
      </w:r>
      <w:r w:rsidR="00BC2000" w:rsidRPr="00972CF7">
        <w:t xml:space="preserve">Pada bab arsitektur sistem, pembahasan yang diberikan lebih difokuskan kepada alur sistem dan data yang digunakan sebagai </w:t>
      </w:r>
      <w:proofErr w:type="spellStart"/>
      <w:r w:rsidR="00BC2000" w:rsidRPr="00972CF7">
        <w:t>input</w:t>
      </w:r>
      <w:proofErr w:type="spellEnd"/>
      <w:r w:rsidR="00BC2000" w:rsidRPr="00972CF7">
        <w:t xml:space="preserve"> dan </w:t>
      </w:r>
      <w:proofErr w:type="spellStart"/>
      <w:r w:rsidR="00BC2000" w:rsidRPr="00972CF7">
        <w:t>output</w:t>
      </w:r>
      <w:proofErr w:type="spellEnd"/>
      <w:r w:rsidR="00BC2000" w:rsidRPr="00972CF7">
        <w:t xml:space="preserve">. </w:t>
      </w:r>
      <w:r w:rsidR="003D57D3" w:rsidRPr="00972CF7">
        <w:t xml:space="preserve">Pada subbab ini akan dibahas lebih mendetail tiap tahap </w:t>
      </w:r>
      <w:proofErr w:type="spellStart"/>
      <w:r w:rsidR="003D57D3" w:rsidRPr="00972CF7">
        <w:t>pra</w:t>
      </w:r>
      <w:proofErr w:type="spellEnd"/>
      <w:r w:rsidR="003D57D3" w:rsidRPr="00972CF7">
        <w:t xml:space="preserve"> proses yang dilakukan pada </w:t>
      </w:r>
      <w:proofErr w:type="spellStart"/>
      <w:r w:rsidR="003D57D3" w:rsidRPr="00972CF7">
        <w:t>dataset</w:t>
      </w:r>
      <w:proofErr w:type="spellEnd"/>
      <w:r w:rsidR="003D57D3" w:rsidRPr="00972CF7">
        <w:t xml:space="preserve"> tugas akhir. </w:t>
      </w:r>
      <w:r w:rsidR="00AC4AB0" w:rsidRPr="00972CF7">
        <w:t xml:space="preserve">Terdapat tiga sub bab yaitu cara pelabelan </w:t>
      </w:r>
      <w:proofErr w:type="spellStart"/>
      <w:r w:rsidR="00AC4AB0" w:rsidRPr="00972CF7">
        <w:t>dataset</w:t>
      </w:r>
      <w:proofErr w:type="spellEnd"/>
      <w:r w:rsidR="00AC4AB0" w:rsidRPr="00972CF7">
        <w:t xml:space="preserve">, konversi struktur </w:t>
      </w:r>
      <w:proofErr w:type="spellStart"/>
      <w:r w:rsidR="00AC4AB0" w:rsidRPr="00972CF7">
        <w:t>dataset</w:t>
      </w:r>
      <w:proofErr w:type="spellEnd"/>
      <w:r w:rsidR="00AC4AB0" w:rsidRPr="00972CF7">
        <w:t xml:space="preserve"> dan struktur akhir </w:t>
      </w:r>
      <w:proofErr w:type="spellStart"/>
      <w:r w:rsidR="00AC4AB0" w:rsidRPr="00972CF7">
        <w:t>dataset</w:t>
      </w:r>
      <w:proofErr w:type="spellEnd"/>
      <w:r w:rsidR="00AC4AB0" w:rsidRPr="00972CF7">
        <w:t xml:space="preserve">.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 xml:space="preserve">Pelabelan </w:t>
      </w:r>
      <w:proofErr w:type="spellStart"/>
      <w:r w:rsidR="00901B18" w:rsidRPr="00972CF7">
        <w:t>Dataset</w:t>
      </w:r>
      <w:proofErr w:type="spellEnd"/>
    </w:p>
    <w:p w14:paraId="49690897" w14:textId="1BF3FB6D" w:rsidR="0078657A" w:rsidRPr="00972CF7" w:rsidRDefault="0029658E" w:rsidP="0078657A">
      <w:proofErr w:type="spellStart"/>
      <w:r w:rsidRPr="00972CF7">
        <w:t>Dataset</w:t>
      </w:r>
      <w:proofErr w:type="spellEnd"/>
      <w:r w:rsidRPr="00972CF7">
        <w:t xml:space="preserve"> </w:t>
      </w:r>
      <w:r w:rsidR="00E64A58" w:rsidRPr="00972CF7">
        <w:t xml:space="preserve">tugas akhir ini </w:t>
      </w:r>
      <w:proofErr w:type="spellStart"/>
      <w:r w:rsidR="00310610">
        <w:rPr>
          <w:lang w:val="en-US"/>
        </w:rPr>
        <w:t>diambil</w:t>
      </w:r>
      <w:proofErr w:type="spellEnd"/>
      <w:r w:rsidR="00310610">
        <w:rPr>
          <w:lang w:val="en-US"/>
        </w:rPr>
        <w:t xml:space="preserve"> </w:t>
      </w:r>
      <w:proofErr w:type="spellStart"/>
      <w:r w:rsidR="00310610">
        <w:rPr>
          <w:lang w:val="en-US"/>
        </w:rPr>
        <w:t>dari</w:t>
      </w:r>
      <w:proofErr w:type="spellEnd"/>
      <w:r w:rsidR="00310610">
        <w:rPr>
          <w:lang w:val="en-US"/>
        </w:rPr>
        <w:t xml:space="preserve"> </w:t>
      </w:r>
      <w:r w:rsidR="00E64A58" w:rsidRPr="00972CF7">
        <w:t xml:space="preserve">tugas akhir yang </w:t>
      </w:r>
      <w:proofErr w:type="spellStart"/>
      <w:r w:rsidR="00AE2806">
        <w:rPr>
          <w:lang w:val="en-US"/>
        </w:rPr>
        <w:t>sebelumnya</w:t>
      </w:r>
      <w:proofErr w:type="spellEnd"/>
      <w:r w:rsidR="00AE2806">
        <w:rPr>
          <w:lang w:val="en-US"/>
        </w:rPr>
        <w:t xml:space="preserve"> </w:t>
      </w:r>
      <w:r w:rsidR="00E64A58" w:rsidRPr="00972CF7">
        <w:t xml:space="preserve">juga mengambil topik </w:t>
      </w:r>
      <w:r w:rsidR="005B5399">
        <w:rPr>
          <w:lang w:val="en-US"/>
        </w:rPr>
        <w:t>NER</w:t>
      </w:r>
      <w:r w:rsidR="00E64A58" w:rsidRPr="00972CF7">
        <w:t xml:space="preserve">. </w:t>
      </w:r>
      <w:r w:rsidR="006816F2">
        <w:rPr>
          <w:lang w:val="en-US"/>
        </w:rPr>
        <w:t>T</w:t>
      </w:r>
      <w:proofErr w:type="spellStart"/>
      <w:r w:rsidR="00E64A58" w:rsidRPr="00972CF7">
        <w:t>ugas</w:t>
      </w:r>
      <w:proofErr w:type="spellEnd"/>
      <w:r w:rsidR="00E64A58" w:rsidRPr="00972CF7">
        <w:t xml:space="preserve"> akhir </w:t>
      </w:r>
      <w:proofErr w:type="spellStart"/>
      <w:r w:rsidR="00BC32EB">
        <w:rPr>
          <w:lang w:val="en-US"/>
        </w:rPr>
        <w:t>rujukkan</w:t>
      </w:r>
      <w:proofErr w:type="spellEnd"/>
      <w:r w:rsidR="00BC32EB">
        <w:rPr>
          <w:lang w:val="en-US"/>
        </w:rPr>
        <w:t xml:space="preserve"> </w:t>
      </w:r>
      <w:r w:rsidR="00E64A58" w:rsidRPr="00972CF7">
        <w:t>telah disebut sebelumnya dan ada yang belum disebu</w:t>
      </w:r>
      <w:r w:rsidR="0092486A">
        <w:rPr>
          <w:lang w:val="en-US"/>
        </w:rPr>
        <w:t>t</w:t>
      </w:r>
      <w:r w:rsidR="00E64A58" w:rsidRPr="00972CF7">
        <w:t xml:space="preserve">. Tiap proses yang dilewatkan </w:t>
      </w:r>
      <w:proofErr w:type="spellStart"/>
      <w:r w:rsidR="00E64A58" w:rsidRPr="00972CF7">
        <w:t>dataset</w:t>
      </w:r>
      <w:proofErr w:type="spellEnd"/>
      <w:r w:rsidR="00E64A58" w:rsidRPr="00972CF7">
        <w:t xml:space="preserve"> dari tiap tugas akhir </w:t>
      </w:r>
      <w:proofErr w:type="spellStart"/>
      <w:r w:rsidR="0092486A">
        <w:rPr>
          <w:lang w:val="en-US"/>
        </w:rPr>
        <w:t>rujukkan</w:t>
      </w:r>
      <w:proofErr w:type="spellEnd"/>
      <w:r w:rsidR="0092486A">
        <w:rPr>
          <w:lang w:val="en-US"/>
        </w:rPr>
        <w:t xml:space="preserve"> </w:t>
      </w:r>
      <w:r w:rsidR="00E64A58" w:rsidRPr="00972CF7">
        <w:t xml:space="preserve">akan dibahas satu per satu. </w:t>
      </w:r>
      <w:r w:rsidR="00362343">
        <w:rPr>
          <w:lang w:val="en-US"/>
        </w:rPr>
        <w:t xml:space="preserve">Isi </w:t>
      </w:r>
      <w:r w:rsidR="00AF5F23" w:rsidRPr="00972CF7">
        <w:t xml:space="preserve">dari penjelasan </w:t>
      </w:r>
      <w:proofErr w:type="spellStart"/>
      <w:r w:rsidR="00362343">
        <w:rPr>
          <w:lang w:val="en-US"/>
        </w:rPr>
        <w:t>subbab</w:t>
      </w:r>
      <w:proofErr w:type="spellEnd"/>
      <w:r w:rsidR="00362343">
        <w:rPr>
          <w:lang w:val="en-US"/>
        </w:rPr>
        <w:t xml:space="preserve"> </w:t>
      </w:r>
      <w:proofErr w:type="spellStart"/>
      <w:r w:rsidR="00362343">
        <w:rPr>
          <w:lang w:val="en-US"/>
        </w:rPr>
        <w:t>ini</w:t>
      </w:r>
      <w:proofErr w:type="spellEnd"/>
      <w:r w:rsidR="00362343">
        <w:rPr>
          <w:lang w:val="en-US"/>
        </w:rPr>
        <w:t xml:space="preserve"> </w:t>
      </w:r>
      <w:r w:rsidR="00AF5F23" w:rsidRPr="00972CF7">
        <w:t xml:space="preserve">adalah sumber utama isi </w:t>
      </w:r>
      <w:proofErr w:type="spellStart"/>
      <w:r w:rsidR="00AF5F23" w:rsidRPr="00972CF7">
        <w:t>dataset</w:t>
      </w:r>
      <w:proofErr w:type="spellEnd"/>
      <w:r w:rsidR="00AF5F23" w:rsidRPr="00972CF7">
        <w:t xml:space="preserve"> dari </w:t>
      </w:r>
      <w:proofErr w:type="spellStart"/>
      <w:r w:rsidR="00AF5F23" w:rsidRPr="00972CF7">
        <w:t>website</w:t>
      </w:r>
      <w:proofErr w:type="spellEnd"/>
      <w:r w:rsidR="00AF5F23" w:rsidRPr="00972CF7">
        <w:t xml:space="preserve"> yang diambil dan juga bantuan </w:t>
      </w:r>
      <w:proofErr w:type="spellStart"/>
      <w:r w:rsidR="00AF5F23" w:rsidRPr="00972CF7">
        <w:rPr>
          <w:i/>
          <w:iCs/>
        </w:rPr>
        <w:t>crawler</w:t>
      </w:r>
      <w:proofErr w:type="spellEnd"/>
      <w:r w:rsidR="00AF5F23" w:rsidRPr="00972CF7">
        <w:t xml:space="preserve"> </w:t>
      </w:r>
      <w:proofErr w:type="spellStart"/>
      <w:r w:rsidR="00AF5F23" w:rsidRPr="00972CF7">
        <w:t>website</w:t>
      </w:r>
      <w:proofErr w:type="spellEnd"/>
      <w:r w:rsidR="00AF5F23" w:rsidRPr="00972CF7">
        <w:t xml:space="preserve">. </w:t>
      </w:r>
      <w:r w:rsidR="00840FCF" w:rsidRPr="00972CF7">
        <w:t xml:space="preserve">Juga format </w:t>
      </w:r>
      <w:proofErr w:type="spellStart"/>
      <w:r w:rsidR="00840FCF" w:rsidRPr="00972CF7">
        <w:t>dataset</w:t>
      </w:r>
      <w:proofErr w:type="spellEnd"/>
      <w:r w:rsidR="00840FCF" w:rsidRPr="00972CF7">
        <w:t xml:space="preserve"> yang sudah pernah dibuat, dan bentuk-bentuk akhir </w:t>
      </w:r>
      <w:proofErr w:type="spellStart"/>
      <w:r w:rsidR="00840FCF" w:rsidRPr="00972CF7">
        <w:t>dataset</w:t>
      </w:r>
      <w:proofErr w:type="spellEnd"/>
      <w:r w:rsidR="00840FCF" w:rsidRPr="00972CF7">
        <w:t xml:space="preserve"> yang bisa menjadi </w:t>
      </w:r>
      <w:proofErr w:type="spellStart"/>
      <w:r w:rsidR="00840FCF" w:rsidRPr="00972CF7">
        <w:t>file</w:t>
      </w:r>
      <w:proofErr w:type="spellEnd"/>
      <w:r w:rsidR="00840FCF" w:rsidRPr="00972CF7">
        <w:t xml:space="preserve"> </w:t>
      </w:r>
      <w:proofErr w:type="spellStart"/>
      <w:r w:rsidR="00840FCF" w:rsidRPr="00972CF7">
        <w:t>input</w:t>
      </w:r>
      <w:proofErr w:type="spellEnd"/>
      <w:r w:rsidR="00840FCF" w:rsidRPr="00972CF7">
        <w:t xml:space="preserve"> </w:t>
      </w:r>
      <w:proofErr w:type="spellStart"/>
      <w:r w:rsidR="00840FCF" w:rsidRPr="00972CF7">
        <w:t>output</w:t>
      </w:r>
      <w:proofErr w:type="spellEnd"/>
      <w:r w:rsidR="00840FCF" w:rsidRPr="00972CF7">
        <w:t xml:space="preserve"> kepada program masing-masing. </w:t>
      </w:r>
      <w:r w:rsidR="00037380" w:rsidRPr="00972CF7">
        <w:t xml:space="preserve">Adapun </w:t>
      </w:r>
      <w:proofErr w:type="spellStart"/>
      <w:r w:rsidR="00037380" w:rsidRPr="00972CF7">
        <w:t>library</w:t>
      </w:r>
      <w:proofErr w:type="spellEnd"/>
      <w:r w:rsidR="00037380" w:rsidRPr="00972CF7">
        <w:t xml:space="preserve"> yang </w:t>
      </w:r>
      <w:r w:rsidR="00037380" w:rsidRPr="00972CF7">
        <w:lastRenderedPageBreak/>
        <w:t xml:space="preserve">membantu </w:t>
      </w:r>
      <w:proofErr w:type="spellStart"/>
      <w:r w:rsidR="00037380" w:rsidRPr="00972CF7">
        <w:t>pra</w:t>
      </w:r>
      <w:proofErr w:type="spellEnd"/>
      <w:r w:rsidR="00037380" w:rsidRPr="00972CF7">
        <w:t xml:space="preserve"> proses </w:t>
      </w:r>
      <w:proofErr w:type="spellStart"/>
      <w:r w:rsidR="00037380" w:rsidRPr="00972CF7">
        <w:t>dataset</w:t>
      </w:r>
      <w:proofErr w:type="spellEnd"/>
      <w:r w:rsidR="00037380" w:rsidRPr="00972CF7">
        <w:t xml:space="preserve"> ini akan dijelaskan. </w:t>
      </w:r>
      <w:r w:rsidR="00863C41" w:rsidRPr="00972CF7">
        <w:t xml:space="preserve">Penjelasan dan sumber </w:t>
      </w:r>
      <w:proofErr w:type="spellStart"/>
      <w:r w:rsidR="00863C41" w:rsidRPr="00972CF7">
        <w:t>dataset</w:t>
      </w:r>
      <w:proofErr w:type="spellEnd"/>
      <w:r w:rsidR="00863C41" w:rsidRPr="00972CF7">
        <w:t xml:space="preserve"> didapatkan dari Amelinda Tjandra Dewi (214116288)</w:t>
      </w:r>
      <w:r w:rsidR="00863C41" w:rsidRPr="00972CF7">
        <w:rPr>
          <w:rStyle w:val="FootnoteReference"/>
        </w:rPr>
        <w:footnoteReference w:id="13"/>
      </w:r>
      <w:r w:rsidR="00037657" w:rsidRPr="00972CF7">
        <w:t>, Christian Nathaniel Purwanto (214116299), Georgia Nikita (218116685).</w:t>
      </w:r>
    </w:p>
    <w:p w14:paraId="75B56868" w14:textId="689AB1AC" w:rsidR="00456592" w:rsidRPr="00972CF7" w:rsidRDefault="00B80A90" w:rsidP="0078657A">
      <w:r w:rsidRPr="00972CF7">
        <w:t xml:space="preserve">Topik/domain dari </w:t>
      </w:r>
      <w:proofErr w:type="spellStart"/>
      <w:r w:rsidRPr="00972CF7">
        <w:t>dataset</w:t>
      </w:r>
      <w:proofErr w:type="spellEnd"/>
      <w:r w:rsidRPr="00972CF7">
        <w:t xml:space="preserve"> adalah berita politik yang berhubungan dengan politik Indonesia, ada pun beberapa berita lainnya </w:t>
      </w:r>
      <w:r w:rsidR="00E67F72" w:rsidRPr="00972CF7">
        <w:t xml:space="preserve">seperti berita lalu lintas namun mayoritas dari </w:t>
      </w:r>
      <w:proofErr w:type="spellStart"/>
      <w:r w:rsidR="00E67F72" w:rsidRPr="00972CF7">
        <w:t>dataset</w:t>
      </w:r>
      <w:proofErr w:type="spellEnd"/>
      <w:r w:rsidR="00E67F72" w:rsidRPr="00972CF7">
        <w:t xml:space="preserve"> berisi domain politik.</w:t>
      </w:r>
      <w:r w:rsidR="007A78BF" w:rsidRPr="00972CF7">
        <w:t xml:space="preserve"> Hal ini karena sumber berita diambil dari dua </w:t>
      </w:r>
      <w:proofErr w:type="spellStart"/>
      <w:r w:rsidR="007A78BF" w:rsidRPr="00972CF7">
        <w:t>website</w:t>
      </w:r>
      <w:proofErr w:type="spellEnd"/>
      <w:r w:rsidR="007A78BF" w:rsidRPr="00972CF7">
        <w:t xml:space="preserve"> berbeda yang menyajikan berita Indonesia yaitu CNN Indonesia</w:t>
      </w:r>
      <w:r w:rsidR="00617674" w:rsidRPr="00972CF7">
        <w:rPr>
          <w:rStyle w:val="FootnoteReference"/>
        </w:rPr>
        <w:footnoteReference w:id="14"/>
      </w:r>
      <w:r w:rsidR="007A78BF" w:rsidRPr="00972CF7">
        <w:t xml:space="preserve"> dan Liputan 6</w:t>
      </w:r>
      <w:r w:rsidR="00617674" w:rsidRPr="00972CF7">
        <w:rPr>
          <w:rStyle w:val="FootnoteReference"/>
        </w:rPr>
        <w:footnoteReference w:id="15"/>
      </w:r>
      <w:r w:rsidR="007A78BF" w:rsidRPr="00972CF7">
        <w:t xml:space="preserve">. </w:t>
      </w:r>
      <w:r w:rsidR="007D637E" w:rsidRPr="00972CF7">
        <w:t xml:space="preserve">CNN Indonesia </w:t>
      </w:r>
      <w:r w:rsidR="00B053B7" w:rsidRPr="00972CF7">
        <w:t xml:space="preserve">dan Liputan 6 tidak hanya memiliki </w:t>
      </w:r>
      <w:proofErr w:type="spellStart"/>
      <w:r w:rsidR="00B053B7" w:rsidRPr="00972CF7">
        <w:t>website</w:t>
      </w:r>
      <w:proofErr w:type="spellEnd"/>
      <w:r w:rsidR="00B053B7" w:rsidRPr="00972CF7">
        <w:t xml:space="preserv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yediakan berita dalam bahasa Indonesia dengan tema yang sebagian besar sejenis. Berita yang disediakan seperti berita umum, 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proofErr w:type="spellStart"/>
      <w:r w:rsidR="005F5C25" w:rsidRPr="00972CF7">
        <w:rPr>
          <w:i/>
          <w:iCs/>
        </w:rPr>
        <w:t>cryptocurrency</w:t>
      </w:r>
      <w:proofErr w:type="spellEnd"/>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t>
      </w:r>
      <w:proofErr w:type="spellStart"/>
      <w:r w:rsidRPr="00972CF7">
        <w:t>website</w:t>
      </w:r>
      <w:proofErr w:type="spellEnd"/>
      <w:r w:rsidRPr="00972CF7">
        <w:t xml:space="preserv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 xml:space="preserve">pembagian </w:t>
      </w:r>
      <w:proofErr w:type="spellStart"/>
      <w:r w:rsidR="00C12314" w:rsidRPr="00972CF7">
        <w:t>training</w:t>
      </w:r>
      <w:proofErr w:type="spellEnd"/>
      <w:r w:rsidR="00C12314" w:rsidRPr="00972CF7">
        <w:t xml:space="preserve"> dan </w:t>
      </w:r>
      <w:proofErr w:type="spellStart"/>
      <w:r w:rsidR="00C12314" w:rsidRPr="00972CF7">
        <w:t>test</w:t>
      </w:r>
      <w:proofErr w:type="spellEnd"/>
      <w:r w:rsidR="00C12314" w:rsidRPr="00972CF7">
        <w:t xml:space="preserve"> bergantung pada kasus uji coba</w:t>
      </w:r>
      <w:r w:rsidR="00113D6E" w:rsidRPr="00972CF7">
        <w:t>)</w:t>
      </w:r>
      <w:r w:rsidR="005F6E54" w:rsidRPr="00972CF7">
        <w:t xml:space="preserve">. Untuk tugas akhir ini pembagian </w:t>
      </w:r>
      <w:proofErr w:type="spellStart"/>
      <w:r w:rsidR="005F6E54" w:rsidRPr="00972CF7">
        <w:t>dataset</w:t>
      </w:r>
      <w:proofErr w:type="spellEnd"/>
      <w:r w:rsidR="005F6E54" w:rsidRPr="00972CF7">
        <w:t xml:space="preserve"> akan </w:t>
      </w:r>
      <w:r w:rsidR="00A92851" w:rsidRPr="00972CF7">
        <w:t xml:space="preserve">dibagi dalam persentase 90 untuk </w:t>
      </w:r>
      <w:proofErr w:type="spellStart"/>
      <w:r w:rsidR="00A92851" w:rsidRPr="00972CF7">
        <w:t>training</w:t>
      </w:r>
      <w:proofErr w:type="spellEnd"/>
      <w:r w:rsidR="00A92851" w:rsidRPr="00972CF7">
        <w:t xml:space="preserve"> dan </w:t>
      </w:r>
      <w:proofErr w:type="spellStart"/>
      <w:r w:rsidR="00A92851" w:rsidRPr="00972CF7">
        <w:t>presentase</w:t>
      </w:r>
      <w:proofErr w:type="spellEnd"/>
      <w:r w:rsidR="00A92851" w:rsidRPr="00972CF7">
        <w:t xml:space="preserve"> 10 untuk </w:t>
      </w:r>
      <w:proofErr w:type="spellStart"/>
      <w:r w:rsidR="0079391D" w:rsidRPr="00972CF7">
        <w:t>development</w:t>
      </w:r>
      <w:proofErr w:type="spellEnd"/>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w:t>
      </w:r>
      <w:proofErr w:type="spellStart"/>
      <w:r w:rsidR="00C250F0" w:rsidRPr="00972CF7">
        <w:t>dataset</w:t>
      </w:r>
      <w:proofErr w:type="spellEnd"/>
      <w:r w:rsidR="00C250F0" w:rsidRPr="00972CF7">
        <w:t xml:space="preserve"> akan dibahas pada subbab berikut ini. </w:t>
      </w:r>
    </w:p>
    <w:p w14:paraId="49B1C5FD" w14:textId="038B3BA9" w:rsidR="00FA6F60" w:rsidRPr="00972CF7" w:rsidRDefault="00520963" w:rsidP="0078657A">
      <w:r w:rsidRPr="00972CF7">
        <w:t xml:space="preserve">Pengambilan </w:t>
      </w:r>
      <w:proofErr w:type="spellStart"/>
      <w:r w:rsidRPr="00972CF7">
        <w:t>dataset</w:t>
      </w:r>
      <w:proofErr w:type="spellEnd"/>
      <w:r w:rsidRPr="00972CF7">
        <w:t xml:space="preserve"> dari tiap </w:t>
      </w:r>
      <w:proofErr w:type="spellStart"/>
      <w:r w:rsidRPr="00972CF7">
        <w:t>website</w:t>
      </w:r>
      <w:proofErr w:type="spellEnd"/>
      <w:r w:rsidRPr="00972CF7">
        <w:t xml:space="preserve"> dilakukan dalam tugas akhir Amelinda menggunakan </w:t>
      </w:r>
      <w:proofErr w:type="spellStart"/>
      <w:r w:rsidRPr="00972CF7">
        <w:t>library</w:t>
      </w:r>
      <w:proofErr w:type="spellEnd"/>
      <w:r w:rsidRPr="00972CF7">
        <w:t xml:space="preserve"> </w:t>
      </w:r>
      <w:proofErr w:type="spellStart"/>
      <w:r w:rsidRPr="00972CF7">
        <w:t>crawler</w:t>
      </w:r>
      <w:proofErr w:type="spellEnd"/>
      <w:r w:rsidRPr="00972CF7">
        <w:t xml:space="preserve"> bahasa </w:t>
      </w:r>
      <w:proofErr w:type="spellStart"/>
      <w:r w:rsidRPr="00972CF7">
        <w:t>pemrogramman</w:t>
      </w:r>
      <w:proofErr w:type="spellEnd"/>
      <w:r w:rsidRPr="00972CF7">
        <w:t xml:space="preserve"> </w:t>
      </w:r>
      <w:proofErr w:type="spellStart"/>
      <w:r w:rsidRPr="00972CF7">
        <w:t>Python</w:t>
      </w:r>
      <w:proofErr w:type="spellEnd"/>
      <w:r w:rsidRPr="00972CF7">
        <w:t xml:space="preserve"> bernama </w:t>
      </w:r>
      <w:proofErr w:type="spellStart"/>
      <w:r w:rsidRPr="00972CF7">
        <w:t>Beautiful</w:t>
      </w:r>
      <w:proofErr w:type="spellEnd"/>
      <w:r w:rsidRPr="00972CF7">
        <w:t xml:space="preserve"> </w:t>
      </w:r>
      <w:proofErr w:type="spellStart"/>
      <w:r w:rsidRPr="00972CF7">
        <w:t>Soup</w:t>
      </w:r>
      <w:proofErr w:type="spellEnd"/>
      <w:r w:rsidRPr="00972CF7">
        <w:t xml:space="preserve">. </w:t>
      </w:r>
      <w:r w:rsidR="003A5681" w:rsidRPr="00972CF7">
        <w:t xml:space="preserve">Secara singkat, cara </w:t>
      </w:r>
      <w:proofErr w:type="spellStart"/>
      <w:r w:rsidR="003A5681" w:rsidRPr="00972CF7">
        <w:t>library</w:t>
      </w:r>
      <w:proofErr w:type="spellEnd"/>
      <w:r w:rsidR="003A5681" w:rsidRPr="00972CF7">
        <w:t xml:space="preserve"> tersebut mengambil data dengan melihat struktur HTML dari halaman web </w:t>
      </w:r>
      <w:r w:rsidR="00675DCD" w:rsidRPr="00972CF7">
        <w:t xml:space="preserve">yang diminta. </w:t>
      </w:r>
      <w:r w:rsidR="00E20065" w:rsidRPr="00972CF7">
        <w:t xml:space="preserve">Alur program </w:t>
      </w:r>
      <w:proofErr w:type="spellStart"/>
      <w:r w:rsidR="00E20065" w:rsidRPr="00972CF7">
        <w:t>crawler</w:t>
      </w:r>
      <w:proofErr w:type="spellEnd"/>
      <w:r w:rsidR="00E20065" w:rsidRPr="00972CF7">
        <w:t xml:space="preserve"> yang </w:t>
      </w:r>
      <w:r w:rsidR="00E20065" w:rsidRPr="00972CF7">
        <w:lastRenderedPageBreak/>
        <w:t xml:space="preserve">dibuat adalah mengambil </w:t>
      </w:r>
      <w:proofErr w:type="spellStart"/>
      <w:r w:rsidR="00E20065" w:rsidRPr="00972CF7">
        <w:t>link</w:t>
      </w:r>
      <w:proofErr w:type="spellEnd"/>
      <w:r w:rsidR="00E20065" w:rsidRPr="00972CF7">
        <w:t xml:space="preserve"> berita dari </w:t>
      </w:r>
      <w:proofErr w:type="spellStart"/>
      <w:r w:rsidR="00E20065" w:rsidRPr="00972CF7">
        <w:t>website</w:t>
      </w:r>
      <w:proofErr w:type="spellEnd"/>
      <w:r w:rsidR="00E20065" w:rsidRPr="00972CF7">
        <w:t xml:space="preserve"> dan dikumpulkan. </w:t>
      </w:r>
      <w:r w:rsidR="008C1471" w:rsidRPr="00972CF7">
        <w:t xml:space="preserve">Kemudian </w:t>
      </w:r>
      <w:proofErr w:type="spellStart"/>
      <w:r w:rsidR="008C1471" w:rsidRPr="00972CF7">
        <w:t>link</w:t>
      </w:r>
      <w:proofErr w:type="spellEnd"/>
      <w:r w:rsidR="008C1471" w:rsidRPr="00972CF7">
        <w:t xml:space="preserve"> tersebut akan diakses dan konten dari halaman tersebut akan </w:t>
      </w:r>
      <w:proofErr w:type="spellStart"/>
      <w:r w:rsidR="008C1471" w:rsidRPr="00972CF7">
        <w:t>dicrawl</w:t>
      </w:r>
      <w:proofErr w:type="spellEnd"/>
      <w:r w:rsidR="008C1471" w:rsidRPr="00972CF7">
        <w:t xml:space="preserve"> dari elemen-elemennya. </w:t>
      </w:r>
      <w:r w:rsidR="00C8101C" w:rsidRPr="00972CF7">
        <w:t xml:space="preserve">Contoh pengambilan judul dari elemen H1, isi dari berita adalah elemen div dengan </w:t>
      </w:r>
      <w:proofErr w:type="spellStart"/>
      <w:r w:rsidR="00C8101C" w:rsidRPr="00972CF7">
        <w:t>class</w:t>
      </w:r>
      <w:proofErr w:type="spellEnd"/>
      <w:r w:rsidR="00C8101C" w:rsidRPr="00972CF7">
        <w:t xml:space="preserve"> bernama </w:t>
      </w:r>
      <w:proofErr w:type="spellStart"/>
      <w:r w:rsidR="00C8101C" w:rsidRPr="00972CF7">
        <w:t>article-content-body_item-content</w:t>
      </w:r>
      <w:proofErr w:type="spellEnd"/>
      <w:r w:rsidR="00C8101C" w:rsidRPr="00972CF7">
        <w:t>.</w:t>
      </w:r>
      <w:r w:rsidR="00ED7561" w:rsidRPr="00972CF7">
        <w:t xml:space="preserve"> </w:t>
      </w:r>
      <w:r w:rsidR="00FB38CB" w:rsidRPr="00972CF7">
        <w:t xml:space="preserve">Hasil </w:t>
      </w:r>
      <w:proofErr w:type="spellStart"/>
      <w:r w:rsidR="00FB38CB" w:rsidRPr="00972CF7">
        <w:rPr>
          <w:i/>
          <w:iCs/>
        </w:rPr>
        <w:t>crawling</w:t>
      </w:r>
      <w:proofErr w:type="spellEnd"/>
      <w:r w:rsidR="00FB38CB" w:rsidRPr="00972CF7">
        <w:t xml:space="preserve"> ini dimasukkan ke dalam suatu </w:t>
      </w:r>
      <w:proofErr w:type="spellStart"/>
      <w:r w:rsidR="00FB38CB" w:rsidRPr="00972CF7">
        <w:t>database</w:t>
      </w:r>
      <w:proofErr w:type="spellEnd"/>
      <w:r w:rsidR="00FB38CB" w:rsidRPr="00972CF7">
        <w:t xml:space="preserve"> untuk memudahkan pengumpulan data dan proses berikutnya untuk </w:t>
      </w:r>
      <w:proofErr w:type="spellStart"/>
      <w:r w:rsidR="00FB38CB" w:rsidRPr="00972CF7">
        <w:t>pra</w:t>
      </w:r>
      <w:proofErr w:type="spellEnd"/>
      <w:r w:rsidR="00FB38CB" w:rsidRPr="00972CF7">
        <w:t xml:space="preserve"> proses. </w:t>
      </w:r>
    </w:p>
    <w:p w14:paraId="7BA015FA" w14:textId="0382EFC7" w:rsidR="006F52C7" w:rsidRPr="00972CF7" w:rsidRDefault="00FB38CB" w:rsidP="0078657A">
      <w:proofErr w:type="spellStart"/>
      <w:r w:rsidRPr="00972CF7">
        <w:t>Input</w:t>
      </w:r>
      <w:proofErr w:type="spellEnd"/>
      <w:r w:rsidRPr="00972CF7">
        <w:t xml:space="preserve"> untuk tugas akhir Amelinda sama seperti dengan </w:t>
      </w:r>
      <w:r w:rsidR="006C5DF7" w:rsidRPr="00972CF7">
        <w:t xml:space="preserve">tugas akhir ini yaitu berupa </w:t>
      </w:r>
      <w:proofErr w:type="spellStart"/>
      <w:r w:rsidR="006C5DF7" w:rsidRPr="00972CF7">
        <w:t>token</w:t>
      </w:r>
      <w:proofErr w:type="spellEnd"/>
      <w:r w:rsidR="006C5DF7" w:rsidRPr="00972CF7">
        <w:t xml:space="preserve"> yang </w:t>
      </w:r>
      <w:proofErr w:type="spellStart"/>
      <w:r w:rsidR="006C5DF7" w:rsidRPr="00972CF7">
        <w:rPr>
          <w:i/>
          <w:iCs/>
        </w:rPr>
        <w:t>word</w:t>
      </w:r>
      <w:proofErr w:type="spellEnd"/>
      <w:r w:rsidR="006C5DF7" w:rsidRPr="00972CF7">
        <w:rPr>
          <w:i/>
          <w:iCs/>
        </w:rPr>
        <w:t>-level</w:t>
      </w:r>
      <w:r w:rsidR="006C5DF7" w:rsidRPr="00972CF7">
        <w:t xml:space="preserve">. </w:t>
      </w:r>
      <w:r w:rsidR="0098634C" w:rsidRPr="00972CF7">
        <w:t xml:space="preserve">Karena itu hasil </w:t>
      </w:r>
      <w:proofErr w:type="spellStart"/>
      <w:r w:rsidR="0098634C" w:rsidRPr="00972CF7">
        <w:t>crawling</w:t>
      </w:r>
      <w:proofErr w:type="spellEnd"/>
      <w:r w:rsidR="0098634C" w:rsidRPr="00972CF7">
        <w:t xml:space="preserve"> akan berupa </w:t>
      </w:r>
      <w:proofErr w:type="spellStart"/>
      <w:r w:rsidR="0098634C" w:rsidRPr="00972CF7">
        <w:t>file</w:t>
      </w:r>
      <w:proofErr w:type="spellEnd"/>
      <w:r w:rsidR="0098634C" w:rsidRPr="00972CF7">
        <w:t xml:space="preserve"> ekstensi </w:t>
      </w:r>
      <w:proofErr w:type="spellStart"/>
      <w:r w:rsidR="0098634C" w:rsidRPr="00972CF7">
        <w:t>txt</w:t>
      </w:r>
      <w:proofErr w:type="spellEnd"/>
      <w:r w:rsidR="0098634C" w:rsidRPr="00972CF7">
        <w:t xml:space="preserve"> yang akan di</w:t>
      </w:r>
      <w:r w:rsidR="007652C8" w:rsidRPr="00972CF7">
        <w:t xml:space="preserve">lewatkan </w:t>
      </w:r>
      <w:proofErr w:type="spellStart"/>
      <w:r w:rsidR="007652C8" w:rsidRPr="00972CF7">
        <w:t>tokenisasi</w:t>
      </w:r>
      <w:proofErr w:type="spellEnd"/>
      <w:r w:rsidR="007652C8" w:rsidRPr="00972CF7">
        <w:t xml:space="preserve"> dan menghasilkan </w:t>
      </w:r>
      <w:proofErr w:type="spellStart"/>
      <w:r w:rsidR="00A5472E" w:rsidRPr="00972CF7">
        <w:t>file</w:t>
      </w:r>
      <w:proofErr w:type="spellEnd"/>
      <w:r w:rsidR="00A5472E" w:rsidRPr="00972CF7">
        <w:t xml:space="preserve"> ekstensi </w:t>
      </w:r>
      <w:proofErr w:type="spellStart"/>
      <w:r w:rsidR="00A5472E" w:rsidRPr="00972CF7">
        <w:t>txt</w:t>
      </w:r>
      <w:proofErr w:type="spellEnd"/>
      <w:r w:rsidR="00A5472E" w:rsidRPr="00972CF7">
        <w:t xml:space="preserve"> yang berbeda. Contoh kalimat untuk </w:t>
      </w:r>
      <w:proofErr w:type="spellStart"/>
      <w:r w:rsidR="00A5472E" w:rsidRPr="00972CF7">
        <w:t>file</w:t>
      </w:r>
      <w:proofErr w:type="spellEnd"/>
      <w:r w:rsidR="00A5472E" w:rsidRPr="00972CF7">
        <w:t xml:space="preserve"> pertama akan berisi “oleh pihak tergugat, Agus.”. Sedangkan </w:t>
      </w:r>
      <w:r w:rsidR="00682231" w:rsidRPr="00972CF7">
        <w:t xml:space="preserve">contoh </w:t>
      </w:r>
      <w:r w:rsidR="00A5472E" w:rsidRPr="00972CF7">
        <w:t xml:space="preserve">hasil kalimat setelah </w:t>
      </w:r>
      <w:proofErr w:type="spellStart"/>
      <w:r w:rsidR="00682231" w:rsidRPr="00972CF7">
        <w:t>tokenisasi</w:t>
      </w:r>
      <w:proofErr w:type="spellEnd"/>
      <w:r w:rsidR="00682231" w:rsidRPr="00972CF7">
        <w:t xml:space="preserve"> pada </w:t>
      </w:r>
      <w:proofErr w:type="spellStart"/>
      <w:r w:rsidR="00682231" w:rsidRPr="00972CF7">
        <w:t>file</w:t>
      </w:r>
      <w:proofErr w:type="spellEnd"/>
      <w:r w:rsidR="00682231" w:rsidRPr="00972CF7">
        <w:t xml:space="preserve"> lainnya adalah “oleh pihak tergugat , Agus . ”</w:t>
      </w:r>
      <w:r w:rsidR="00787092" w:rsidRPr="00972CF7">
        <w:t>.</w:t>
      </w:r>
      <w:r w:rsidR="00AF47C2" w:rsidRPr="00972CF7">
        <w:t xml:space="preserve"> </w:t>
      </w:r>
      <w:proofErr w:type="spellStart"/>
      <w:r w:rsidR="00AF47C2" w:rsidRPr="00972CF7">
        <w:t>File</w:t>
      </w:r>
      <w:proofErr w:type="spellEnd"/>
      <w:r w:rsidR="00AF47C2" w:rsidRPr="00972CF7">
        <w:t xml:space="preserve"> </w:t>
      </w:r>
      <w:proofErr w:type="spellStart"/>
      <w:r w:rsidR="00AF47C2" w:rsidRPr="00972CF7">
        <w:t>kedu</w:t>
      </w:r>
      <w:proofErr w:type="spellEnd"/>
      <w:r w:rsidR="00553C09">
        <w:rPr>
          <w:lang w:val="en-US"/>
        </w:rPr>
        <w:t>a</w:t>
      </w:r>
      <w:r w:rsidR="00AF47C2" w:rsidRPr="00972CF7">
        <w:t xml:space="preserve"> adalah </w:t>
      </w:r>
      <w:proofErr w:type="spellStart"/>
      <w:r w:rsidR="00AF47C2" w:rsidRPr="00972CF7">
        <w:t>file</w:t>
      </w:r>
      <w:proofErr w:type="spellEnd"/>
      <w:r w:rsidR="00AF47C2" w:rsidRPr="00972CF7">
        <w:t xml:space="preserve"> yang akan digunakan pada seluruh tugas akhir termasuk</w:t>
      </w:r>
      <w:r w:rsidR="004D24B2" w:rsidRPr="00972CF7">
        <w:t xml:space="preserve"> tugas akhir ini</w:t>
      </w:r>
      <w:r w:rsidR="000F2CAF" w:rsidRPr="000F2CAF">
        <w:t xml:space="preserve">, yaitu </w:t>
      </w:r>
      <w:proofErr w:type="spellStart"/>
      <w:r w:rsidR="000F2CAF" w:rsidRPr="000F2CAF">
        <w:t>file</w:t>
      </w:r>
      <w:proofErr w:type="spellEnd"/>
      <w:r w:rsidR="000F2CAF" w:rsidRPr="000F2CAF">
        <w:t xml:space="preserve"> </w:t>
      </w:r>
      <w:proofErr w:type="spellStart"/>
      <w:r w:rsidR="00E37E4A">
        <w:rPr>
          <w:lang w:val="en-US"/>
        </w:rPr>
        <w:t>ek</w:t>
      </w:r>
      <w:r w:rsidR="00A974A7">
        <w:rPr>
          <w:lang w:val="en-US"/>
        </w:rPr>
        <w:t>s</w:t>
      </w:r>
      <w:r w:rsidR="00E37E4A">
        <w:rPr>
          <w:lang w:val="en-US"/>
        </w:rPr>
        <w:t>tensi</w:t>
      </w:r>
      <w:proofErr w:type="spellEnd"/>
      <w:r w:rsidR="00E37E4A">
        <w:rPr>
          <w:lang w:val="en-US"/>
        </w:rPr>
        <w:t xml:space="preserve"> </w:t>
      </w:r>
      <w:proofErr w:type="spellStart"/>
      <w:r w:rsidR="00E37E4A">
        <w:rPr>
          <w:lang w:val="en-US"/>
        </w:rPr>
        <w:t>teks</w:t>
      </w:r>
      <w:proofErr w:type="spellEnd"/>
      <w:r w:rsidR="00E37E4A">
        <w:rPr>
          <w:lang w:val="en-US"/>
        </w:rPr>
        <w:t xml:space="preserve"> (</w:t>
      </w:r>
      <w:r w:rsidR="000F2CAF" w:rsidRPr="000F2CAF">
        <w:t>.</w:t>
      </w:r>
      <w:proofErr w:type="spellStart"/>
      <w:r w:rsidR="000F2CAF" w:rsidRPr="000F2CAF">
        <w:t>txt</w:t>
      </w:r>
      <w:proofErr w:type="spellEnd"/>
      <w:r w:rsidR="00E37E4A">
        <w:rPr>
          <w:lang w:val="en-US"/>
        </w:rPr>
        <w:t>)</w:t>
      </w:r>
      <w:r w:rsidR="000F2CAF">
        <w:rPr>
          <w:lang w:val="en-US"/>
        </w:rPr>
        <w:t xml:space="preserve"> </w:t>
      </w:r>
      <w:proofErr w:type="spellStart"/>
      <w:r w:rsidR="000F2CAF">
        <w:rPr>
          <w:lang w:val="en-US"/>
        </w:rPr>
        <w:t>isi</w:t>
      </w:r>
      <w:proofErr w:type="spellEnd"/>
      <w:r w:rsidR="000F2CAF">
        <w:rPr>
          <w:lang w:val="en-US"/>
        </w:rPr>
        <w:t xml:space="preserve"> </w:t>
      </w:r>
      <w:proofErr w:type="spellStart"/>
      <w:r w:rsidR="000F2CAF">
        <w:rPr>
          <w:lang w:val="en-US"/>
        </w:rPr>
        <w:t>berita</w:t>
      </w:r>
      <w:proofErr w:type="spellEnd"/>
      <w:r w:rsidR="000F2CAF">
        <w:rPr>
          <w:lang w:val="en-US"/>
        </w:rPr>
        <w:t xml:space="preserve"> yang </w:t>
      </w:r>
      <w:proofErr w:type="spellStart"/>
      <w:r w:rsidR="000F2CAF">
        <w:rPr>
          <w:lang w:val="en-US"/>
        </w:rPr>
        <w:t>sudah</w:t>
      </w:r>
      <w:proofErr w:type="spellEnd"/>
      <w:r w:rsidR="000F2CAF">
        <w:rPr>
          <w:lang w:val="en-US"/>
        </w:rPr>
        <w:t xml:space="preserve"> </w:t>
      </w:r>
      <w:proofErr w:type="spellStart"/>
      <w:r w:rsidR="000F2CAF">
        <w:rPr>
          <w:lang w:val="en-US"/>
        </w:rPr>
        <w:t>ditokenisasi</w:t>
      </w:r>
      <w:proofErr w:type="spellEnd"/>
      <w:r w:rsidR="004D24B2" w:rsidRPr="00972CF7">
        <w:t xml:space="preserve">. </w:t>
      </w:r>
      <w:r w:rsidR="004E5BA2" w:rsidRPr="00972CF7">
        <w:t xml:space="preserve">Dan </w:t>
      </w:r>
      <w:proofErr w:type="spellStart"/>
      <w:r w:rsidR="004E5BA2" w:rsidRPr="00972CF7">
        <w:t>file</w:t>
      </w:r>
      <w:proofErr w:type="spellEnd"/>
      <w:r w:rsidR="004E5BA2" w:rsidRPr="00972CF7">
        <w:t xml:space="preserve"> berikutnya yang juga digunakan semua tugas akhir</w:t>
      </w:r>
      <w:r w:rsidR="00AF47C2" w:rsidRPr="00972CF7">
        <w:t xml:space="preserve"> </w:t>
      </w:r>
      <w:proofErr w:type="spellStart"/>
      <w:r w:rsidR="008600AF">
        <w:rPr>
          <w:lang w:val="en-US"/>
        </w:rPr>
        <w:t>yaitu</w:t>
      </w:r>
      <w:proofErr w:type="spellEnd"/>
      <w:r w:rsidR="004E5BA2" w:rsidRPr="00972CF7">
        <w:t xml:space="preserve"> </w:t>
      </w:r>
      <w:proofErr w:type="spellStart"/>
      <w:r w:rsidR="004E5BA2" w:rsidRPr="00972CF7">
        <w:t>file</w:t>
      </w:r>
      <w:proofErr w:type="spellEnd"/>
      <w:r w:rsidR="004E5BA2" w:rsidRPr="00972CF7">
        <w:t xml:space="preserve"> ekstensi </w:t>
      </w:r>
      <w:proofErr w:type="spellStart"/>
      <w:r w:rsidR="004E5BA2" w:rsidRPr="00972CF7">
        <w:t>ann</w:t>
      </w:r>
      <w:proofErr w:type="spellEnd"/>
      <w:r w:rsidR="005740A6">
        <w:rPr>
          <w:lang w:val="en-US"/>
        </w:rPr>
        <w:t xml:space="preserve"> (.</w:t>
      </w:r>
      <w:proofErr w:type="spellStart"/>
      <w:r w:rsidR="005740A6">
        <w:rPr>
          <w:lang w:val="en-US"/>
        </w:rPr>
        <w:t>ann</w:t>
      </w:r>
      <w:proofErr w:type="spellEnd"/>
      <w:r w:rsidR="005740A6">
        <w:rPr>
          <w:lang w:val="en-US"/>
        </w:rPr>
        <w:t>)</w:t>
      </w:r>
      <w:r w:rsidR="004E5BA2" w:rsidRPr="00972CF7">
        <w:t xml:space="preserve">. </w:t>
      </w:r>
      <w:proofErr w:type="spellStart"/>
      <w:r w:rsidR="004E5BA2" w:rsidRPr="00972CF7">
        <w:t>File</w:t>
      </w:r>
      <w:proofErr w:type="spellEnd"/>
      <w:r w:rsidR="004E5BA2" w:rsidRPr="00972CF7">
        <w:t xml:space="preserve"> ini </w:t>
      </w:r>
      <w:r w:rsidR="001A45EF" w:rsidRPr="00972CF7">
        <w:t xml:space="preserve">telah dijelaskan isi, struktur dan proses pembuatan </w:t>
      </w:r>
      <w:proofErr w:type="spellStart"/>
      <w:r w:rsidR="001A45EF" w:rsidRPr="00972CF7">
        <w:t>file</w:t>
      </w:r>
      <w:proofErr w:type="spellEnd"/>
      <w:r w:rsidR="001A45EF" w:rsidRPr="00972CF7">
        <w:t xml:space="preserve"> pada subbab </w:t>
      </w:r>
      <w:r w:rsidR="008E2B52">
        <w:rPr>
          <w:lang w:val="en-US"/>
        </w:rPr>
        <w:t>3.</w:t>
      </w:r>
      <w:r w:rsidR="001A45EF" w:rsidRPr="00972CF7">
        <w:t xml:space="preserve">1 sistem arsitektur </w:t>
      </w:r>
      <w:proofErr w:type="spellStart"/>
      <w:r w:rsidR="001A45EF" w:rsidRPr="00972CF7">
        <w:t>pra</w:t>
      </w:r>
      <w:proofErr w:type="spellEnd"/>
      <w:r w:rsidR="001A45EF" w:rsidRPr="00972CF7">
        <w:t xml:space="preserve"> bagian proses. </w:t>
      </w:r>
      <w:r w:rsidR="00363D7A" w:rsidRPr="00972CF7">
        <w:t xml:space="preserve">Dan </w:t>
      </w:r>
      <w:proofErr w:type="spellStart"/>
      <w:r w:rsidR="00363D7A" w:rsidRPr="00972CF7">
        <w:t>file</w:t>
      </w:r>
      <w:proofErr w:type="spellEnd"/>
      <w:r w:rsidR="00363D7A" w:rsidRPr="00972CF7">
        <w:t xml:space="preserve"> </w:t>
      </w:r>
      <w:r w:rsidR="00EA232B">
        <w:rPr>
          <w:lang w:val="en-US"/>
        </w:rPr>
        <w:t>.</w:t>
      </w:r>
      <w:proofErr w:type="spellStart"/>
      <w:r w:rsidR="0043660F">
        <w:rPr>
          <w:lang w:val="en-US"/>
        </w:rPr>
        <w:t>ann</w:t>
      </w:r>
      <w:proofErr w:type="spellEnd"/>
      <w:r w:rsidR="0043660F">
        <w:rPr>
          <w:lang w:val="en-US"/>
        </w:rPr>
        <w:t xml:space="preserve"> </w:t>
      </w:r>
      <w:r w:rsidR="00363D7A" w:rsidRPr="00972CF7">
        <w:t xml:space="preserve">tersebut akan diubah </w:t>
      </w:r>
      <w:proofErr w:type="spellStart"/>
      <w:r w:rsidR="00843AB4">
        <w:rPr>
          <w:lang w:val="en-US"/>
        </w:rPr>
        <w:t>menjadi</w:t>
      </w:r>
      <w:proofErr w:type="spellEnd"/>
      <w:r w:rsidR="006E0ED6" w:rsidRPr="00972CF7">
        <w:t xml:space="preserve"> struktur data yang diperlukan model tiap tugas akhir.</w:t>
      </w:r>
    </w:p>
    <w:p w14:paraId="44EA24B4" w14:textId="00325050" w:rsidR="00085E16" w:rsidRPr="00972CF7" w:rsidRDefault="00065195" w:rsidP="0078657A">
      <w:r>
        <w:rPr>
          <w:lang w:val="en-US"/>
        </w:rPr>
        <w:t>U</w:t>
      </w:r>
      <w:proofErr w:type="spellStart"/>
      <w:r w:rsidR="005B2238" w:rsidRPr="00972CF7">
        <w:t>ntuk</w:t>
      </w:r>
      <w:proofErr w:type="spellEnd"/>
      <w:r w:rsidR="005B2238" w:rsidRPr="00972CF7">
        <w:t xml:space="preserve"> struktur </w:t>
      </w:r>
      <w:proofErr w:type="spellStart"/>
      <w:r w:rsidR="005B2238" w:rsidRPr="00972CF7">
        <w:t>input</w:t>
      </w:r>
      <w:proofErr w:type="spellEnd"/>
      <w:r w:rsidR="005B2238" w:rsidRPr="00972CF7">
        <w:t xml:space="preserve"> data </w:t>
      </w:r>
      <w:proofErr w:type="spellStart"/>
      <w:r w:rsidR="005B2238" w:rsidRPr="00972CF7">
        <w:t>training</w:t>
      </w:r>
      <w:proofErr w:type="spellEnd"/>
      <w:r w:rsidR="005B2238" w:rsidRPr="00972CF7">
        <w:t xml:space="preserve">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w:t>
      </w:r>
      <w:proofErr w:type="spellStart"/>
      <w:r w:rsidR="00401CB8" w:rsidRPr="00972CF7">
        <w:t>tag</w:t>
      </w:r>
      <w:proofErr w:type="spellEnd"/>
      <w:r w:rsidR="00401CB8" w:rsidRPr="00972CF7">
        <w:t xml:space="preserve"> dengan </w:t>
      </w:r>
      <w:r w:rsidR="00670D5C" w:rsidRPr="00972CF7">
        <w:t xml:space="preserve">keterangan </w:t>
      </w:r>
      <w:proofErr w:type="spellStart"/>
      <w:r w:rsidR="00670D5C" w:rsidRPr="00972CF7">
        <w:t>tag</w:t>
      </w:r>
      <w:proofErr w:type="spellEnd"/>
      <w:r w:rsidR="00670D5C" w:rsidRPr="00972CF7">
        <w:t xml:space="preserve"> B untuk </w:t>
      </w:r>
      <w:proofErr w:type="spellStart"/>
      <w:r w:rsidR="00670D5C" w:rsidRPr="00972CF7">
        <w:t>Beginning</w:t>
      </w:r>
      <w:proofErr w:type="spellEnd"/>
      <w:r w:rsidR="00670D5C" w:rsidRPr="00972CF7">
        <w:t xml:space="preserve">, I untuk </w:t>
      </w:r>
      <w:proofErr w:type="spellStart"/>
      <w:r w:rsidR="00670D5C" w:rsidRPr="00972CF7">
        <w:t>Inside</w:t>
      </w:r>
      <w:proofErr w:type="spellEnd"/>
      <w:r w:rsidR="00670D5C" w:rsidRPr="00972CF7">
        <w:t xml:space="preserve">, O untuk </w:t>
      </w:r>
      <w:proofErr w:type="spellStart"/>
      <w:r w:rsidR="00670D5C" w:rsidRPr="00972CF7">
        <w:t>Outside</w:t>
      </w:r>
      <w:proofErr w:type="spellEnd"/>
      <w:r w:rsidR="00670D5C" w:rsidRPr="00972CF7">
        <w:t xml:space="preserve">. </w:t>
      </w:r>
      <w:r w:rsidR="00EB26A5" w:rsidRPr="00972CF7">
        <w:t xml:space="preserve">B menyatakan </w:t>
      </w:r>
      <w:r w:rsidR="001A450C" w:rsidRPr="00972CF7">
        <w:t xml:space="preserve">bahwa </w:t>
      </w:r>
      <w:proofErr w:type="spellStart"/>
      <w:r w:rsidR="001A450C" w:rsidRPr="00972CF7">
        <w:t>token</w:t>
      </w:r>
      <w:proofErr w:type="spellEnd"/>
      <w:r w:rsidR="001A450C" w:rsidRPr="00972CF7">
        <w:t xml:space="preserve"> tersebut </w:t>
      </w:r>
      <w:r w:rsidR="00BE7995" w:rsidRPr="00972CF7">
        <w:t xml:space="preserve">adalah awalan untuk sebuah </w:t>
      </w:r>
      <w:proofErr w:type="spellStart"/>
      <w:r w:rsidR="00DB035E" w:rsidRPr="00972CF7">
        <w:t>entity</w:t>
      </w:r>
      <w:proofErr w:type="spellEnd"/>
      <w:r w:rsidR="003764E2" w:rsidRPr="00972CF7">
        <w:t>, I untuk</w:t>
      </w:r>
      <w:r w:rsidR="005D63EC" w:rsidRPr="00972CF7">
        <w:t xml:space="preserve"> menyatakan </w:t>
      </w:r>
      <w:proofErr w:type="spellStart"/>
      <w:r w:rsidR="005D63EC" w:rsidRPr="00972CF7">
        <w:t>token</w:t>
      </w:r>
      <w:proofErr w:type="spellEnd"/>
      <w:r w:rsidR="005D63EC" w:rsidRPr="00972CF7">
        <w:t xml:space="preserve"> tersebut berada </w:t>
      </w:r>
      <w:proofErr w:type="spellStart"/>
      <w:r w:rsidR="005D63EC" w:rsidRPr="00972CF7">
        <w:t>didalam</w:t>
      </w:r>
      <w:proofErr w:type="spellEnd"/>
      <w:r w:rsidR="005D63EC" w:rsidRPr="00972CF7">
        <w:t xml:space="preserve"> suatu </w:t>
      </w:r>
      <w:proofErr w:type="spellStart"/>
      <w:r w:rsidR="005D63EC" w:rsidRPr="00972CF7">
        <w:t>entity</w:t>
      </w:r>
      <w:proofErr w:type="spellEnd"/>
      <w:r w:rsidR="005D63EC" w:rsidRPr="00972CF7">
        <w:t xml:space="preserve"> yang sudah diawali sebelumnya dengan </w:t>
      </w:r>
      <w:proofErr w:type="spellStart"/>
      <w:r w:rsidR="005D63EC" w:rsidRPr="00972CF7">
        <w:t>tag</w:t>
      </w:r>
      <w:proofErr w:type="spellEnd"/>
      <w:r w:rsidR="005D63EC" w:rsidRPr="00972CF7">
        <w:t xml:space="preserve"> B.</w:t>
      </w:r>
      <w:r w:rsidR="00482171" w:rsidRPr="00972CF7">
        <w:t xml:space="preserve"> O adalah untuk </w:t>
      </w:r>
      <w:proofErr w:type="spellStart"/>
      <w:r w:rsidR="00482171" w:rsidRPr="00972CF7">
        <w:t>token</w:t>
      </w:r>
      <w:proofErr w:type="spellEnd"/>
      <w:r w:rsidR="00482171" w:rsidRPr="00972CF7">
        <w:t xml:space="preserve"> yang tidak termasuk </w:t>
      </w:r>
      <w:proofErr w:type="spellStart"/>
      <w:r w:rsidR="00482171" w:rsidRPr="00972CF7">
        <w:t>entity</w:t>
      </w:r>
      <w:proofErr w:type="spellEnd"/>
      <w:r w:rsidR="00482171" w:rsidRPr="00972CF7">
        <w:t xml:space="preserve"> </w:t>
      </w:r>
      <w:proofErr w:type="spellStart"/>
      <w:r w:rsidR="00482171" w:rsidRPr="00972CF7">
        <w:t>apapun</w:t>
      </w:r>
      <w:proofErr w:type="spellEnd"/>
      <w:r w:rsidR="00482171" w:rsidRPr="00972CF7">
        <w:t xml:space="preserve">.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w:t>
      </w:r>
      <w:proofErr w:type="spellStart"/>
      <w:r w:rsidR="005B2238" w:rsidRPr="00972CF7">
        <w:t>tag</w:t>
      </w:r>
      <w:proofErr w:type="spellEnd"/>
      <w:r w:rsidR="005B2238" w:rsidRPr="00972CF7">
        <w:t xml:space="preserve"> </w:t>
      </w:r>
      <w:r w:rsidR="00FA59C5" w:rsidRPr="00972CF7">
        <w:t xml:space="preserve">selain BIO </w:t>
      </w:r>
      <w:proofErr w:type="spellStart"/>
      <w:r w:rsidR="00FA59C5" w:rsidRPr="00972CF7">
        <w:t>tag</w:t>
      </w:r>
      <w:proofErr w:type="spellEnd"/>
      <w:r w:rsidR="00FA59C5" w:rsidRPr="00972CF7">
        <w:t xml:space="preserve">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proofErr w:type="spellStart"/>
            <w:r w:rsidRPr="00972CF7">
              <w:t>Corefer-to</w:t>
            </w:r>
            <w:proofErr w:type="spellEnd"/>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proofErr w:type="spellStart"/>
            <w:r w:rsidRPr="00972CF7">
              <w:t>Javad</w:t>
            </w:r>
            <w:proofErr w:type="spellEnd"/>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lastRenderedPageBreak/>
        <w:t xml:space="preserve">Berikut adalah isi dari </w:t>
      </w:r>
      <w:proofErr w:type="spellStart"/>
      <w:r w:rsidRPr="00972CF7">
        <w:rPr>
          <w:lang w:eastAsia="ko-KR"/>
        </w:rPr>
        <w:t>file</w:t>
      </w:r>
      <w:proofErr w:type="spellEnd"/>
      <w:r w:rsidRPr="00972CF7">
        <w:rPr>
          <w:lang w:eastAsia="ko-KR"/>
        </w:rPr>
        <w:t xml:space="preserv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w:t>
      </w:r>
      <w:proofErr w:type="spellStart"/>
      <w:r w:rsidRPr="00972CF7">
        <w:rPr>
          <w:lang w:eastAsia="ko-KR"/>
        </w:rPr>
        <w:t>input</w:t>
      </w:r>
      <w:proofErr w:type="spellEnd"/>
      <w:r w:rsidRPr="00972CF7">
        <w:rPr>
          <w:lang w:eastAsia="ko-KR"/>
        </w:rPr>
        <w:t xml:space="preserve"> </w:t>
      </w:r>
      <w:proofErr w:type="spellStart"/>
      <w:r w:rsidRPr="00972CF7">
        <w:rPr>
          <w:lang w:eastAsia="ko-KR"/>
        </w:rPr>
        <w:t>training</w:t>
      </w:r>
      <w:proofErr w:type="spellEnd"/>
      <w:r w:rsidRPr="00972CF7">
        <w:rPr>
          <w:lang w:eastAsia="ko-KR"/>
        </w:rPr>
        <w:t xml:space="preserve"> model. Kolom pertama menyatakan kode untuk tiap kata, kolom kedua adalah isi dari kata yang dilabelkan, kolom kedua sebagai isi dari POS </w:t>
      </w:r>
      <w:proofErr w:type="spellStart"/>
      <w:r w:rsidRPr="00972CF7">
        <w:rPr>
          <w:lang w:eastAsia="ko-KR"/>
        </w:rPr>
        <w:t>tag</w:t>
      </w:r>
      <w:proofErr w:type="spellEnd"/>
      <w:r w:rsidRPr="00972CF7">
        <w:rPr>
          <w:lang w:eastAsia="ko-KR"/>
        </w:rPr>
        <w:t xml:space="preserve">, berikutnya adalah </w:t>
      </w:r>
      <w:proofErr w:type="spellStart"/>
      <w:r w:rsidRPr="00972CF7">
        <w:rPr>
          <w:lang w:eastAsia="ko-KR"/>
        </w:rPr>
        <w:t>tag</w:t>
      </w:r>
      <w:proofErr w:type="spellEnd"/>
      <w:r w:rsidRPr="00972CF7">
        <w:rPr>
          <w:lang w:eastAsia="ko-KR"/>
        </w:rPr>
        <w:t xml:space="preserve"> </w:t>
      </w:r>
      <w:proofErr w:type="spellStart"/>
      <w:r w:rsidRPr="00972CF7">
        <w:rPr>
          <w:lang w:eastAsia="ko-KR"/>
        </w:rPr>
        <w:t>named</w:t>
      </w:r>
      <w:proofErr w:type="spellEnd"/>
      <w:r w:rsidRPr="00972CF7">
        <w:rPr>
          <w:lang w:eastAsia="ko-KR"/>
        </w:rPr>
        <w:t xml:space="preserve"> </w:t>
      </w:r>
      <w:proofErr w:type="spellStart"/>
      <w:r w:rsidRPr="00972CF7">
        <w:rPr>
          <w:lang w:eastAsia="ko-KR"/>
        </w:rPr>
        <w:t>entity</w:t>
      </w:r>
      <w:proofErr w:type="spellEnd"/>
      <w:r w:rsidRPr="00972CF7">
        <w:rPr>
          <w:lang w:eastAsia="ko-KR"/>
        </w:rPr>
        <w:t xml:space="preserve"> dalam format IOB, dan dua kolom terakhir digunakan untuk mengetahui </w:t>
      </w:r>
      <w:r w:rsidR="00D27292" w:rsidRPr="00972CF7">
        <w:rPr>
          <w:lang w:eastAsia="ko-KR"/>
        </w:rPr>
        <w:t>i</w:t>
      </w:r>
      <w:r w:rsidR="0061513F" w:rsidRPr="00972CF7">
        <w:rPr>
          <w:lang w:eastAsia="ko-KR"/>
        </w:rPr>
        <w:t xml:space="preserve">nformasi </w:t>
      </w:r>
      <w:proofErr w:type="spellStart"/>
      <w:r w:rsidR="0061513F" w:rsidRPr="00972CF7">
        <w:rPr>
          <w:i/>
          <w:iCs/>
          <w:lang w:eastAsia="ko-KR"/>
        </w:rPr>
        <w:t>coreference</w:t>
      </w:r>
      <w:proofErr w:type="spellEnd"/>
      <w:r w:rsidR="0061513F" w:rsidRPr="00972CF7">
        <w:rPr>
          <w:lang w:eastAsia="ko-KR"/>
        </w:rPr>
        <w:t xml:space="preserve"> yang ada. Apabila kata tersebut memiliki nilai </w:t>
      </w:r>
      <w:proofErr w:type="spellStart"/>
      <w:r w:rsidR="0061513F" w:rsidRPr="00972CF7">
        <w:rPr>
          <w:lang w:eastAsia="ko-KR"/>
        </w:rPr>
        <w:t>coreference</w:t>
      </w:r>
      <w:proofErr w:type="spellEnd"/>
      <w:r w:rsidR="0061513F" w:rsidRPr="00972CF7">
        <w:rPr>
          <w:lang w:eastAsia="ko-KR"/>
        </w:rPr>
        <w:t xml:space="preserve"> terhadap kata lain</w:t>
      </w:r>
      <w:r w:rsidR="005835CE" w:rsidRPr="00972CF7">
        <w:rPr>
          <w:lang w:eastAsia="ko-KR"/>
        </w:rPr>
        <w:t xml:space="preserve">. Kolom kedua terakhir adalah jenis relasi dan kolom terakhir ada kode kata yang kata tersebut memiliki </w:t>
      </w:r>
      <w:proofErr w:type="spellStart"/>
      <w:r w:rsidR="005835CE" w:rsidRPr="00972CF7">
        <w:rPr>
          <w:lang w:eastAsia="ko-KR"/>
        </w:rPr>
        <w:t>coreference</w:t>
      </w:r>
      <w:proofErr w:type="spellEnd"/>
      <w:r w:rsidR="005835CE" w:rsidRPr="00972CF7">
        <w:rPr>
          <w:lang w:eastAsia="ko-KR"/>
        </w:rPr>
        <w:t>.</w:t>
      </w:r>
      <w:r w:rsidR="00D27292" w:rsidRPr="00972CF7">
        <w:rPr>
          <w:lang w:eastAsia="ko-KR"/>
        </w:rPr>
        <w:t xml:space="preserve"> </w:t>
      </w:r>
      <w:proofErr w:type="spellStart"/>
      <w:r w:rsidR="00D27292" w:rsidRPr="00972CF7">
        <w:rPr>
          <w:lang w:eastAsia="ko-KR"/>
        </w:rPr>
        <w:t>Coreference</w:t>
      </w:r>
      <w:proofErr w:type="spellEnd"/>
      <w:r w:rsidR="00D27292" w:rsidRPr="00972CF7">
        <w:rPr>
          <w:lang w:eastAsia="ko-KR"/>
        </w:rPr>
        <w:t xml:space="preserve"> dapat ditemukan dalam </w:t>
      </w:r>
      <w:proofErr w:type="spellStart"/>
      <w:r w:rsidR="00D27292" w:rsidRPr="00972CF7">
        <w:rPr>
          <w:lang w:eastAsia="ko-KR"/>
        </w:rPr>
        <w:t>dataset</w:t>
      </w:r>
      <w:proofErr w:type="spellEnd"/>
      <w:r w:rsidR="00D27292" w:rsidRPr="00972CF7">
        <w:rPr>
          <w:lang w:eastAsia="ko-KR"/>
        </w:rPr>
        <w:t xml:space="preserve"> ini karena tujuan tugas akhir tersebut meneliti kombinasi NER dan </w:t>
      </w:r>
      <w:proofErr w:type="spellStart"/>
      <w:r w:rsidR="00D27292" w:rsidRPr="00972CF7">
        <w:rPr>
          <w:lang w:eastAsia="ko-KR"/>
        </w:rPr>
        <w:t>coreference</w:t>
      </w:r>
      <w:proofErr w:type="spellEnd"/>
      <w:r w:rsidR="00D27292" w:rsidRPr="00972CF7">
        <w:rPr>
          <w:lang w:eastAsia="ko-KR"/>
        </w:rPr>
        <w:t xml:space="preserve">. </w:t>
      </w:r>
    </w:p>
    <w:p w14:paraId="5405A3FD" w14:textId="478C7A33" w:rsidR="00A271FC" w:rsidRPr="00972CF7" w:rsidRDefault="00CA4E55" w:rsidP="003E4486">
      <w:r>
        <w:rPr>
          <w:lang w:val="en-US"/>
        </w:rPr>
        <w:t>T</w:t>
      </w:r>
      <w:proofErr w:type="spellStart"/>
      <w:r w:rsidR="000B5CEB" w:rsidRPr="00972CF7">
        <w:t>ugas</w:t>
      </w:r>
      <w:proofErr w:type="spellEnd"/>
      <w:r w:rsidR="000B5CEB" w:rsidRPr="00972CF7">
        <w:t xml:space="preserve"> akhir ini memiliki s</w:t>
      </w:r>
      <w:r w:rsidR="00BD2F38" w:rsidRPr="00972CF7">
        <w:t xml:space="preserve">truktur akhir </w:t>
      </w:r>
      <w:proofErr w:type="spellStart"/>
      <w:r w:rsidR="00AC150F" w:rsidRPr="00972CF7">
        <w:t>dataset</w:t>
      </w:r>
      <w:proofErr w:type="spellEnd"/>
      <w:r w:rsidR="00AC150F" w:rsidRPr="00972CF7">
        <w:t xml:space="preserve"> (</w:t>
      </w:r>
      <w:r w:rsidR="00F812E6" w:rsidRPr="00972CF7">
        <w:t xml:space="preserve">data </w:t>
      </w:r>
      <w:proofErr w:type="spellStart"/>
      <w:r w:rsidR="00AC150F" w:rsidRPr="00972CF7">
        <w:t>input</w:t>
      </w:r>
      <w:proofErr w:type="spellEnd"/>
      <w:r w:rsidR="00AC150F" w:rsidRPr="00972CF7">
        <w:t xml:space="preserve">) </w:t>
      </w:r>
      <w:r w:rsidR="00BD2F38" w:rsidRPr="00972CF7">
        <w:t>mengikuti struktur yang telah diberikan dari penelitia</w:t>
      </w:r>
      <w:r w:rsidR="00FB30E6" w:rsidRPr="00972CF7">
        <w:t>n</w:t>
      </w:r>
      <w:r w:rsidR="00BD2F38" w:rsidRPr="00972CF7">
        <w:t xml:space="preserve"> metode </w:t>
      </w:r>
      <w:proofErr w:type="spellStart"/>
      <w:r w:rsidR="00BD2F38" w:rsidRPr="00972CF7">
        <w:t>Sequence</w:t>
      </w:r>
      <w:proofErr w:type="spellEnd"/>
      <w:r w:rsidR="00BD2F38" w:rsidRPr="00972CF7">
        <w:t>-</w:t>
      </w:r>
      <w:proofErr w:type="spellStart"/>
      <w:r w:rsidR="00BD2F38" w:rsidRPr="00972CF7">
        <w:t>to</w:t>
      </w:r>
      <w:proofErr w:type="spellEnd"/>
      <w:r w:rsidR="00BD2F38" w:rsidRPr="00972CF7">
        <w:t xml:space="preserve">-Set Network. </w:t>
      </w:r>
      <w:proofErr w:type="spellStart"/>
      <w:r w:rsidR="00B55CEB" w:rsidRPr="00972CF7">
        <w:t>File</w:t>
      </w:r>
      <w:proofErr w:type="spellEnd"/>
      <w:r w:rsidR="00B55CEB" w:rsidRPr="00972CF7">
        <w:t xml:space="preserve"> </w:t>
      </w:r>
      <w:proofErr w:type="spellStart"/>
      <w:r w:rsidR="00B55CEB" w:rsidRPr="00972CF7">
        <w:t>input</w:t>
      </w:r>
      <w:proofErr w:type="spellEnd"/>
      <w:r w:rsidR="00B55CEB" w:rsidRPr="00972CF7">
        <w:t xml:space="preserve"> akan </w:t>
      </w:r>
      <w:proofErr w:type="spellStart"/>
      <w:r w:rsidR="00B55CEB" w:rsidRPr="00972CF7">
        <w:t>berupan</w:t>
      </w:r>
      <w:proofErr w:type="spellEnd"/>
      <w:r w:rsidR="00B55CEB" w:rsidRPr="00972CF7">
        <w:t xml:space="preserve"> ekstensi .</w:t>
      </w:r>
      <w:proofErr w:type="spellStart"/>
      <w:r w:rsidR="00B55CEB" w:rsidRPr="00972CF7">
        <w:t>json</w:t>
      </w:r>
      <w:proofErr w:type="spellEnd"/>
      <w:r w:rsidR="00B55CEB" w:rsidRPr="00972CF7">
        <w:t xml:space="preserve">, satu </w:t>
      </w:r>
      <w:proofErr w:type="spellStart"/>
      <w:r w:rsidR="00B55CEB" w:rsidRPr="00972CF7">
        <w:t>file</w:t>
      </w:r>
      <w:proofErr w:type="spellEnd"/>
      <w:r w:rsidR="00B55CEB" w:rsidRPr="00972CF7">
        <w:t xml:space="preserve"> adalah sekumpulan JSON objek dengan atribut yang sudah ditentukan. </w:t>
      </w:r>
      <w:r w:rsidR="00C03E22" w:rsidRPr="00972CF7">
        <w:t xml:space="preserve">Sebelum menjelaskan isi dari </w:t>
      </w:r>
      <w:proofErr w:type="spellStart"/>
      <w:r w:rsidR="00C03E22" w:rsidRPr="00972CF7">
        <w:t>dataset</w:t>
      </w:r>
      <w:proofErr w:type="spellEnd"/>
      <w:r w:rsidR="00C03E22" w:rsidRPr="00972CF7">
        <w:t xml:space="preserve"> perlu diketahui bahwa </w:t>
      </w:r>
      <w:proofErr w:type="spellStart"/>
      <w:r w:rsidR="00F82652">
        <w:rPr>
          <w:lang w:val="en-US"/>
        </w:rPr>
        <w:t>istilah</w:t>
      </w:r>
      <w:proofErr w:type="spellEnd"/>
      <w:r w:rsidR="00F82652">
        <w:rPr>
          <w:lang w:val="en-US"/>
        </w:rPr>
        <w:t xml:space="preserve">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proofErr w:type="spellStart"/>
      <w:r w:rsidR="00F10682" w:rsidRPr="00E11E6F">
        <w:t>File</w:t>
      </w:r>
      <w:proofErr w:type="spellEnd"/>
      <w:r w:rsidR="00F10682" w:rsidRPr="00E11E6F">
        <w:t xml:space="preserve"> </w:t>
      </w:r>
      <w:proofErr w:type="spellStart"/>
      <w:r w:rsidR="00F10682" w:rsidRPr="00E11E6F">
        <w:t>input</w:t>
      </w:r>
      <w:proofErr w:type="spellEnd"/>
      <w:r w:rsidR="00F10682" w:rsidRPr="00E11E6F">
        <w:t xml:space="preserve"> untuk tugas akhir ini </w:t>
      </w:r>
      <w:r w:rsidR="004F7238" w:rsidRPr="00E11E6F">
        <w:t xml:space="preserve">berjumlah satu </w:t>
      </w:r>
      <w:proofErr w:type="spellStart"/>
      <w:r w:rsidR="004F7238" w:rsidRPr="00E11E6F">
        <w:t>file</w:t>
      </w:r>
      <w:proofErr w:type="spellEnd"/>
      <w:r w:rsidR="004F7238" w:rsidRPr="00E11E6F">
        <w:t xml:space="preserve"> saja </w:t>
      </w:r>
      <w:r w:rsidR="00F10682" w:rsidRPr="00E11E6F">
        <w:t xml:space="preserve">karena seluruh </w:t>
      </w:r>
      <w:r w:rsidR="00F10682" w:rsidRPr="00972CF7">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4"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4"/>
      <w:r w:rsidRPr="00972CF7">
        <w:br/>
        <w:t xml:space="preserve">Contoh Struktur </w:t>
      </w:r>
      <w:proofErr w:type="spellStart"/>
      <w:r w:rsidRPr="00972CF7">
        <w:t>Dataset</w:t>
      </w:r>
      <w:proofErr w:type="spellEnd"/>
    </w:p>
    <w:p w14:paraId="4B2FA24D" w14:textId="1C813FD4" w:rsidR="00BD2F38" w:rsidRPr="00972CF7" w:rsidRDefault="00BD2F38" w:rsidP="00BD2F38"/>
    <w:p w14:paraId="257A5B0B" w14:textId="5D6C0136" w:rsidR="00465255" w:rsidRPr="00972CF7" w:rsidRDefault="00E006F7" w:rsidP="00BD2F38">
      <w:r w:rsidRPr="00972CF7">
        <w:lastRenderedPageBreak/>
        <w:t xml:space="preserve">Terdapat tujuh atribut yang diperlukan untuk </w:t>
      </w:r>
      <w:proofErr w:type="spellStart"/>
      <w:r w:rsidRPr="00972CF7">
        <w:t>input</w:t>
      </w:r>
      <w:proofErr w:type="spellEnd"/>
      <w:r w:rsidRPr="00972CF7">
        <w:t xml:space="preserve"> </w:t>
      </w:r>
      <w:proofErr w:type="spellStart"/>
      <w:r w:rsidRPr="00972CF7">
        <w:t>training</w:t>
      </w:r>
      <w:proofErr w:type="spellEnd"/>
      <w:r w:rsidRPr="00972CF7">
        <w:t xml:space="preserve"> model metode ini. Setiap JSON objek dari dalam </w:t>
      </w:r>
      <w:proofErr w:type="spellStart"/>
      <w:r w:rsidRPr="00972CF7">
        <w:t>dataset</w:t>
      </w:r>
      <w:proofErr w:type="spellEnd"/>
      <w:r w:rsidRPr="00972CF7">
        <w:t xml:space="preserve"> harus memiliki ketujuh atribut, meskipun beberapa atribut tidak akan digunakan sebagai parameter </w:t>
      </w:r>
      <w:proofErr w:type="spellStart"/>
      <w:r w:rsidRPr="00972CF7">
        <w:t>training</w:t>
      </w:r>
      <w:proofErr w:type="spellEnd"/>
      <w:r w:rsidRPr="00972CF7">
        <w:t xml:space="preserve"> dalam penelitian tugas akhir ini. Nama-nama atribut secara urut adalah </w:t>
      </w:r>
      <w:proofErr w:type="spellStart"/>
      <w:r w:rsidRPr="00972CF7">
        <w:t>tokens</w:t>
      </w:r>
      <w:proofErr w:type="spellEnd"/>
      <w:r w:rsidRPr="00972CF7">
        <w:t xml:space="preserve">, </w:t>
      </w:r>
      <w:proofErr w:type="spellStart"/>
      <w:r w:rsidRPr="00972CF7">
        <w:t>entities</w:t>
      </w:r>
      <w:proofErr w:type="spellEnd"/>
      <w:r w:rsidRPr="00972CF7">
        <w:t xml:space="preserve">, </w:t>
      </w:r>
      <w:proofErr w:type="spellStart"/>
      <w:r w:rsidRPr="00972CF7">
        <w:t>relations</w:t>
      </w:r>
      <w:proofErr w:type="spellEnd"/>
      <w:r w:rsidRPr="00972CF7">
        <w:t xml:space="preserve">, </w:t>
      </w:r>
      <w:proofErr w:type="spellStart"/>
      <w:r w:rsidRPr="00972CF7">
        <w:t>org_id</w:t>
      </w:r>
      <w:proofErr w:type="spellEnd"/>
      <w:r w:rsidRPr="00972CF7">
        <w:t xml:space="preserve">, pos, </w:t>
      </w:r>
      <w:proofErr w:type="spellStart"/>
      <w:r w:rsidRPr="00972CF7">
        <w:t>ltokens</w:t>
      </w:r>
      <w:proofErr w:type="spellEnd"/>
      <w:r w:rsidRPr="00972CF7">
        <w:t xml:space="preserve">, </w:t>
      </w:r>
      <w:proofErr w:type="spellStart"/>
      <w:r w:rsidRPr="00972CF7">
        <w:t>rtokens</w:t>
      </w:r>
      <w:proofErr w:type="spellEnd"/>
      <w:r w:rsidRPr="00972CF7">
        <w:t xml:space="preserve">. </w:t>
      </w:r>
      <w:proofErr w:type="spellStart"/>
      <w:r w:rsidR="00916048" w:rsidRPr="00972CF7">
        <w:t>Tokens</w:t>
      </w:r>
      <w:proofErr w:type="spellEnd"/>
      <w:r w:rsidR="00916048" w:rsidRPr="00972CF7">
        <w:t xml:space="preserve"> adalah kalimat utama dari JSON objek tersebut. Isi dari </w:t>
      </w:r>
      <w:proofErr w:type="spellStart"/>
      <w:r w:rsidR="00916048" w:rsidRPr="00972CF7">
        <w:t>tokens</w:t>
      </w:r>
      <w:proofErr w:type="spellEnd"/>
      <w:r w:rsidR="00916048" w:rsidRPr="00972CF7">
        <w:t xml:space="preserve"> diambil dari dokumen yang dipecahkan berdasarkan kalimatnya, kemudian </w:t>
      </w:r>
      <w:r w:rsidR="00BD1415" w:rsidRPr="00972CF7">
        <w:t>kalimat-kalimat tersebut akan dipecah lagi untuk tiap kata.</w:t>
      </w:r>
      <w:r w:rsidR="00FD6B11" w:rsidRPr="00972CF7">
        <w:t xml:space="preserve"> Karena itu isi dari </w:t>
      </w:r>
      <w:proofErr w:type="spellStart"/>
      <w:r w:rsidR="00FD6B11" w:rsidRPr="00972CF7">
        <w:t>tokens</w:t>
      </w:r>
      <w:proofErr w:type="spellEnd"/>
      <w:r w:rsidR="00FD6B11" w:rsidRPr="00972CF7">
        <w:t xml:space="preserve"> adalah </w:t>
      </w:r>
      <w:proofErr w:type="spellStart"/>
      <w:r w:rsidR="00ED516A" w:rsidRPr="00972CF7">
        <w:rPr>
          <w:i/>
          <w:iCs/>
        </w:rPr>
        <w:t>array</w:t>
      </w:r>
      <w:proofErr w:type="spellEnd"/>
      <w:r w:rsidR="00ED516A" w:rsidRPr="00972CF7">
        <w:rPr>
          <w:i/>
          <w:iCs/>
        </w:rPr>
        <w:t xml:space="preserve"> </w:t>
      </w:r>
      <w:proofErr w:type="spellStart"/>
      <w:r w:rsidR="00ED516A" w:rsidRPr="00972CF7">
        <w:rPr>
          <w:i/>
          <w:iCs/>
        </w:rPr>
        <w:t>of</w:t>
      </w:r>
      <w:proofErr w:type="spellEnd"/>
      <w:r w:rsidR="00ED516A" w:rsidRPr="00972CF7">
        <w:rPr>
          <w:i/>
          <w:iCs/>
        </w:rPr>
        <w:t xml:space="preserve"> </w:t>
      </w:r>
      <w:proofErr w:type="spellStart"/>
      <w:r w:rsidR="00FD6B11" w:rsidRPr="00972CF7">
        <w:rPr>
          <w:i/>
          <w:iCs/>
        </w:rPr>
        <w:t>word</w:t>
      </w:r>
      <w:proofErr w:type="spellEnd"/>
      <w:r w:rsidR="00FD6B11" w:rsidRPr="00972CF7">
        <w:rPr>
          <w:i/>
          <w:iCs/>
        </w:rPr>
        <w:t>-level</w:t>
      </w:r>
      <w:r w:rsidR="00FD6B11" w:rsidRPr="00972CF7">
        <w:t xml:space="preserve"> </w:t>
      </w:r>
      <w:proofErr w:type="spellStart"/>
      <w:r w:rsidR="00ED516A" w:rsidRPr="00972CF7">
        <w:rPr>
          <w:i/>
          <w:iCs/>
        </w:rPr>
        <w:t>token</w:t>
      </w:r>
      <w:proofErr w:type="spellEnd"/>
      <w:r w:rsidR="00ED516A" w:rsidRPr="00972CF7">
        <w:rPr>
          <w:i/>
          <w:iCs/>
        </w:rPr>
        <w:t xml:space="preserve"> </w:t>
      </w:r>
      <w:r w:rsidR="00FD6B11" w:rsidRPr="00972CF7">
        <w:t>(</w:t>
      </w:r>
      <w:proofErr w:type="spellStart"/>
      <w:r w:rsidR="00ED516A" w:rsidRPr="00972CF7">
        <w:t>word</w:t>
      </w:r>
      <w:proofErr w:type="spellEnd"/>
      <w:r w:rsidR="00ED516A" w:rsidRPr="00972CF7">
        <w:t xml:space="preserve">-level artinya </w:t>
      </w:r>
      <w:r w:rsidR="00FD6B11" w:rsidRPr="00972CF7">
        <w:t xml:space="preserve">dipecahkan berdasarkan kata-kata). </w:t>
      </w:r>
      <w:proofErr w:type="spellStart"/>
      <w:r w:rsidR="00200244" w:rsidRPr="00972CF7">
        <w:t>Entities</w:t>
      </w:r>
      <w:proofErr w:type="spellEnd"/>
      <w:r w:rsidR="00200244" w:rsidRPr="00972CF7">
        <w:t xml:space="preserve"> cukup jelas yaitu </w:t>
      </w:r>
      <w:proofErr w:type="spellStart"/>
      <w:r w:rsidR="00200244" w:rsidRPr="00972CF7">
        <w:t>array</w:t>
      </w:r>
      <w:proofErr w:type="spellEnd"/>
      <w:r w:rsidR="00200244" w:rsidRPr="00972CF7">
        <w:t xml:space="preserve"> dari </w:t>
      </w:r>
      <w:proofErr w:type="spellStart"/>
      <w:r w:rsidR="00200244" w:rsidRPr="00972CF7">
        <w:t>named</w:t>
      </w:r>
      <w:proofErr w:type="spellEnd"/>
      <w:r w:rsidR="00200244" w:rsidRPr="00972CF7">
        <w:t xml:space="preserve"> </w:t>
      </w:r>
      <w:proofErr w:type="spellStart"/>
      <w:r w:rsidR="00200244" w:rsidRPr="00972CF7">
        <w:t>entity</w:t>
      </w:r>
      <w:proofErr w:type="spellEnd"/>
      <w:r w:rsidR="00200244" w:rsidRPr="00972CF7">
        <w:t xml:space="preserve"> untuk kalimat itu saja</w:t>
      </w:r>
      <w:r w:rsidR="00AC4EC2" w:rsidRPr="00972CF7">
        <w:t xml:space="preserve">. Penyimpanan </w:t>
      </w:r>
      <w:proofErr w:type="spellStart"/>
      <w:r w:rsidR="00AC4EC2" w:rsidRPr="00972CF7">
        <w:t>named</w:t>
      </w:r>
      <w:proofErr w:type="spellEnd"/>
      <w:r w:rsidR="00AC4EC2" w:rsidRPr="00972CF7">
        <w:t xml:space="preserve"> </w:t>
      </w:r>
      <w:proofErr w:type="spellStart"/>
      <w:r w:rsidR="00AC4EC2" w:rsidRPr="00972CF7">
        <w:t>entity</w:t>
      </w:r>
      <w:proofErr w:type="spellEnd"/>
      <w:r w:rsidR="00AC4EC2" w:rsidRPr="00972CF7">
        <w:t xml:space="preserve"> </w:t>
      </w:r>
      <w:proofErr w:type="spellStart"/>
      <w:r w:rsidR="00AC4EC2" w:rsidRPr="00972CF7">
        <w:t>nya</w:t>
      </w:r>
      <w:proofErr w:type="spellEnd"/>
      <w:r w:rsidR="00AC4EC2" w:rsidRPr="00972CF7">
        <w:t xml:space="preserve"> menggunakan JSON objek juga dengan tiga atribut start, </w:t>
      </w:r>
      <w:proofErr w:type="spellStart"/>
      <w:r w:rsidR="00AC4EC2" w:rsidRPr="00972CF7">
        <w:t>end</w:t>
      </w:r>
      <w:proofErr w:type="spellEnd"/>
      <w:r w:rsidR="00AC4EC2" w:rsidRPr="00972CF7">
        <w:t xml:space="preserve"> dan </w:t>
      </w:r>
      <w:proofErr w:type="spellStart"/>
      <w:r w:rsidR="00AC4EC2" w:rsidRPr="00972CF7">
        <w:t>type</w:t>
      </w:r>
      <w:proofErr w:type="spellEnd"/>
      <w:r w:rsidR="00AC4EC2" w:rsidRPr="00972CF7">
        <w:t xml:space="preserve">. </w:t>
      </w:r>
      <w:r w:rsidR="00F92829" w:rsidRPr="00972CF7">
        <w:t xml:space="preserve">Start dan </w:t>
      </w:r>
      <w:proofErr w:type="spellStart"/>
      <w:r w:rsidR="00F92829" w:rsidRPr="00972CF7">
        <w:t>end</w:t>
      </w:r>
      <w:proofErr w:type="spellEnd"/>
      <w:r w:rsidR="00F92829" w:rsidRPr="00972CF7">
        <w:t xml:space="preserve"> adalah indeks, namun berbeda dengan BRAT, indeks ini akan mengikuti bentuk </w:t>
      </w:r>
      <w:proofErr w:type="spellStart"/>
      <w:r w:rsidR="00F92829" w:rsidRPr="00972CF7">
        <w:t>tokens</w:t>
      </w:r>
      <w:proofErr w:type="spellEnd"/>
      <w:r w:rsidR="00F92829" w:rsidRPr="00972CF7">
        <w:t xml:space="preserve"> yaitu menjadi indeks untuk kata </w:t>
      </w:r>
      <w:proofErr w:type="spellStart"/>
      <w:r w:rsidR="00F92829" w:rsidRPr="00972CF7">
        <w:t>keberapa</w:t>
      </w:r>
      <w:proofErr w:type="spellEnd"/>
      <w:r w:rsidR="00F92829" w:rsidRPr="00972CF7">
        <w:t xml:space="preserve"> (</w:t>
      </w:r>
      <w:proofErr w:type="spellStart"/>
      <w:r w:rsidR="00F92829" w:rsidRPr="00972CF7">
        <w:t>word</w:t>
      </w:r>
      <w:proofErr w:type="spellEnd"/>
      <w:r w:rsidR="00F92829" w:rsidRPr="00972CF7">
        <w:t xml:space="preserve">-level bukan </w:t>
      </w:r>
      <w:proofErr w:type="spellStart"/>
      <w:r w:rsidR="00F92829" w:rsidRPr="00972CF7">
        <w:rPr>
          <w:i/>
          <w:iCs/>
        </w:rPr>
        <w:t>character</w:t>
      </w:r>
      <w:proofErr w:type="spellEnd"/>
      <w:r w:rsidR="00F92829" w:rsidRPr="00972CF7">
        <w:rPr>
          <w:i/>
          <w:iCs/>
        </w:rPr>
        <w:t>-level</w:t>
      </w:r>
      <w:r w:rsidR="00F92829" w:rsidRPr="00972CF7">
        <w:t xml:space="preserve">). </w:t>
      </w:r>
      <w:r w:rsidR="00B73F22" w:rsidRPr="00972CF7">
        <w:t xml:space="preserve">Dan </w:t>
      </w:r>
      <w:proofErr w:type="spellStart"/>
      <w:r w:rsidR="00B73F22" w:rsidRPr="00972CF7">
        <w:t>type</w:t>
      </w:r>
      <w:proofErr w:type="spellEnd"/>
      <w:r w:rsidR="00B73F22" w:rsidRPr="00972CF7">
        <w:t xml:space="preserve"> adalah jenis </w:t>
      </w:r>
      <w:proofErr w:type="spellStart"/>
      <w:r w:rsidR="00B73F22" w:rsidRPr="00972CF7">
        <w:t>named</w:t>
      </w:r>
      <w:proofErr w:type="spellEnd"/>
      <w:r w:rsidR="00B73F22" w:rsidRPr="00972CF7">
        <w:t xml:space="preserve"> </w:t>
      </w:r>
      <w:proofErr w:type="spellStart"/>
      <w:r w:rsidR="00B73F22" w:rsidRPr="00972CF7">
        <w:t>entity</w:t>
      </w:r>
      <w:proofErr w:type="spellEnd"/>
      <w:r w:rsidR="00B73F22" w:rsidRPr="00972CF7">
        <w:t xml:space="preserve"> untuk kata tersebut.</w:t>
      </w:r>
    </w:p>
    <w:p w14:paraId="137762B1" w14:textId="734D227A" w:rsidR="00D620A4" w:rsidRPr="00972CF7" w:rsidRDefault="005B5CD7" w:rsidP="00BD2F38">
      <w:r w:rsidRPr="00972CF7">
        <w:t xml:space="preserve">Kedua atribut berikutnya, </w:t>
      </w:r>
      <w:proofErr w:type="spellStart"/>
      <w:r w:rsidRPr="00972CF7">
        <w:t>relations</w:t>
      </w:r>
      <w:proofErr w:type="spellEnd"/>
      <w:r w:rsidRPr="00972CF7">
        <w:t xml:space="preserve"> dan </w:t>
      </w:r>
      <w:proofErr w:type="spellStart"/>
      <w:r w:rsidRPr="00972CF7">
        <w:t>org_id</w:t>
      </w:r>
      <w:proofErr w:type="spellEnd"/>
      <w:r w:rsidRPr="00972CF7">
        <w:t xml:space="preserve">, tidak akan digunakan sebagai </w:t>
      </w:r>
      <w:proofErr w:type="spellStart"/>
      <w:r w:rsidRPr="00972CF7">
        <w:t>input</w:t>
      </w:r>
      <w:proofErr w:type="spellEnd"/>
      <w:r w:rsidRPr="00972CF7">
        <w:t xml:space="preserve"> ke dalam </w:t>
      </w:r>
      <w:proofErr w:type="spellStart"/>
      <w:r w:rsidRPr="00972CF7">
        <w:t>training</w:t>
      </w:r>
      <w:proofErr w:type="spellEnd"/>
      <w:r w:rsidRPr="00972CF7">
        <w:t xml:space="preserve"> model, karena untuk </w:t>
      </w:r>
      <w:proofErr w:type="spellStart"/>
      <w:r w:rsidR="00FF79BE" w:rsidRPr="00972CF7">
        <w:t>relations</w:t>
      </w:r>
      <w:proofErr w:type="spellEnd"/>
      <w:r w:rsidR="00FF79BE" w:rsidRPr="00972CF7">
        <w:t xml:space="preserve"> digunakan untuk </w:t>
      </w:r>
      <w:proofErr w:type="spellStart"/>
      <w:r w:rsidR="00FF79BE" w:rsidRPr="00972CF7">
        <w:t>coreference</w:t>
      </w:r>
      <w:proofErr w:type="spellEnd"/>
      <w:r w:rsidR="00FF79BE" w:rsidRPr="00972CF7">
        <w:t xml:space="preserve"> yang bisa dijadikan tambahan informasi untuk model namun tidak digunakan dalam penelitian tugas akhir ini. </w:t>
      </w:r>
      <w:r w:rsidR="00EA35BF" w:rsidRPr="00972CF7">
        <w:t xml:space="preserve">Untuk </w:t>
      </w:r>
      <w:proofErr w:type="spellStart"/>
      <w:r w:rsidR="00EA35BF" w:rsidRPr="00972CF7">
        <w:t>org_id</w:t>
      </w:r>
      <w:proofErr w:type="spellEnd"/>
      <w:r w:rsidR="00EA35BF" w:rsidRPr="00972CF7">
        <w:t xml:space="preserve"> akan berisi kode untuk tiap asal dokumen untuk kalimat tersebut, sebagai bantuan dokumentasi saja. </w:t>
      </w:r>
      <w:proofErr w:type="spellStart"/>
      <w:r w:rsidR="0003726F" w:rsidRPr="00972CF7">
        <w:t>Ltokens</w:t>
      </w:r>
      <w:proofErr w:type="spellEnd"/>
      <w:r w:rsidR="0003726F" w:rsidRPr="00972CF7">
        <w:t xml:space="preserve"> dan </w:t>
      </w:r>
      <w:proofErr w:type="spellStart"/>
      <w:r w:rsidR="0003726F" w:rsidRPr="00972CF7">
        <w:t>rtokens</w:t>
      </w:r>
      <w:proofErr w:type="spellEnd"/>
      <w:r w:rsidR="0003726F" w:rsidRPr="00972CF7">
        <w:t xml:space="preserve"> dapat dijelaskan bersamaan karena memiliki kegunaan yang sama. Isi dari kedua atribut tersebut sama dengan atribut </w:t>
      </w:r>
      <w:proofErr w:type="spellStart"/>
      <w:r w:rsidR="0003726F" w:rsidRPr="00972CF7">
        <w:t>tokens</w:t>
      </w:r>
      <w:proofErr w:type="spellEnd"/>
      <w:r w:rsidR="0003726F" w:rsidRPr="00972CF7">
        <w:t xml:space="preserve">, tetapi </w:t>
      </w:r>
      <w:proofErr w:type="spellStart"/>
      <w:r w:rsidR="0003726F" w:rsidRPr="00972CF7">
        <w:t>ltokens</w:t>
      </w:r>
      <w:proofErr w:type="spellEnd"/>
      <w:r w:rsidR="0003726F" w:rsidRPr="00972CF7">
        <w:t xml:space="preserve"> akan mengambil kalimat sebelum kalimat utama dan </w:t>
      </w:r>
      <w:proofErr w:type="spellStart"/>
      <w:r w:rsidR="0003726F" w:rsidRPr="00972CF7">
        <w:t>rtokens</w:t>
      </w:r>
      <w:proofErr w:type="spellEnd"/>
      <w:r w:rsidR="0003726F" w:rsidRPr="00972CF7">
        <w:t xml:space="preserve"> akan mengambil kalimat setelah kalimat utama</w:t>
      </w:r>
      <w:r w:rsidR="00C56710" w:rsidRPr="00972CF7">
        <w:t>. H</w:t>
      </w:r>
      <w:r w:rsidR="00013459" w:rsidRPr="00972CF7">
        <w:t xml:space="preserve">uruf l dalam </w:t>
      </w:r>
      <w:proofErr w:type="spellStart"/>
      <w:r w:rsidR="00013459" w:rsidRPr="00972CF7">
        <w:t>ltokens</w:t>
      </w:r>
      <w:proofErr w:type="spellEnd"/>
      <w:r w:rsidR="00013459" w:rsidRPr="00972CF7">
        <w:t xml:space="preserve"> adalah </w:t>
      </w:r>
      <w:proofErr w:type="spellStart"/>
      <w:r w:rsidR="00013459" w:rsidRPr="00972CF7">
        <w:rPr>
          <w:i/>
          <w:iCs/>
        </w:rPr>
        <w:t>left</w:t>
      </w:r>
      <w:proofErr w:type="spellEnd"/>
      <w:r w:rsidR="00013459" w:rsidRPr="00972CF7">
        <w:t xml:space="preserve">/kiri, huruf r dalam </w:t>
      </w:r>
      <w:proofErr w:type="spellStart"/>
      <w:r w:rsidR="00013459" w:rsidRPr="00972CF7">
        <w:t>rtokens</w:t>
      </w:r>
      <w:proofErr w:type="spellEnd"/>
      <w:r w:rsidR="00013459" w:rsidRPr="00972CF7">
        <w:t xml:space="preserve"> adalah </w:t>
      </w:r>
      <w:proofErr w:type="spellStart"/>
      <w:r w:rsidR="00013459" w:rsidRPr="00972CF7">
        <w:rPr>
          <w:i/>
          <w:iCs/>
        </w:rPr>
        <w:t>right</w:t>
      </w:r>
      <w:proofErr w:type="spellEnd"/>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proofErr w:type="spellStart"/>
      <w:r w:rsidRPr="00972CF7">
        <w:t>Dataset</w:t>
      </w:r>
      <w:proofErr w:type="spellEnd"/>
    </w:p>
    <w:p w14:paraId="3E784A88" w14:textId="12863148" w:rsidR="00AE497E" w:rsidRPr="00972CF7" w:rsidRDefault="00AF7889" w:rsidP="00907868">
      <w:r w:rsidRPr="00972CF7">
        <w:t xml:space="preserve">Dari subbab struktur dan pelabelan </w:t>
      </w:r>
      <w:proofErr w:type="spellStart"/>
      <w:r w:rsidRPr="00972CF7">
        <w:t>dataset</w:t>
      </w:r>
      <w:proofErr w:type="spellEnd"/>
      <w:r w:rsidRPr="00972CF7">
        <w: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proofErr w:type="spellStart"/>
      <w:r w:rsidR="008B5117" w:rsidRPr="00972CF7">
        <w:t>dataset</w:t>
      </w:r>
      <w:proofErr w:type="spellEnd"/>
      <w:r w:rsidR="008B5117" w:rsidRPr="00972CF7">
        <w:t xml:space="preserve"> </w:t>
      </w:r>
      <w:r w:rsidR="0021080A" w:rsidRPr="00972CF7">
        <w:t xml:space="preserve">dari </w:t>
      </w:r>
      <w:proofErr w:type="spellStart"/>
      <w:r w:rsidR="0021080A" w:rsidRPr="00972CF7">
        <w:t>file</w:t>
      </w:r>
      <w:proofErr w:type="spellEnd"/>
      <w:r w:rsidR="0021080A" w:rsidRPr="00972CF7">
        <w:t xml:space="preserve"> BRAT menjadi </w:t>
      </w:r>
      <w:proofErr w:type="spellStart"/>
      <w:r w:rsidR="0021080A" w:rsidRPr="00972CF7">
        <w:t>file</w:t>
      </w:r>
      <w:proofErr w:type="spellEnd"/>
      <w:r w:rsidR="0021080A" w:rsidRPr="00972CF7">
        <w:t xml:space="preserve"> JSON </w:t>
      </w:r>
      <w:proofErr w:type="spellStart"/>
      <w:r w:rsidR="0021080A" w:rsidRPr="00972CF7">
        <w:t>dataset</w:t>
      </w:r>
      <w:proofErr w:type="spellEnd"/>
      <w:r w:rsidR="00AF6B2B" w:rsidRPr="00972CF7">
        <w:t>.</w:t>
      </w:r>
      <w:r w:rsidR="006740AF" w:rsidRPr="00972CF7">
        <w:t xml:space="preserve"> </w:t>
      </w:r>
      <w:r w:rsidR="0015452E" w:rsidRPr="00972CF7">
        <w:t xml:space="preserve">Beberapa bagian penting untuk konversi </w:t>
      </w:r>
      <w:proofErr w:type="spellStart"/>
      <w:r w:rsidR="0015452E" w:rsidRPr="00972CF7">
        <w:t>dataset</w:t>
      </w:r>
      <w:proofErr w:type="spellEnd"/>
      <w:r w:rsidR="0015452E" w:rsidRPr="00972CF7">
        <w:t xml:space="preserve"> akan dijelaskan dalam subbab ini, perlu diketahui </w:t>
      </w:r>
      <w:r w:rsidR="00A77287" w:rsidRPr="00972CF7">
        <w:t xml:space="preserve">bahasa </w:t>
      </w:r>
      <w:r w:rsidR="005C5CD0" w:rsidRPr="00972CF7">
        <w:lastRenderedPageBreak/>
        <w:t>pemrograman</w:t>
      </w:r>
      <w:r w:rsidR="00A77287" w:rsidRPr="00972CF7">
        <w:t xml:space="preserve"> untuk konversi </w:t>
      </w:r>
      <w:proofErr w:type="spellStart"/>
      <w:r w:rsidR="00A77287" w:rsidRPr="00972CF7">
        <w:t>dataset</w:t>
      </w:r>
      <w:proofErr w:type="spellEnd"/>
      <w:r w:rsidR="00A77287" w:rsidRPr="00972CF7">
        <w:t xml:space="preserve"> menggunakan </w:t>
      </w:r>
      <w:proofErr w:type="spellStart"/>
      <w:r w:rsidR="00A77287" w:rsidRPr="00972CF7">
        <w:t>Python</w:t>
      </w:r>
      <w:proofErr w:type="spellEnd"/>
      <w:r w:rsidR="00A77287" w:rsidRPr="00972CF7">
        <w:t xml:space="preserve">. </w:t>
      </w:r>
      <w:r w:rsidR="00A261F9" w:rsidRPr="00972CF7">
        <w:t>Yang akan di</w:t>
      </w:r>
      <w:r w:rsidR="004358F9" w:rsidRPr="00972CF7">
        <w:t xml:space="preserve">jelaskan adalah segmen program untuk </w:t>
      </w:r>
      <w:proofErr w:type="spellStart"/>
      <w:r w:rsidR="009C28FF">
        <w:rPr>
          <w:lang w:val="en-US"/>
        </w:rPr>
        <w:t>pra</w:t>
      </w:r>
      <w:proofErr w:type="spellEnd"/>
      <w:r w:rsidR="009C28FF">
        <w:rPr>
          <w:lang w:val="en-US"/>
        </w:rPr>
        <w:t xml:space="preserve"> proses</w:t>
      </w:r>
      <w:r w:rsidR="004358F9" w:rsidRPr="00972CF7">
        <w:t xml:space="preserve"> </w:t>
      </w:r>
      <w:proofErr w:type="spellStart"/>
      <w:r w:rsidR="004358F9" w:rsidRPr="00972CF7">
        <w:t>file</w:t>
      </w:r>
      <w:proofErr w:type="spellEnd"/>
      <w:r w:rsidR="004358F9" w:rsidRPr="00972CF7">
        <w:t xml:space="preserve"> </w:t>
      </w:r>
      <w:r w:rsidR="005040E2">
        <w:rPr>
          <w:lang w:val="en-US"/>
        </w:rPr>
        <w:t>.</w:t>
      </w:r>
      <w:proofErr w:type="spellStart"/>
      <w:r w:rsidR="004358F9" w:rsidRPr="00972CF7">
        <w:t>txt</w:t>
      </w:r>
      <w:proofErr w:type="spellEnd"/>
      <w:r w:rsidR="004358F9" w:rsidRPr="00972CF7">
        <w:t xml:space="preserve"> berisi dokumen </w:t>
      </w:r>
      <w:r w:rsidR="00EF11E7" w:rsidRPr="00972CF7">
        <w:t xml:space="preserve">teks berita yang sudah </w:t>
      </w:r>
      <w:proofErr w:type="spellStart"/>
      <w:r w:rsidR="00EF11E7" w:rsidRPr="00972CF7">
        <w:t>ditokenisasi</w:t>
      </w:r>
      <w:proofErr w:type="spellEnd"/>
      <w:r w:rsidR="00EF11E7" w:rsidRPr="00972CF7">
        <w:t xml:space="preserve">, segmen program </w:t>
      </w:r>
      <w:proofErr w:type="spellStart"/>
      <w:r w:rsidR="00FC7B58">
        <w:rPr>
          <w:lang w:val="en-US"/>
        </w:rPr>
        <w:t>pra</w:t>
      </w:r>
      <w:proofErr w:type="spellEnd"/>
      <w:r w:rsidR="00FC7B58">
        <w:rPr>
          <w:lang w:val="en-US"/>
        </w:rPr>
        <w:t xml:space="preserve"> proses</w:t>
      </w:r>
      <w:r w:rsidR="00FC7B58" w:rsidRPr="00972CF7">
        <w:t xml:space="preserve"> </w:t>
      </w:r>
      <w:proofErr w:type="spellStart"/>
      <w:r w:rsidR="00EF11E7" w:rsidRPr="00972CF7">
        <w:t>file</w:t>
      </w:r>
      <w:proofErr w:type="spellEnd"/>
      <w:r w:rsidR="00EF11E7" w:rsidRPr="00972CF7">
        <w:t xml:space="preserve"> </w:t>
      </w:r>
      <w:r w:rsidR="00F103BF">
        <w:rPr>
          <w:lang w:val="en-US"/>
        </w:rPr>
        <w:t>.</w:t>
      </w:r>
      <w:proofErr w:type="spellStart"/>
      <w:r w:rsidR="00EF11E7" w:rsidRPr="00972CF7">
        <w:t>ann</w:t>
      </w:r>
      <w:proofErr w:type="spellEnd"/>
      <w:r w:rsidR="00EF11E7" w:rsidRPr="00972CF7">
        <w:t xml:space="preserve"> berisi </w:t>
      </w:r>
      <w:proofErr w:type="spellStart"/>
      <w:r w:rsidR="00EF11E7" w:rsidRPr="00972CF7">
        <w:t>tag</w:t>
      </w:r>
      <w:proofErr w:type="spellEnd"/>
      <w:r w:rsidR="00EF11E7" w:rsidRPr="00972CF7">
        <w:t xml:space="preserve"> </w:t>
      </w:r>
      <w:proofErr w:type="spellStart"/>
      <w:r w:rsidR="00EF11E7" w:rsidRPr="00972CF7">
        <w:t>named</w:t>
      </w:r>
      <w:proofErr w:type="spellEnd"/>
      <w:r w:rsidR="00EF11E7" w:rsidRPr="00972CF7">
        <w:t xml:space="preserve"> </w:t>
      </w:r>
      <w:proofErr w:type="spellStart"/>
      <w:r w:rsidR="00EF11E7" w:rsidRPr="00972CF7">
        <w:t>entity</w:t>
      </w:r>
      <w:proofErr w:type="spellEnd"/>
      <w:r w:rsidR="00EF11E7" w:rsidRPr="00972CF7">
        <w:t xml:space="preserve"> untuk tiap dokumen, juga </w:t>
      </w:r>
      <w:proofErr w:type="spellStart"/>
      <w:r w:rsidR="00B774DD">
        <w:rPr>
          <w:lang w:val="en-US"/>
        </w:rPr>
        <w:t>pra</w:t>
      </w:r>
      <w:proofErr w:type="spellEnd"/>
      <w:r w:rsidR="00B774DD">
        <w:rPr>
          <w:lang w:val="en-US"/>
        </w:rPr>
        <w:t xml:space="preserve"> proses</w:t>
      </w:r>
      <w:r w:rsidR="00B774DD" w:rsidRPr="00972CF7">
        <w:t xml:space="preserve"> </w:t>
      </w:r>
      <w:r w:rsidR="00EF11E7" w:rsidRPr="00972CF7">
        <w:t xml:space="preserve">untuk penyesuaian indeks BRAT dengan indeks </w:t>
      </w:r>
      <w:proofErr w:type="spellStart"/>
      <w:r w:rsidR="00F61A2D" w:rsidRPr="00972CF7">
        <w:t>word</w:t>
      </w:r>
      <w:proofErr w:type="spellEnd"/>
      <w:r w:rsidR="00F61A2D" w:rsidRPr="00972CF7">
        <w:t>-level.</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5"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5"/>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7A1F7220" w14:textId="77777777" w:rsidR="00E57811" w:rsidRPr="00972CF7" w:rsidRDefault="00E57811" w:rsidP="00E57811">
      <w:pPr>
        <w:pStyle w:val="STTSSegmenProgramContent"/>
      </w:pPr>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236A3D52" w14:textId="77777777" w:rsidR="00E57811" w:rsidRPr="00972CF7" w:rsidRDefault="00E57811" w:rsidP="00E57811">
      <w:pPr>
        <w:pStyle w:val="STTSSegmenProgramContent"/>
      </w:pPr>
      <w:proofErr w:type="spellStart"/>
      <w:r w:rsidRPr="00972CF7">
        <w:t>batas_files</w:t>
      </w:r>
      <w:proofErr w:type="spellEnd"/>
      <w:r w:rsidRPr="00972CF7">
        <w:t xml:space="preserve"> = 2000</w:t>
      </w:r>
    </w:p>
    <w:p w14:paraId="3DBF4AD5" w14:textId="77777777" w:rsidR="00E57811" w:rsidRPr="00972CF7" w:rsidRDefault="00E57811" w:rsidP="00E57811">
      <w:pPr>
        <w:pStyle w:val="STTSSegmenProgramContent"/>
      </w:pPr>
      <w:proofErr w:type="spellStart"/>
      <w:r w:rsidRPr="00972CF7">
        <w:t>ctr_files</w:t>
      </w:r>
      <w:proofErr w:type="spellEnd"/>
      <w:r w:rsidRPr="00972CF7">
        <w:t xml:space="preserve"> = 0</w:t>
      </w:r>
    </w:p>
    <w:p w14:paraId="6EA69143" w14:textId="77777777" w:rsidR="00E57811" w:rsidRPr="00972CF7" w:rsidRDefault="00E57811" w:rsidP="00E57811">
      <w:pPr>
        <w:pStyle w:val="STTSSegmenProgramContent"/>
      </w:pPr>
      <w:proofErr w:type="spellStart"/>
      <w:r w:rsidRPr="00972CF7">
        <w:t>for</w:t>
      </w:r>
      <w:proofErr w:type="spellEnd"/>
      <w:r w:rsidRPr="00972CF7">
        <w:t xml:space="preserve"> </w:t>
      </w:r>
      <w:proofErr w:type="spellStart"/>
      <w:r w:rsidRPr="00972CF7">
        <w:t>filename</w:t>
      </w:r>
      <w:proofErr w:type="spellEnd"/>
      <w:r w:rsidRPr="00972CF7">
        <w:t xml:space="preserve"> in </w:t>
      </w:r>
      <w:proofErr w:type="spellStart"/>
      <w:r w:rsidRPr="00972CF7">
        <w:t>filenames</w:t>
      </w:r>
      <w:proofErr w:type="spellEnd"/>
      <w:r w:rsidRPr="00972CF7">
        <w:t xml:space="preserve"> :</w:t>
      </w:r>
    </w:p>
    <w:p w14:paraId="071FA6E9" w14:textId="77777777" w:rsidR="00E57811" w:rsidRPr="00972CF7" w:rsidRDefault="00E57811" w:rsidP="00E57811">
      <w:pPr>
        <w:pStyle w:val="STTSSegmenProgramContent"/>
      </w:pPr>
      <w:r w:rsidRPr="00972CF7">
        <w:t xml:space="preserve">  </w:t>
      </w:r>
      <w:proofErr w:type="spellStart"/>
      <w:r w:rsidRPr="00972CF7">
        <w:t>ctr_files</w:t>
      </w:r>
      <w:proofErr w:type="spellEnd"/>
      <w:r w:rsidRPr="00972CF7">
        <w:t xml:space="preserve"> = </w:t>
      </w:r>
      <w:proofErr w:type="spellStart"/>
      <w:r w:rsidRPr="00972CF7">
        <w:t>ctr_files</w:t>
      </w:r>
      <w:proofErr w:type="spellEnd"/>
      <w:r w:rsidRPr="00972CF7">
        <w:t xml:space="preserve"> + 1</w:t>
      </w:r>
    </w:p>
    <w:p w14:paraId="6452FDF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ctr_files</w:t>
      </w:r>
      <w:proofErr w:type="spellEnd"/>
      <w:r w:rsidRPr="00972CF7">
        <w:t xml:space="preserve"> &lt;= </w:t>
      </w:r>
      <w:proofErr w:type="spellStart"/>
      <w:r w:rsidRPr="00972CF7">
        <w:t>batas_files</w:t>
      </w:r>
      <w:proofErr w:type="spellEnd"/>
      <w:r w:rsidRPr="00972CF7">
        <w:t>) :</w:t>
      </w:r>
    </w:p>
    <w:p w14:paraId="5EE55427" w14:textId="77777777" w:rsidR="00E57811" w:rsidRPr="00972CF7" w:rsidRDefault="00E57811" w:rsidP="00E57811">
      <w:pPr>
        <w:pStyle w:val="STTSSegmenProgramContent"/>
      </w:pPr>
      <w:r w:rsidRPr="00972CF7">
        <w:t xml:space="preserve">    </w:t>
      </w:r>
      <w:proofErr w:type="spellStart"/>
      <w:r w:rsidRPr="00972CF7">
        <w:t>with</w:t>
      </w:r>
      <w:proofErr w:type="spellEnd"/>
      <w:r w:rsidRPr="00972CF7">
        <w:t xml:space="preserve"> open(</w:t>
      </w:r>
      <w:proofErr w:type="spellStart"/>
      <w:r w:rsidRPr="00972CF7">
        <w:t>str</w:t>
      </w:r>
      <w:proofErr w:type="spellEnd"/>
      <w:r w:rsidRPr="00972CF7">
        <w:t>(</w:t>
      </w:r>
      <w:proofErr w:type="spellStart"/>
      <w:r w:rsidRPr="00972CF7">
        <w:t>filename</w:t>
      </w:r>
      <w:proofErr w:type="spellEnd"/>
      <w:r w:rsidRPr="00972CF7">
        <w:t>)+".</w:t>
      </w:r>
      <w:proofErr w:type="spellStart"/>
      <w:r w:rsidRPr="00972CF7">
        <w:t>txt</w:t>
      </w:r>
      <w:proofErr w:type="spellEnd"/>
      <w:r w:rsidRPr="00972CF7">
        <w:t>", 'r') as f:</w:t>
      </w:r>
    </w:p>
    <w:p w14:paraId="1EDA4632"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
    <w:p w14:paraId="09EFC6D5" w14:textId="7BE880D2" w:rsidR="00E57811" w:rsidRPr="00972CF7" w:rsidRDefault="00E57811" w:rsidP="009824D2">
      <w:pPr>
        <w:pStyle w:val="STTSSegmenProgramContent"/>
      </w:pPr>
      <w:r w:rsidRPr="00972CF7">
        <w:t xml:space="preserve">      </w:t>
      </w:r>
      <w:proofErr w:type="spellStart"/>
      <w:r w:rsidRPr="00972CF7">
        <w:t>temp</w:t>
      </w:r>
      <w:proofErr w:type="spellEnd"/>
      <w:r w:rsidRPr="00972CF7">
        <w:t xml:space="preserve"> = </w:t>
      </w:r>
      <w:proofErr w:type="spellStart"/>
      <w:r w:rsidRPr="00972CF7">
        <w:t>f.read</w:t>
      </w:r>
      <w:proofErr w:type="spellEnd"/>
      <w:r w:rsidRPr="00972CF7">
        <w:t>().</w:t>
      </w:r>
      <w:proofErr w:type="spellStart"/>
      <w:r w:rsidRPr="00972CF7">
        <w:t>split</w:t>
      </w:r>
      <w:proofErr w:type="spellEnd"/>
      <w:r w:rsidRPr="00972CF7">
        <w:t>(' \n')</w:t>
      </w:r>
    </w:p>
    <w:p w14:paraId="4EAB8570"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w:t>
      </w:r>
      <w:proofErr w:type="spellStart"/>
      <w:r w:rsidRPr="00972CF7">
        <w:t>True</w:t>
      </w:r>
      <w:proofErr w:type="spellEnd"/>
    </w:p>
    <w:p w14:paraId="7AADE0A5" w14:textId="1164975E" w:rsidR="00E57811" w:rsidRPr="00972CF7" w:rsidRDefault="00E57811" w:rsidP="009824D2">
      <w:pPr>
        <w:pStyle w:val="STTSSegmenProgramContent"/>
      </w:pPr>
      <w:r w:rsidRPr="00972CF7">
        <w:t xml:space="preserve">      </w:t>
      </w:r>
      <w:proofErr w:type="spellStart"/>
      <w:r w:rsidRPr="00972CF7">
        <w:t>last</w:t>
      </w:r>
      <w:proofErr w:type="spellEnd"/>
      <w:r w:rsidRPr="00972CF7">
        <w:t xml:space="preserve"> = 0</w:t>
      </w:r>
    </w:p>
    <w:p w14:paraId="7B900FCD" w14:textId="77777777" w:rsidR="00E57811" w:rsidRPr="00972CF7" w:rsidRDefault="00E57811" w:rsidP="00E57811">
      <w:pPr>
        <w:pStyle w:val="STTSSegmenProgramContent"/>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60BB2109"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-1</w:t>
      </w:r>
    </w:p>
    <w:p w14:paraId="05EF2FF6" w14:textId="77777777" w:rsidR="00E57811" w:rsidRPr="00972CF7" w:rsidRDefault="00E57811" w:rsidP="00E57811">
      <w:pPr>
        <w:pStyle w:val="STTSSegmenProgramContent"/>
      </w:pPr>
      <w:r w:rsidRPr="00972CF7">
        <w:t xml:space="preserve">        </w:t>
      </w:r>
      <w:proofErr w:type="spellStart"/>
      <w:r w:rsidRPr="00972CF7">
        <w:t>t_tokens</w:t>
      </w:r>
      <w:proofErr w:type="spellEnd"/>
      <w:r w:rsidRPr="00972CF7">
        <w:t xml:space="preserve"> = </w:t>
      </w:r>
      <w:proofErr w:type="spellStart"/>
      <w:r w:rsidRPr="00972CF7">
        <w:t>t.split</w:t>
      </w:r>
      <w:proofErr w:type="spellEnd"/>
      <w:r w:rsidRPr="00972CF7">
        <w: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first_sen</w:t>
      </w:r>
      <w:proofErr w:type="spellEnd"/>
      <w:r w:rsidRPr="00972CF7">
        <w:t xml:space="preserve"> == </w:t>
      </w:r>
      <w:proofErr w:type="spellStart"/>
      <w:r w:rsidRPr="00972CF7">
        <w:t>True</w:t>
      </w:r>
      <w:proofErr w:type="spellEnd"/>
      <w:r w:rsidRPr="00972CF7">
        <w:t xml:space="preserve"> : </w:t>
      </w:r>
    </w:p>
    <w:p w14:paraId="41EA6BBE"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0</w:t>
      </w:r>
    </w:p>
    <w:p w14:paraId="59342AD1"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 </w:t>
      </w:r>
      <w:proofErr w:type="spellStart"/>
      <w:r w:rsidRPr="00972CF7">
        <w:t>False</w:t>
      </w:r>
      <w:proofErr w:type="spellEnd"/>
    </w:p>
    <w:p w14:paraId="415B891D" w14:textId="77777777" w:rsidR="00E57811" w:rsidRPr="00972CF7" w:rsidRDefault="00E57811" w:rsidP="00E57811">
      <w:pPr>
        <w:pStyle w:val="STTSSegmenProgramContent"/>
      </w:pPr>
      <w:r w:rsidRPr="00972CF7">
        <w:t xml:space="preserve">        </w:t>
      </w:r>
      <w:proofErr w:type="spellStart"/>
      <w:r w:rsidRPr="00972CF7">
        <w:t>else</w:t>
      </w:r>
      <w:proofErr w:type="spellEnd"/>
      <w:r w:rsidRPr="00972CF7">
        <w:t xml:space="preserve"> : </w:t>
      </w:r>
    </w:p>
    <w:p w14:paraId="6FA7FAAB"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w:t>
      </w:r>
      <w:proofErr w:type="spellStart"/>
      <w:r w:rsidRPr="00972CF7">
        <w:t>last</w:t>
      </w:r>
      <w:proofErr w:type="spellEnd"/>
      <w:r w:rsidRPr="00972CF7">
        <w:t xml:space="preserve"> + 2</w:t>
      </w:r>
    </w:p>
    <w:p w14:paraId="1A4869DC" w14:textId="77777777" w:rsidR="00E57811" w:rsidRPr="00972CF7" w:rsidRDefault="00E57811" w:rsidP="00E57811">
      <w:pPr>
        <w:pStyle w:val="STTSSegmenProgramContent"/>
      </w:pPr>
      <w:r w:rsidRPr="00972CF7">
        <w:t xml:space="preserve">        </w:t>
      </w:r>
      <w:proofErr w:type="spellStart"/>
      <w:r w:rsidRPr="00972CF7">
        <w:t>t_last_idx</w:t>
      </w:r>
      <w:proofErr w:type="spellEnd"/>
      <w:r w:rsidRPr="00972CF7">
        <w:t xml:space="preserve"> = </w:t>
      </w:r>
      <w:proofErr w:type="spellStart"/>
      <w:r w:rsidRPr="00972CF7">
        <w:t>len</w:t>
      </w:r>
      <w:proofErr w:type="spellEnd"/>
      <w:r w:rsidRPr="00972CF7">
        <w:t xml:space="preserve">(t) + </w:t>
      </w:r>
      <w:proofErr w:type="spellStart"/>
      <w:r w:rsidRPr="00972CF7">
        <w:t>t_first_idx</w:t>
      </w:r>
      <w:proofErr w:type="spellEnd"/>
      <w:r w:rsidRPr="00972CF7">
        <w:t xml:space="preserve"> </w:t>
      </w:r>
    </w:p>
    <w:p w14:paraId="6711DA96" w14:textId="77777777" w:rsidR="00E57811" w:rsidRPr="00972CF7" w:rsidRDefault="00E57811" w:rsidP="00E57811">
      <w:pPr>
        <w:pStyle w:val="STTSSegmenProgramContent"/>
      </w:pPr>
      <w:r w:rsidRPr="00972CF7">
        <w:t xml:space="preserve">        </w:t>
      </w:r>
      <w:proofErr w:type="spellStart"/>
      <w:r w:rsidRPr="00972CF7">
        <w:t>last</w:t>
      </w:r>
      <w:proofErr w:type="spellEnd"/>
      <w:r w:rsidRPr="00972CF7">
        <w:t xml:space="preserve"> = </w:t>
      </w:r>
      <w:proofErr w:type="spellStart"/>
      <w:r w:rsidRPr="00972CF7">
        <w:t>t_last_idx</w:t>
      </w:r>
      <w:proofErr w:type="spellEnd"/>
      <w:r w:rsidRPr="00972CF7">
        <w:t xml:space="preserve"> </w:t>
      </w:r>
    </w:p>
    <w:p w14:paraId="32FB9924"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
    <w:p w14:paraId="792EBC16"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
    <w:p w14:paraId="10F2992C"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&gt;= 0 :</w:t>
      </w:r>
    </w:p>
    <w:p w14:paraId="45EAE628"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5F8C56B5"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&lt;= </w:t>
      </w:r>
      <w:proofErr w:type="spellStart"/>
      <w:r w:rsidRPr="00972CF7">
        <w:t>len</w:t>
      </w:r>
      <w:proofErr w:type="spellEnd"/>
      <w:r w:rsidRPr="00972CF7">
        <w:t>(</w:t>
      </w:r>
      <w:proofErr w:type="spellStart"/>
      <w:r w:rsidRPr="00972CF7">
        <w:t>temp</w:t>
      </w:r>
      <w:proofErr w:type="spellEnd"/>
      <w:r w:rsidRPr="00972CF7">
        <w:t>)-1 :</w:t>
      </w:r>
    </w:p>
    <w:p w14:paraId="25E75737"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0599DF83" w14:textId="09594542" w:rsidR="00E57811" w:rsidRPr="00972CF7" w:rsidRDefault="00E57811" w:rsidP="009824D2">
      <w:pPr>
        <w:pStyle w:val="STTSSegmenProgramContent"/>
      </w:pPr>
      <w:r w:rsidRPr="00972CF7">
        <w:t xml:space="preserve">        </w:t>
      </w:r>
      <w:proofErr w:type="spellStart"/>
      <w:r w:rsidRPr="00972CF7">
        <w:t>t_pos</w:t>
      </w:r>
      <w:proofErr w:type="spellEnd"/>
      <w:r w:rsidRPr="00972CF7">
        <w:t xml:space="preserve"> = ['&lt;UNK&gt;' </w:t>
      </w:r>
      <w:proofErr w:type="spellStart"/>
      <w:r w:rsidRPr="00972CF7">
        <w:t>for</w:t>
      </w:r>
      <w:proofErr w:type="spellEnd"/>
      <w:r w:rsidRPr="00972CF7">
        <w:t xml:space="preserve"> i in </w:t>
      </w:r>
      <w:proofErr w:type="spellStart"/>
      <w:r w:rsidRPr="00972CF7">
        <w:t>t_tokens</w:t>
      </w:r>
      <w:proofErr w:type="spellEnd"/>
      <w:r w:rsidRPr="00972CF7">
        <w:t>]</w:t>
      </w:r>
    </w:p>
    <w:p w14:paraId="7B20573D" w14:textId="77777777" w:rsidR="00E57811" w:rsidRPr="00972CF7" w:rsidRDefault="00E57811" w:rsidP="00E57811">
      <w:pPr>
        <w:pStyle w:val="STTSSegmenProgramContent"/>
      </w:pPr>
      <w:r w:rsidRPr="00972CF7">
        <w:t xml:space="preserve">        </w:t>
      </w:r>
      <w:proofErr w:type="spellStart"/>
      <w:r w:rsidRPr="00972CF7">
        <w:t>t_obj</w:t>
      </w:r>
      <w:proofErr w:type="spellEnd"/>
      <w:r w:rsidRPr="00972CF7">
        <w:t xml:space="preserve"> = {</w:t>
      </w:r>
    </w:p>
    <w:p w14:paraId="22BFB746" w14:textId="77777777" w:rsidR="00E57811" w:rsidRPr="00972CF7" w:rsidRDefault="00E57811" w:rsidP="00E57811">
      <w:pPr>
        <w:pStyle w:val="STTSSegmenProgramContent"/>
      </w:pPr>
      <w:r w:rsidRPr="00972CF7">
        <w:t xml:space="preserve">            "</w:t>
      </w:r>
      <w:proofErr w:type="spellStart"/>
      <w:r w:rsidRPr="00972CF7">
        <w:t>tokens</w:t>
      </w:r>
      <w:proofErr w:type="spellEnd"/>
      <w:r w:rsidRPr="00972CF7">
        <w:t xml:space="preserve">" : </w:t>
      </w:r>
      <w:proofErr w:type="spellStart"/>
      <w:r w:rsidRPr="00972CF7">
        <w:t>t_tokens</w:t>
      </w:r>
      <w:proofErr w:type="spellEnd"/>
      <w:r w:rsidRPr="00972CF7">
        <w:t>,</w:t>
      </w:r>
    </w:p>
    <w:p w14:paraId="2FE6B280" w14:textId="77777777" w:rsidR="00E57811" w:rsidRPr="00972CF7" w:rsidRDefault="00E57811" w:rsidP="00E57811">
      <w:pPr>
        <w:pStyle w:val="STTSSegmenProgramContent"/>
      </w:pPr>
      <w:r w:rsidRPr="00972CF7">
        <w:t xml:space="preserve">            "</w:t>
      </w:r>
      <w:proofErr w:type="spellStart"/>
      <w:r w:rsidRPr="00972CF7">
        <w:t>first_idx</w:t>
      </w:r>
      <w:proofErr w:type="spellEnd"/>
      <w:r w:rsidRPr="00972CF7">
        <w:t xml:space="preserve">" :  </w:t>
      </w:r>
      <w:proofErr w:type="spellStart"/>
      <w:r w:rsidRPr="00972CF7">
        <w:t>t_first_idx</w:t>
      </w:r>
      <w:proofErr w:type="spellEnd"/>
      <w:r w:rsidRPr="00972CF7">
        <w:t>,</w:t>
      </w:r>
    </w:p>
    <w:p w14:paraId="405AA993" w14:textId="77777777" w:rsidR="00E57811" w:rsidRPr="00972CF7" w:rsidRDefault="00E57811" w:rsidP="00E57811">
      <w:pPr>
        <w:pStyle w:val="STTSSegmenProgramContent"/>
      </w:pPr>
      <w:r w:rsidRPr="00972CF7">
        <w:t xml:space="preserve">            "</w:t>
      </w:r>
      <w:proofErr w:type="spellStart"/>
      <w:r w:rsidRPr="00972CF7">
        <w:t>last_idx</w:t>
      </w:r>
      <w:proofErr w:type="spellEnd"/>
      <w:r w:rsidRPr="00972CF7">
        <w:t xml:space="preserve">" :  </w:t>
      </w:r>
      <w:proofErr w:type="spellStart"/>
      <w:r w:rsidRPr="00972CF7">
        <w:t>t_last_idx</w:t>
      </w:r>
      <w:proofErr w:type="spellEnd"/>
      <w:r w:rsidRPr="00972CF7">
        <w:t>,</w:t>
      </w:r>
    </w:p>
    <w:p w14:paraId="71283468" w14:textId="77777777" w:rsidR="00E57811" w:rsidRPr="00972CF7" w:rsidRDefault="00E57811" w:rsidP="00E57811">
      <w:pPr>
        <w:pStyle w:val="STTSSegmenProgramContent"/>
      </w:pPr>
      <w:r w:rsidRPr="00972CF7">
        <w:t xml:space="preserve">            "</w:t>
      </w:r>
      <w:proofErr w:type="spellStart"/>
      <w:r w:rsidRPr="00972CF7">
        <w:t>entities</w:t>
      </w:r>
      <w:proofErr w:type="spellEnd"/>
      <w:r w:rsidRPr="00972CF7">
        <w:t>": [],</w:t>
      </w:r>
    </w:p>
    <w:p w14:paraId="2E6F68FA" w14:textId="77777777" w:rsidR="00E57811" w:rsidRPr="00972CF7" w:rsidRDefault="00E57811" w:rsidP="00E57811">
      <w:pPr>
        <w:pStyle w:val="STTSSegmenProgramContent"/>
      </w:pPr>
      <w:r w:rsidRPr="00972CF7">
        <w:t xml:space="preserve">            "pos": </w:t>
      </w:r>
      <w:proofErr w:type="spellStart"/>
      <w:r w:rsidRPr="00972CF7">
        <w:t>t_pos</w:t>
      </w:r>
      <w:proofErr w:type="spellEnd"/>
      <w:r w:rsidRPr="00972CF7">
        <w:t>,</w:t>
      </w:r>
    </w:p>
    <w:p w14:paraId="031B0794" w14:textId="77777777" w:rsidR="00E57811" w:rsidRPr="00972CF7" w:rsidRDefault="00E57811" w:rsidP="00E57811">
      <w:pPr>
        <w:pStyle w:val="STTSSegmenProgramContent"/>
      </w:pPr>
      <w:r w:rsidRPr="00972CF7">
        <w:t xml:space="preserve">            "</w:t>
      </w:r>
      <w:proofErr w:type="spellStart"/>
      <w:r w:rsidRPr="00972CF7">
        <w:t>ltokens</w:t>
      </w:r>
      <w:proofErr w:type="spellEnd"/>
      <w:r w:rsidRPr="00972CF7">
        <w:t xml:space="preserve">": </w:t>
      </w:r>
      <w:proofErr w:type="spellStart"/>
      <w:r w:rsidRPr="00972CF7">
        <w:t>t_ltokens</w:t>
      </w:r>
      <w:proofErr w:type="spellEnd"/>
      <w:r w:rsidRPr="00972CF7">
        <w:t>,</w:t>
      </w:r>
    </w:p>
    <w:p w14:paraId="3EFE7A8E" w14:textId="77777777" w:rsidR="00E57811" w:rsidRPr="00972CF7" w:rsidRDefault="00E57811" w:rsidP="00E57811">
      <w:pPr>
        <w:pStyle w:val="STTSSegmenProgramContent"/>
      </w:pPr>
      <w:r w:rsidRPr="00972CF7">
        <w:t xml:space="preserve">            "</w:t>
      </w:r>
      <w:proofErr w:type="spellStart"/>
      <w:r w:rsidRPr="00972CF7">
        <w:t>rtokens</w:t>
      </w:r>
      <w:proofErr w:type="spellEnd"/>
      <w:r w:rsidRPr="00972CF7">
        <w:t xml:space="preserve">": </w:t>
      </w:r>
      <w:proofErr w:type="spellStart"/>
      <w:r w:rsidRPr="00972CF7">
        <w:t>t_rtokens</w:t>
      </w:r>
      <w:proofErr w:type="spellEnd"/>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w:t>
      </w:r>
      <w:proofErr w:type="spellStart"/>
      <w:r w:rsidRPr="00972CF7">
        <w:t>t_doc.append</w:t>
      </w:r>
      <w:proofErr w:type="spellEnd"/>
      <w:r w:rsidRPr="00972CF7">
        <w:t>(</w:t>
      </w:r>
      <w:proofErr w:type="spellStart"/>
      <w:r w:rsidRPr="00972CF7">
        <w:t>t_obj</w:t>
      </w:r>
      <w:proofErr w:type="spellEnd"/>
      <w:r w:rsidRPr="00972CF7">
        <w:t>)</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w:t>
      </w:r>
      <w:proofErr w:type="spellStart"/>
      <w:r w:rsidRPr="00972CF7">
        <w:t>documents.append</w:t>
      </w:r>
      <w:proofErr w:type="spellEnd"/>
      <w:r w:rsidRPr="00972CF7">
        <w:t>({</w:t>
      </w:r>
    </w:p>
    <w:p w14:paraId="76347DF3" w14:textId="77777777" w:rsidR="00E57811" w:rsidRPr="00972CF7" w:rsidRDefault="00E57811" w:rsidP="00E57811">
      <w:pPr>
        <w:pStyle w:val="STTSSegmenProgramContent"/>
      </w:pPr>
      <w:r w:rsidRPr="00972CF7">
        <w:t xml:space="preserve">          "</w:t>
      </w:r>
      <w:proofErr w:type="spellStart"/>
      <w:r w:rsidRPr="00972CF7">
        <w:t>id_doc</w:t>
      </w:r>
      <w:proofErr w:type="spellEnd"/>
      <w:r w:rsidRPr="00972CF7">
        <w:t xml:space="preserve">" : </w:t>
      </w:r>
      <w:proofErr w:type="spellStart"/>
      <w:r w:rsidRPr="00972CF7">
        <w:t>str</w:t>
      </w:r>
      <w:proofErr w:type="spellEnd"/>
      <w:r w:rsidRPr="00972CF7">
        <w:t>(</w:t>
      </w:r>
      <w:proofErr w:type="spellStart"/>
      <w:r w:rsidRPr="00972CF7">
        <w:t>filename</w:t>
      </w:r>
      <w:proofErr w:type="spellEnd"/>
      <w:r w:rsidRPr="00972CF7">
        <w:t>),</w:t>
      </w:r>
    </w:p>
    <w:p w14:paraId="56D0DAF9"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roofErr w:type="spellStart"/>
      <w:r w:rsidRPr="00972CF7">
        <w:t>t_doc</w:t>
      </w:r>
      <w:proofErr w:type="spellEnd"/>
    </w:p>
    <w:p w14:paraId="3379D857" w14:textId="5C8AF539" w:rsidR="00AF53E1" w:rsidRPr="00972CF7" w:rsidRDefault="00E57811" w:rsidP="00C831BD">
      <w:pPr>
        <w:pStyle w:val="STTSSegmenProgramContent"/>
      </w:pPr>
      <w:r w:rsidRPr="00972CF7">
        <w:t xml:space="preserve">      })</w:t>
      </w:r>
    </w:p>
    <w:p w14:paraId="09463EFA" w14:textId="1531DB3E" w:rsidR="009824D2" w:rsidRPr="00972CF7" w:rsidRDefault="009824D2" w:rsidP="00C671EE">
      <w:proofErr w:type="spellStart"/>
      <w:r w:rsidRPr="00972CF7">
        <w:lastRenderedPageBreak/>
        <w:t>Input</w:t>
      </w:r>
      <w:proofErr w:type="spellEnd"/>
      <w:r w:rsidRPr="00972CF7">
        <w:t xml:space="preserve"> </w:t>
      </w:r>
      <w:r w:rsidRPr="00972CF7">
        <w:fldChar w:fldCharType="begin"/>
      </w:r>
      <w:r w:rsidRPr="00972CF7">
        <w:instrText xml:space="preserve"> REF _Ref104498712 \h </w:instrText>
      </w:r>
      <w:r w:rsidRPr="00972CF7">
        <w:fldChar w:fldCharType="separate"/>
      </w:r>
      <w:r w:rsidR="00E724C9" w:rsidRPr="00972CF7">
        <w:t xml:space="preserve">segmen program </w:t>
      </w:r>
      <w:r w:rsidR="00D53F2D" w:rsidRPr="00972CF7">
        <w:rPr>
          <w:noProof/>
        </w:rPr>
        <w:t>3</w:t>
      </w:r>
      <w:r w:rsidR="00D53F2D" w:rsidRPr="00972CF7">
        <w:t>.</w:t>
      </w:r>
      <w:r w:rsidR="00D53F2D" w:rsidRPr="00972CF7">
        <w:rPr>
          <w:noProof/>
        </w:rPr>
        <w:t>1</w:t>
      </w:r>
      <w:r w:rsidRPr="00972CF7">
        <w:fldChar w:fldCharType="end"/>
      </w:r>
      <w:r w:rsidRPr="00972CF7">
        <w:t xml:space="preserve"> </w:t>
      </w:r>
      <w:r w:rsidR="00EB684F" w:rsidRPr="00972CF7">
        <w:t xml:space="preserve">adalah </w:t>
      </w:r>
      <w:r w:rsidR="002C76FA">
        <w:rPr>
          <w:lang w:val="en-US"/>
        </w:rPr>
        <w:t>.</w:t>
      </w:r>
      <w:proofErr w:type="spellStart"/>
      <w:r w:rsidR="00EB684F" w:rsidRPr="00972CF7">
        <w:t>txt</w:t>
      </w:r>
      <w:proofErr w:type="spellEnd"/>
      <w:r w:rsidR="00EB684F" w:rsidRPr="00972CF7">
        <w:t xml:space="preserve"> </w:t>
      </w:r>
      <w:proofErr w:type="spellStart"/>
      <w:r w:rsidR="00EB684F" w:rsidRPr="00972CF7">
        <w:t>file</w:t>
      </w:r>
      <w:proofErr w:type="spellEnd"/>
      <w:r w:rsidR="00EB684F" w:rsidRPr="00972CF7">
        <w:t xml:space="preserve"> dokumen berita yang </w:t>
      </w:r>
      <w:r w:rsidR="008549A0" w:rsidRPr="00972CF7">
        <w:t xml:space="preserve">telah </w:t>
      </w:r>
      <w:proofErr w:type="spellStart"/>
      <w:r w:rsidR="008549A0" w:rsidRPr="00972CF7">
        <w:t>ditokenisasi</w:t>
      </w:r>
      <w:proofErr w:type="spellEnd"/>
      <w:r w:rsidR="008549A0" w:rsidRPr="00972CF7">
        <w:t xml:space="preserve"> tiap kata dan juga tanda baca (petik, koma, titik, garis miring). </w:t>
      </w:r>
      <w:proofErr w:type="spellStart"/>
      <w:r w:rsidR="00BF14D9" w:rsidRPr="00972CF7">
        <w:t>Output</w:t>
      </w:r>
      <w:proofErr w:type="spellEnd"/>
      <w:r w:rsidR="00BF14D9" w:rsidRPr="00972CF7">
        <w:t xml:space="preserve"> dari segmen program ini adalah variabel </w:t>
      </w:r>
      <w:proofErr w:type="spellStart"/>
      <w:r w:rsidR="00BF14D9" w:rsidRPr="00972CF7">
        <w:rPr>
          <w:i/>
          <w:iCs/>
        </w:rPr>
        <w:t>documents</w:t>
      </w:r>
      <w:proofErr w:type="spellEnd"/>
      <w:r w:rsidR="00BF14D9" w:rsidRPr="00972CF7">
        <w:t xml:space="preserve"> </w:t>
      </w:r>
      <w:r w:rsidR="0048762C" w:rsidRPr="00972CF7">
        <w:t xml:space="preserve">yang merupakan kumpulan objek oleh tiap dokumen dengan atribut nama dan detail dokumen. </w:t>
      </w:r>
      <w:r w:rsidR="007907FB" w:rsidRPr="00972CF7">
        <w:t xml:space="preserve">Baris </w:t>
      </w:r>
      <w:r w:rsidR="001941F6" w:rsidRPr="00972CF7">
        <w:t>13</w:t>
      </w:r>
      <w:r w:rsidR="007907FB" w:rsidRPr="00972CF7">
        <w:t xml:space="preserve"> – 2</w:t>
      </w:r>
      <w:r w:rsidR="001941F6" w:rsidRPr="00972CF7">
        <w:t>2</w:t>
      </w:r>
      <w:r w:rsidR="007907FB" w:rsidRPr="00972CF7">
        <w:t xml:space="preserve"> adalah perintah program yang berperan untuk menghitung indeks pertama dan indeks terakhir untuk tiap baris di dokumen tersebut. </w:t>
      </w:r>
      <w:r w:rsidR="007A6D74" w:rsidRPr="00972CF7">
        <w:t xml:space="preserve">Contohnya untuk kalimat pertama memiliki indeks awal dan akhir yaitu 0 dan 23, sedangkan mungkin untuk kalimat kedua memiliki indeks awal dan akhir yaitu 25 dan 50. </w:t>
      </w:r>
      <w:r w:rsidR="000E2169" w:rsidRPr="00972CF7">
        <w:t xml:space="preserve">Perlu diperhatikan dari kalimat pertama dan kedua terdapat jarak indeks sebanyak </w:t>
      </w:r>
      <w:r w:rsidR="001941F6" w:rsidRPr="00972CF7">
        <w:t>dua</w:t>
      </w:r>
      <w:r w:rsidR="000E2169" w:rsidRPr="00972CF7">
        <w:t xml:space="preserve">, hal ini karena indeks dari BRAT juga menghitung karakter spesial yaitu ‘\n’. </w:t>
      </w:r>
      <w:r w:rsidR="001941F6" w:rsidRPr="00972CF7">
        <w:t xml:space="preserve">Dengan ini indeks tiap awal akan ditambah sebanyak dua agar lebih tepat. </w:t>
      </w:r>
      <w:r w:rsidR="00D125BB" w:rsidRPr="00972CF7">
        <w:t xml:space="preserve">Indeks awal dan akhir tiap kalimat akan dijelaskan perannya pada segmen program </w:t>
      </w:r>
      <w:proofErr w:type="spellStart"/>
      <w:r w:rsidR="00D125BB" w:rsidRPr="00972CF7">
        <w:t>pra</w:t>
      </w:r>
      <w:proofErr w:type="spellEnd"/>
      <w:r w:rsidR="00D125BB" w:rsidRPr="00972CF7">
        <w:t xml:space="preserve"> proses </w:t>
      </w:r>
      <w:r w:rsidR="002700D8" w:rsidRPr="00972CF7">
        <w:t xml:space="preserve">ANN </w:t>
      </w:r>
      <w:proofErr w:type="spellStart"/>
      <w:r w:rsidR="002700D8" w:rsidRPr="00972CF7">
        <w:t>file</w:t>
      </w:r>
      <w:proofErr w:type="spellEnd"/>
      <w:r w:rsidR="002700D8" w:rsidRPr="00972CF7">
        <w:t xml:space="preserve">. </w:t>
      </w:r>
    </w:p>
    <w:p w14:paraId="043451C7" w14:textId="7C5CE107" w:rsidR="001C44F1" w:rsidRPr="00972CF7" w:rsidRDefault="001C44F1" w:rsidP="00C671EE">
      <w:r w:rsidRPr="00972CF7">
        <w:t xml:space="preserve">Untuk baris 23 – 28 akan melakukan </w:t>
      </w:r>
      <w:proofErr w:type="spellStart"/>
      <w:r w:rsidRPr="00972CF7">
        <w:t>pra</w:t>
      </w:r>
      <w:proofErr w:type="spellEnd"/>
      <w:r w:rsidRPr="00972CF7">
        <w:t xml:space="preserve"> proses untuk mendapatkan nilai </w:t>
      </w:r>
      <w:proofErr w:type="spellStart"/>
      <w:r w:rsidRPr="00972CF7">
        <w:t>ltokens</w:t>
      </w:r>
      <w:proofErr w:type="spellEnd"/>
      <w:r w:rsidRPr="00972CF7">
        <w:t xml:space="preserve"> dan </w:t>
      </w:r>
      <w:proofErr w:type="spellStart"/>
      <w:r w:rsidRPr="00972CF7">
        <w:t>rtokens</w:t>
      </w:r>
      <w:proofErr w:type="spellEnd"/>
      <w:r w:rsidRPr="00972CF7">
        <w:t xml:space="preserve">. </w:t>
      </w:r>
      <w:r w:rsidR="004A459D" w:rsidRPr="00972CF7">
        <w:t xml:space="preserve">Baris selanjutnya mengisi variabel untuk </w:t>
      </w:r>
      <w:r w:rsidR="00057F24" w:rsidRPr="00972CF7">
        <w:t xml:space="preserve">POS </w:t>
      </w:r>
      <w:proofErr w:type="spellStart"/>
      <w:r w:rsidR="00057F24" w:rsidRPr="00972CF7">
        <w:t>tag</w:t>
      </w:r>
      <w:proofErr w:type="spellEnd"/>
      <w:r w:rsidR="00057F24" w:rsidRPr="00972CF7">
        <w:t xml:space="preserve">, namun karena tugas akhir ini tidak menggunakan POS </w:t>
      </w:r>
      <w:proofErr w:type="spellStart"/>
      <w:r w:rsidR="00057F24" w:rsidRPr="00972CF7">
        <w:t>tag</w:t>
      </w:r>
      <w:proofErr w:type="spellEnd"/>
      <w:r w:rsidR="00057F24" w:rsidRPr="00972CF7">
        <w:t xml:space="preserve"> maka variabel ini akan diisi dengan </w:t>
      </w:r>
      <w:proofErr w:type="spellStart"/>
      <w:r w:rsidR="00057F24" w:rsidRPr="00972CF7">
        <w:t>tokens</w:t>
      </w:r>
      <w:proofErr w:type="spellEnd"/>
      <w:r w:rsidR="00057F24" w:rsidRPr="00972CF7">
        <w:t xml:space="preserve"> &lt;UNK&gt; diketahui sebagai </w:t>
      </w:r>
      <w:proofErr w:type="spellStart"/>
      <w:r w:rsidR="00057F24" w:rsidRPr="00972CF7">
        <w:t>token</w:t>
      </w:r>
      <w:proofErr w:type="spellEnd"/>
      <w:r w:rsidR="00057F24" w:rsidRPr="00972CF7">
        <w:t xml:space="preserve"> untuk kata yang tidak dikenal. Namun ini tidak akan mempengaruhi penelitian karena parameter untuk mengaktifkan penggunaan POS </w:t>
      </w:r>
      <w:proofErr w:type="spellStart"/>
      <w:r w:rsidR="00057F24" w:rsidRPr="00972CF7">
        <w:t>embedding</w:t>
      </w:r>
      <w:proofErr w:type="spellEnd"/>
      <w:r w:rsidR="00057F24" w:rsidRPr="00972CF7">
        <w:t xml:space="preserve"> dimatikan (nilai parameter diatur menjadi </w:t>
      </w:r>
      <w:proofErr w:type="spellStart"/>
      <w:r w:rsidR="00057F24" w:rsidRPr="00972CF7">
        <w:rPr>
          <w:i/>
          <w:iCs/>
        </w:rPr>
        <w:t>false</w:t>
      </w:r>
      <w:proofErr w:type="spellEnd"/>
      <w:r w:rsidR="00057F24" w:rsidRPr="00972CF7">
        <w:t xml:space="preserve">). </w:t>
      </w:r>
      <w:r w:rsidR="00E41442" w:rsidRPr="00972CF7">
        <w:t xml:space="preserve">Dan baris 30 – 38 </w:t>
      </w:r>
      <w:r w:rsidR="000A0AD3" w:rsidRPr="00972CF7">
        <w:t xml:space="preserve">adalah deklarasi variabel objek berisi detail yang dibutuhkan untuk struktur </w:t>
      </w:r>
      <w:proofErr w:type="spellStart"/>
      <w:r w:rsidR="000A0AD3" w:rsidRPr="00972CF7">
        <w:t>dataset</w:t>
      </w:r>
      <w:proofErr w:type="spellEnd"/>
      <w:r w:rsidR="000A0AD3" w:rsidRPr="00972CF7">
        <w:t xml:space="preserve">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6"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6"/>
      <w:r w:rsidRPr="00972CF7">
        <w:t xml:space="preserve"> </w:t>
      </w:r>
      <w:proofErr w:type="spellStart"/>
      <w:r w:rsidR="00EA7F80" w:rsidRPr="00972CF7">
        <w:t>Preprocessing</w:t>
      </w:r>
      <w:proofErr w:type="spellEnd"/>
      <w:r w:rsidR="00EA7F80" w:rsidRPr="00972CF7">
        <w:t xml:space="preserve"> ANN </w:t>
      </w:r>
      <w:proofErr w:type="spellStart"/>
      <w:r w:rsidR="00EA7F80" w:rsidRPr="00972CF7">
        <w:t>File</w:t>
      </w:r>
      <w:proofErr w:type="spellEnd"/>
    </w:p>
    <w:p w14:paraId="2D9DDD0D"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1C36142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t_splitted_tab</w:t>
      </w:r>
      <w:proofErr w:type="spellEnd"/>
      <w:r w:rsidRPr="00972CF7">
        <w:t xml:space="preserve"> = </w:t>
      </w:r>
      <w:proofErr w:type="spellStart"/>
      <w:r w:rsidRPr="00972CF7">
        <w:t>t.split</w:t>
      </w:r>
      <w:proofErr w:type="spellEnd"/>
      <w:r w:rsidRPr="00972CF7">
        <w:t>('\t')</w:t>
      </w:r>
    </w:p>
    <w:p w14:paraId="61AF6971"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if</w:t>
      </w:r>
      <w:proofErr w:type="spellEnd"/>
      <w:r w:rsidRPr="00972CF7">
        <w:t xml:space="preserve"> </w:t>
      </w:r>
      <w:proofErr w:type="spellStart"/>
      <w:r w:rsidRPr="00972CF7">
        <w:t>len</w:t>
      </w:r>
      <w:proofErr w:type="spellEnd"/>
      <w:r w:rsidRPr="00972CF7">
        <w:t>(</w:t>
      </w:r>
      <w:proofErr w:type="spellStart"/>
      <w:r w:rsidRPr="00972CF7">
        <w:t>t_splitted_tab</w:t>
      </w:r>
      <w:proofErr w:type="spellEnd"/>
      <w:r w:rsidRPr="00972CF7">
        <w:t>) &gt; 1 :</w:t>
      </w:r>
    </w:p>
    <w:p w14:paraId="216CEF0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False</w:t>
      </w:r>
      <w:proofErr w:type="spellEnd"/>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try</w:t>
      </w:r>
      <w:proofErr w:type="spellEnd"/>
      <w:r w:rsidRPr="00972CF7">
        <w:t>:</w:t>
      </w:r>
    </w:p>
    <w:p w14:paraId="0B8CB419"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 xml:space="preserve"> = </w:t>
      </w:r>
      <w:proofErr w:type="spellStart"/>
      <w:r w:rsidRPr="00972CF7">
        <w:t>t_splitted_tab</w:t>
      </w:r>
      <w:proofErr w:type="spellEnd"/>
      <w:r w:rsidRPr="00972CF7">
        <w:t>[1].</w:t>
      </w:r>
      <w:proofErr w:type="spellStart"/>
      <w:r w:rsidRPr="00972CF7">
        <w:t>split</w:t>
      </w:r>
      <w:proofErr w:type="spellEnd"/>
      <w:r w:rsidRPr="00972CF7">
        <w:t>(' ')</w:t>
      </w:r>
    </w:p>
    <w:p w14:paraId="2FE5E060"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[1] = int(</w:t>
      </w:r>
      <w:proofErr w:type="spellStart"/>
      <w:r w:rsidRPr="00972CF7">
        <w:t>t_splitted_space</w:t>
      </w:r>
      <w:proofErr w:type="spellEnd"/>
      <w:r w:rsidRPr="00972CF7">
        <w:t>[1])</w:t>
      </w:r>
    </w:p>
    <w:p w14:paraId="20DD8CAE"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[2] = int(</w:t>
      </w:r>
      <w:proofErr w:type="spellStart"/>
      <w:r w:rsidRPr="00972CF7">
        <w:t>t_splitted_space</w:t>
      </w:r>
      <w:proofErr w:type="spellEnd"/>
      <w:r w:rsidRPr="00972CF7">
        <w:t>[2])</w:t>
      </w:r>
    </w:p>
    <w:p w14:paraId="6E6AC5D3"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except</w:t>
      </w:r>
      <w:proofErr w:type="spellEnd"/>
      <w:r w:rsidRPr="00972CF7">
        <w:t>:</w:t>
      </w:r>
    </w:p>
    <w:p w14:paraId="11342EF5"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True</w:t>
      </w:r>
      <w:proofErr w:type="spellEnd"/>
    </w:p>
    <w:p w14:paraId="50F33F51" w14:textId="77777777" w:rsidR="001A01F6" w:rsidRPr="00972CF7" w:rsidRDefault="00F92B24" w:rsidP="00F92B24">
      <w:pPr>
        <w:pStyle w:val="STTSSegmenProgramContent"/>
        <w:numPr>
          <w:ilvl w:val="0"/>
          <w:numId w:val="31"/>
        </w:numPr>
        <w:ind w:left="567" w:hanging="567"/>
      </w:pPr>
      <w:r w:rsidRPr="00972CF7">
        <w:t xml:space="preserve">          </w:t>
      </w:r>
      <w:proofErr w:type="spellStart"/>
      <w:r w:rsidRPr="00972CF7">
        <w:t>print</w:t>
      </w:r>
      <w:proofErr w:type="spellEnd"/>
      <w:r w:rsidRPr="00972CF7">
        <w:t xml:space="preserve">('FILENAME ERROR : ', </w:t>
      </w:r>
      <w:proofErr w:type="spellStart"/>
      <w:r w:rsidRPr="00972CF7">
        <w:t>filename</w:t>
      </w:r>
      <w:proofErr w:type="spellEnd"/>
      <w:r w:rsidRPr="00972CF7">
        <w:t xml:space="preserv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w:t>
      </w:r>
      <w:proofErr w:type="spellStart"/>
      <w:r w:rsidR="00F92B24" w:rsidRPr="00972CF7">
        <w:t>t_splitted_tab</w:t>
      </w:r>
      <w:proofErr w:type="spellEnd"/>
      <w:r w:rsidR="00F92B24" w:rsidRPr="00972CF7">
        <w:t xml:space="preserve">[0],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 xml:space="preserve">'kalimat : ', </w:t>
      </w:r>
      <w:proofErr w:type="spellStart"/>
      <w:r w:rsidR="00F92B24" w:rsidRPr="00972CF7">
        <w:t>t_splitted_space</w:t>
      </w:r>
      <w:proofErr w:type="spellEnd"/>
      <w:r w:rsidR="00F92B24" w:rsidRPr="00972CF7">
        <w:t>)</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lastRenderedPageBreak/>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proofErr w:type="spellStart"/>
      <w:r w:rsidR="00493B6F" w:rsidRPr="00F66CA8">
        <w:t>file</w:t>
      </w:r>
      <w:proofErr w:type="spellEnd"/>
      <w:r w:rsidR="00493B6F" w:rsidRPr="00F66CA8">
        <w:t xml:space="preserve"> .</w:t>
      </w:r>
      <w:proofErr w:type="spellStart"/>
      <w:r w:rsidR="00493B6F" w:rsidRPr="00F66CA8">
        <w:t>ann</w:t>
      </w:r>
      <w:proofErr w:type="spellEnd"/>
      <w:r w:rsidR="00493B6F" w:rsidRPr="00F66CA8">
        <w:t xml:space="preserve">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w:t>
      </w:r>
      <w:proofErr w:type="spellStart"/>
      <w:r w:rsidR="001D1514" w:rsidRPr="00F66CA8">
        <w:t>pra</w:t>
      </w:r>
      <w:proofErr w:type="spellEnd"/>
      <w:r w:rsidR="001D1514" w:rsidRPr="00F66CA8">
        <w:t xml:space="preserve"> proses agar dapat dimasukkan ke dalam </w:t>
      </w:r>
      <w:r w:rsidR="00DD7892" w:rsidRPr="00F66CA8">
        <w:t>variabel program</w:t>
      </w:r>
      <w:r w:rsidR="00F92B24" w:rsidRPr="00F66CA8">
        <w:t xml:space="preserve">. </w:t>
      </w:r>
      <w:r w:rsidR="00BB5691" w:rsidRPr="00F66CA8">
        <w:t xml:space="preserve">Perintah yang akan dipakai adalah </w:t>
      </w:r>
      <w:proofErr w:type="spellStart"/>
      <w:r w:rsidR="00BB5691" w:rsidRPr="00F66CA8">
        <w:rPr>
          <w:i/>
          <w:iCs/>
        </w:rPr>
        <w:t>split</w:t>
      </w:r>
      <w:proofErr w:type="spellEnd"/>
      <w:r w:rsidR="00BB5691" w:rsidRPr="00F66CA8">
        <w:t xml:space="preserve"> karena penulisan format dalam </w:t>
      </w:r>
      <w:proofErr w:type="spellStart"/>
      <w:r w:rsidR="00BB5691" w:rsidRPr="00F66CA8">
        <w:t>file</w:t>
      </w:r>
      <w:proofErr w:type="spellEnd"/>
      <w:r w:rsidR="00BB5691" w:rsidRPr="00F66CA8">
        <w:t xml:space="preserve"> </w:t>
      </w:r>
      <w:r w:rsidR="00904C1E" w:rsidRPr="00F66CA8">
        <w:t>.</w:t>
      </w:r>
      <w:proofErr w:type="spellStart"/>
      <w:r w:rsidR="00BB5691" w:rsidRPr="00F66CA8">
        <w:t>ann</w:t>
      </w:r>
      <w:proofErr w:type="spellEnd"/>
      <w:r w:rsidR="00904C1E" w:rsidRPr="00F66CA8">
        <w:t xml:space="preserve"> memiliki format tetap</w:t>
      </w:r>
      <w:r w:rsidR="00BB5691" w:rsidRPr="00F66CA8">
        <w:t xml:space="preserve">. Bentuk dan format telah dijelaskan di bab ketiga mengenai arsitektur sistem bagian </w:t>
      </w:r>
      <w:proofErr w:type="spellStart"/>
      <w:r w:rsidR="00BB5691" w:rsidRPr="00F66CA8">
        <w:t>pra</w:t>
      </w:r>
      <w:proofErr w:type="spellEnd"/>
      <w:r w:rsidR="00BB5691" w:rsidRPr="00F66CA8">
        <w:t xml:space="preserve"> proses. </w:t>
      </w:r>
      <w:r w:rsidR="007A65BF" w:rsidRPr="00F66CA8">
        <w:t>Secara singkat</w:t>
      </w:r>
      <w:r w:rsidR="003642BC" w:rsidRPr="00F66CA8">
        <w:t>, baris 2 akan menerima</w:t>
      </w:r>
      <w:r w:rsidR="003642BC" w:rsidRPr="00972CF7">
        <w:t xml:space="preserve"> satu baris dari </w:t>
      </w:r>
      <w:proofErr w:type="spellStart"/>
      <w:r w:rsidR="003642BC" w:rsidRPr="00972CF7">
        <w:t>file</w:t>
      </w:r>
      <w:proofErr w:type="spellEnd"/>
      <w:r w:rsidR="003642BC" w:rsidRPr="00972CF7">
        <w:t xml:space="preserve"> </w:t>
      </w:r>
      <w:proofErr w:type="spellStart"/>
      <w:r w:rsidR="003642BC" w:rsidRPr="00972CF7">
        <w:t>ann</w:t>
      </w:r>
      <w:proofErr w:type="spellEnd"/>
      <w:r w:rsidR="003642BC" w:rsidRPr="00972CF7">
        <w:t xml:space="preserve">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 xml:space="preserve">aris 6 – 14 berusaha melakukan perintah </w:t>
      </w:r>
      <w:proofErr w:type="spellStart"/>
      <w:r w:rsidR="007A65BF" w:rsidRPr="00972CF7">
        <w:t>split</w:t>
      </w:r>
      <w:proofErr w:type="spellEnd"/>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w:t>
      </w:r>
      <w:proofErr w:type="spellStart"/>
      <w:r w:rsidR="007A65BF" w:rsidRPr="00972CF7">
        <w:t>file</w:t>
      </w:r>
      <w:proofErr w:type="spellEnd"/>
      <w:r w:rsidR="007A65BF" w:rsidRPr="00972CF7">
        <w:t xml:space="preserve"> tersebut yang tidak sesuai format BRAT, sehingga </w:t>
      </w:r>
      <w:proofErr w:type="spellStart"/>
      <w:r w:rsidR="007A65BF" w:rsidRPr="00972CF7">
        <w:t>file</w:t>
      </w:r>
      <w:proofErr w:type="spellEnd"/>
      <w:r w:rsidR="007A65BF" w:rsidRPr="00972CF7">
        <w:t xml:space="preserve"> tersebut tidak akan dimasukkan ke dalam </w:t>
      </w:r>
      <w:proofErr w:type="spellStart"/>
      <w:r w:rsidR="007A65BF" w:rsidRPr="00972CF7">
        <w:t>dataset</w:t>
      </w:r>
      <w:proofErr w:type="spellEnd"/>
      <w:r w:rsidR="007A65BF" w:rsidRPr="00972CF7">
        <w:t xml:space="preserve"> dan akan dicetak nama </w:t>
      </w:r>
      <w:proofErr w:type="spellStart"/>
      <w:r w:rsidR="007A65BF" w:rsidRPr="00972CF7">
        <w:t>file</w:t>
      </w:r>
      <w:proofErr w:type="spellEnd"/>
      <w:r w:rsidR="007A65BF" w:rsidRPr="00972CF7">
        <w:t xml:space="preserve"> untuk mempermudah </w:t>
      </w:r>
      <w:proofErr w:type="spellStart"/>
      <w:r w:rsidR="00DF0903">
        <w:rPr>
          <w:lang w:val="en-US"/>
        </w:rPr>
        <w:t>pra</w:t>
      </w:r>
      <w:proofErr w:type="spellEnd"/>
      <w:r w:rsidR="00DF0903">
        <w:rPr>
          <w:lang w:val="en-US"/>
        </w:rPr>
        <w:t xml:space="preserve"> proses</w:t>
      </w:r>
      <w:r w:rsidR="007A65BF" w:rsidRPr="00972CF7">
        <w:t xml:space="preserve"> secara manual. </w:t>
      </w:r>
    </w:p>
    <w:p w14:paraId="484F1495" w14:textId="523B1BAD" w:rsidR="00DF45BA" w:rsidRPr="00972CF7" w:rsidRDefault="00DF45BA" w:rsidP="00F92B24"/>
    <w:p w14:paraId="0B2F0BDC" w14:textId="0745015C" w:rsidR="00DF45BA" w:rsidRPr="00972CF7" w:rsidRDefault="00DF45BA" w:rsidP="00DF45BA">
      <w:pPr>
        <w:pStyle w:val="Caption"/>
        <w:keepNext/>
        <w:jc w:val="both"/>
      </w:pPr>
      <w:bookmarkStart w:id="17" w:name="_Ref104502328"/>
      <w:r w:rsidRPr="00972CF7">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7"/>
      <w:r w:rsidRPr="00972CF7">
        <w:t xml:space="preserve"> </w:t>
      </w:r>
      <w:proofErr w:type="spellStart"/>
      <w:r w:rsidRPr="00972CF7">
        <w:t>Preprocess</w:t>
      </w:r>
      <w:proofErr w:type="spellEnd"/>
      <w:r w:rsidRPr="00972CF7">
        <w:t xml:space="preserve"> Indeks ANN </w:t>
      </w:r>
    </w:p>
    <w:p w14:paraId="7EEC597B" w14:textId="77777777" w:rsidR="00DF45BA" w:rsidRPr="00972CF7" w:rsidRDefault="00DF45BA" w:rsidP="00DF45BA">
      <w:pPr>
        <w:pStyle w:val="STTSSegmenProgramContent"/>
        <w:numPr>
          <w:ilvl w:val="0"/>
          <w:numId w:val="32"/>
        </w:numPr>
        <w:ind w:left="709" w:hanging="709"/>
      </w:pPr>
      <w:proofErr w:type="spellStart"/>
      <w:r w:rsidRPr="00972CF7">
        <w:t>def</w:t>
      </w:r>
      <w:proofErr w:type="spellEnd"/>
      <w:r w:rsidRPr="00972CF7">
        <w:t xml:space="preserve"> </w:t>
      </w:r>
      <w:proofErr w:type="spellStart"/>
      <w:r w:rsidRPr="00972CF7">
        <w:t>convert_index</w:t>
      </w:r>
      <w:proofErr w:type="spellEnd"/>
      <w:r w:rsidRPr="00972CF7">
        <w:t>(</w:t>
      </w:r>
      <w:proofErr w:type="spellStart"/>
      <w:r w:rsidRPr="00972CF7">
        <w:t>entities_coba</w:t>
      </w:r>
      <w:proofErr w:type="spellEnd"/>
      <w:r w:rsidRPr="00972CF7">
        <w:t xml:space="preserve">, </w:t>
      </w:r>
      <w:proofErr w:type="spellStart"/>
      <w:r w:rsidRPr="00972CF7">
        <w:t>tokens</w:t>
      </w:r>
      <w:proofErr w:type="spellEnd"/>
      <w:r w:rsidRPr="00972CF7">
        <w:t>):</w:t>
      </w:r>
    </w:p>
    <w:p w14:paraId="4C31C3BC"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w:t>
      </w:r>
      <w:proofErr w:type="spellEnd"/>
      <w:r w:rsidRPr="00972CF7">
        <w:t xml:space="preserve"> = []</w:t>
      </w:r>
    </w:p>
    <w:p w14:paraId="2C2EED7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str_coba</w:t>
      </w:r>
      <w:proofErr w:type="spellEnd"/>
      <w:r w:rsidRPr="00972CF7">
        <w:t xml:space="preserve"> = " ".</w:t>
      </w:r>
      <w:proofErr w:type="spellStart"/>
      <w:r w:rsidRPr="00972CF7">
        <w:t>join</w:t>
      </w:r>
      <w:proofErr w:type="spellEnd"/>
      <w:r w:rsidRPr="00972CF7">
        <w:t>(</w:t>
      </w:r>
      <w:proofErr w:type="spellStart"/>
      <w:r w:rsidRPr="00972CF7">
        <w:t>tokens</w:t>
      </w:r>
      <w:proofErr w:type="spellEnd"/>
      <w:r w:rsidRPr="00972CF7">
        <w:t>)</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w:t>
      </w:r>
      <w:proofErr w:type="spellStart"/>
      <w:r w:rsidRPr="00972CF7">
        <w:t>idx_e</w:t>
      </w:r>
      <w:proofErr w:type="spellEnd"/>
      <w:r w:rsidRPr="00972CF7">
        <w:t xml:space="preserve">, e in </w:t>
      </w:r>
      <w:proofErr w:type="spellStart"/>
      <w:r w:rsidRPr="00972CF7">
        <w:t>enumerate</w:t>
      </w:r>
      <w:proofErr w:type="spellEnd"/>
      <w:r w:rsidRPr="00972CF7">
        <w:t>(</w:t>
      </w:r>
      <w:proofErr w:type="spellStart"/>
      <w:r w:rsidRPr="00972CF7">
        <w:t>entities_coba</w:t>
      </w:r>
      <w:proofErr w:type="spellEnd"/>
      <w:r w:rsidRPr="00972CF7">
        <w:t>) :</w:t>
      </w:r>
    </w:p>
    <w:p w14:paraId="06B0317E"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start_idx</w:t>
      </w:r>
      <w:proofErr w:type="spellEnd"/>
      <w:r w:rsidRPr="00972CF7">
        <w:t xml:space="preserve"> = e['start']</w:t>
      </w:r>
    </w:p>
    <w:p w14:paraId="306753B7"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end_idx</w:t>
      </w:r>
      <w:proofErr w:type="spellEnd"/>
      <w:r w:rsidRPr="00972CF7">
        <w:t xml:space="preserve"> = e['</w:t>
      </w:r>
      <w:proofErr w:type="spellStart"/>
      <w:r w:rsidRPr="00972CF7">
        <w:t>end</w:t>
      </w:r>
      <w:proofErr w:type="spellEnd"/>
      <w:r w:rsidRPr="00972CF7">
        <w:t>']</w:t>
      </w:r>
    </w:p>
    <w:p w14:paraId="07035C0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-1</w:t>
      </w:r>
    </w:p>
    <w:p w14:paraId="433A366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-1</w:t>
      </w:r>
    </w:p>
    <w:p w14:paraId="2B46028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kata in </w:t>
      </w:r>
      <w:proofErr w:type="spellStart"/>
      <w:r w:rsidRPr="00972CF7">
        <w:t>str_coba.split</w:t>
      </w:r>
      <w:proofErr w:type="spellEnd"/>
      <w:r w:rsidRPr="00972CF7">
        <w:t>(" "):</w:t>
      </w:r>
    </w:p>
    <w:p w14:paraId="37DBF193"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w:t>
      </w:r>
      <w:proofErr w:type="spellStart"/>
      <w:r w:rsidRPr="00972CF7">
        <w:t>ctr</w:t>
      </w:r>
      <w:proofErr w:type="spellEnd"/>
      <w:r w:rsidRPr="00972CF7">
        <w:t xml:space="preserve">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w:t>
      </w:r>
      <w:proofErr w:type="spellStart"/>
      <w:r w:rsidRPr="00972CF7">
        <w:t>len</w:t>
      </w:r>
      <w:proofErr w:type="spellEnd"/>
      <w:r w:rsidRPr="00972CF7">
        <w:t>(kata)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start_idx</w:t>
      </w:r>
      <w:proofErr w:type="spellEnd"/>
      <w:r w:rsidRPr="00972CF7">
        <w:t xml:space="preserve"> </w:t>
      </w:r>
      <w:proofErr w:type="spellStart"/>
      <w:r w:rsidRPr="00972CF7">
        <w:t>and</w:t>
      </w:r>
      <w:proofErr w:type="spellEnd"/>
      <w:r w:rsidRPr="00972CF7">
        <w:t xml:space="preserve"> </w:t>
      </w:r>
      <w:proofErr w:type="spellStart"/>
      <w:r w:rsidRPr="00972CF7">
        <w:t>start_entity</w:t>
      </w:r>
      <w:proofErr w:type="spellEnd"/>
      <w:r w:rsidRPr="00972CF7">
        <w:t xml:space="preserve"> == -1:</w:t>
      </w:r>
    </w:p>
    <w:p w14:paraId="252AA70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w:t>
      </w:r>
      <w:proofErr w:type="spellStart"/>
      <w:r w:rsidRPr="00972CF7">
        <w:t>ctr</w:t>
      </w:r>
      <w:proofErr w:type="spellEnd"/>
    </w:p>
    <w:p w14:paraId="705775E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end_idx</w:t>
      </w:r>
      <w:proofErr w:type="spellEnd"/>
      <w:r w:rsidRPr="00972CF7">
        <w:t xml:space="preserve"> </w:t>
      </w:r>
      <w:proofErr w:type="spellStart"/>
      <w:r w:rsidRPr="00972CF7">
        <w:t>and</w:t>
      </w:r>
      <w:proofErr w:type="spellEnd"/>
      <w:r w:rsidRPr="00972CF7">
        <w:t xml:space="preserve"> </w:t>
      </w:r>
      <w:proofErr w:type="spellStart"/>
      <w:r w:rsidRPr="00972CF7">
        <w:t>end_entity</w:t>
      </w:r>
      <w:proofErr w:type="spellEnd"/>
      <w:r w:rsidRPr="00972CF7">
        <w:t xml:space="preserve"> == -1:</w:t>
      </w:r>
    </w:p>
    <w:p w14:paraId="665363D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w:t>
      </w:r>
      <w:proofErr w:type="spellStart"/>
      <w:r w:rsidRPr="00972CF7">
        <w:t>ctr</w:t>
      </w:r>
      <w:proofErr w:type="spellEnd"/>
    </w:p>
    <w:p w14:paraId="2829A35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temp</w:t>
      </w:r>
      <w:proofErr w:type="spellEnd"/>
      <w:r w:rsidRPr="00972CF7">
        <w:t xml:space="preserve"> = {</w:t>
      </w:r>
    </w:p>
    <w:p w14:paraId="606C2CF3" w14:textId="77777777" w:rsidR="00DF45BA" w:rsidRPr="00972CF7" w:rsidRDefault="00DF45BA" w:rsidP="00DF45BA">
      <w:pPr>
        <w:pStyle w:val="STTSSegmenProgramContent"/>
        <w:numPr>
          <w:ilvl w:val="0"/>
          <w:numId w:val="32"/>
        </w:numPr>
        <w:ind w:left="709" w:hanging="709"/>
      </w:pPr>
      <w:r w:rsidRPr="00972CF7">
        <w:t xml:space="preserve">            'start' : </w:t>
      </w:r>
      <w:proofErr w:type="spellStart"/>
      <w:r w:rsidRPr="00972CF7">
        <w:t>start_entity</w:t>
      </w:r>
      <w:proofErr w:type="spellEnd"/>
      <w:r w:rsidRPr="00972CF7">
        <w:t>,</w:t>
      </w:r>
    </w:p>
    <w:p w14:paraId="3105592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w:t>
      </w:r>
      <w:proofErr w:type="spellEnd"/>
      <w:r w:rsidRPr="00972CF7">
        <w:t>'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type</w:t>
      </w:r>
      <w:proofErr w:type="spellEnd"/>
      <w:r w:rsidRPr="00972CF7">
        <w:t>' : e['</w:t>
      </w:r>
      <w:proofErr w:type="spellStart"/>
      <w:r w:rsidRPr="00972CF7">
        <w:t>tag</w:t>
      </w:r>
      <w:proofErr w:type="spellEnd"/>
      <w:r w:rsidRPr="00972CF7">
        <w:t>']</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entities_converted.append</w:t>
      </w:r>
      <w:proofErr w:type="spellEnd"/>
      <w:r w:rsidRPr="00972CF7">
        <w:t>(</w:t>
      </w:r>
      <w:proofErr w:type="spellStart"/>
      <w:r w:rsidRPr="00972CF7">
        <w:t>temp</w:t>
      </w:r>
      <w:proofErr w:type="spellEnd"/>
      <w:r w:rsidRPr="00972CF7">
        <w:t>)</w:t>
      </w:r>
    </w:p>
    <w:p w14:paraId="4B02B696" w14:textId="77777777" w:rsidR="00DF45BA" w:rsidRPr="00972CF7" w:rsidRDefault="00DF45BA" w:rsidP="00DF45BA">
      <w:pPr>
        <w:pStyle w:val="STTSSegmenProgramContent"/>
        <w:numPr>
          <w:ilvl w:val="0"/>
          <w:numId w:val="32"/>
        </w:numPr>
        <w:ind w:left="709" w:hanging="709"/>
      </w:pPr>
      <w:r w:rsidRPr="00972CF7">
        <w:t xml:space="preserve">        # </w:t>
      </w:r>
      <w:proofErr w:type="spellStart"/>
      <w:r w:rsidRPr="00972CF7">
        <w:t>print</w:t>
      </w:r>
      <w:proofErr w:type="spellEnd"/>
      <w:r w:rsidRPr="00972CF7">
        <w:t>(</w:t>
      </w:r>
      <w:proofErr w:type="spellStart"/>
      <w:r w:rsidRPr="00972CF7">
        <w:t>temp</w:t>
      </w:r>
      <w:proofErr w:type="spellEnd"/>
      <w:r w:rsidRPr="00972CF7">
        <w:t>)</w:t>
      </w:r>
    </w:p>
    <w:p w14:paraId="4223635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break</w:t>
      </w:r>
      <w:proofErr w:type="spellEnd"/>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w:t>
      </w:r>
      <w:proofErr w:type="spellStart"/>
      <w:r w:rsidRPr="00972CF7">
        <w:t>return</w:t>
      </w:r>
      <w:proofErr w:type="spellEnd"/>
      <w:r w:rsidRPr="00972CF7">
        <w:t xml:space="preserve"> </w:t>
      </w:r>
      <w:proofErr w:type="spellStart"/>
      <w:r w:rsidRPr="00972CF7">
        <w:t>entities_converted</w:t>
      </w:r>
      <w:proofErr w:type="spellEnd"/>
    </w:p>
    <w:p w14:paraId="45455476" w14:textId="7E806F40" w:rsidR="00DF45BA" w:rsidRPr="00972CF7" w:rsidRDefault="00DE440E" w:rsidP="00221A81">
      <w:r w:rsidRPr="00972CF7">
        <w:lastRenderedPageBreak/>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w:t>
      </w:r>
      <w:proofErr w:type="spellStart"/>
      <w:r w:rsidR="003B2748" w:rsidRPr="00683913">
        <w:t>training</w:t>
      </w:r>
      <w:proofErr w:type="spellEnd"/>
      <w:r w:rsidR="003B2748" w:rsidRPr="00683913">
        <w:t xml:space="preserve"> model</w:t>
      </w:r>
      <w:r w:rsidR="00A430FC" w:rsidRPr="00683913">
        <w:t xml:space="preserve"> tugas akhir ini</w:t>
      </w:r>
      <w:r w:rsidR="003B2748" w:rsidRPr="00972CF7">
        <w:t xml:space="preserve">. Indeks yang digunakan BRAT menggunakan format indeks </w:t>
      </w:r>
      <w:proofErr w:type="spellStart"/>
      <w:r w:rsidR="00221A81" w:rsidRPr="00972CF7">
        <w:t>char</w:t>
      </w:r>
      <w:r w:rsidR="003B2748" w:rsidRPr="00972CF7">
        <w:t>acter</w:t>
      </w:r>
      <w:proofErr w:type="spellEnd"/>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proofErr w:type="spellStart"/>
      <w:r w:rsidR="00221A81" w:rsidRPr="00972CF7">
        <w:t>Sequence</w:t>
      </w:r>
      <w:proofErr w:type="spellEnd"/>
      <w:r w:rsidR="00221A81" w:rsidRPr="00972CF7">
        <w:t>-</w:t>
      </w:r>
      <w:proofErr w:type="spellStart"/>
      <w:r w:rsidR="00221A81" w:rsidRPr="00972CF7">
        <w:t>to</w:t>
      </w:r>
      <w:proofErr w:type="spellEnd"/>
      <w:r w:rsidR="00221A81" w:rsidRPr="00972CF7">
        <w:t xml:space="preserve">-Set Model </w:t>
      </w:r>
      <w:r w:rsidR="00DE63EF" w:rsidRPr="00972CF7">
        <w:t>menggunakan</w:t>
      </w:r>
      <w:r w:rsidR="003B2748" w:rsidRPr="00972CF7">
        <w:t xml:space="preserve"> format</w:t>
      </w:r>
      <w:r w:rsidR="00221A81" w:rsidRPr="00972CF7">
        <w:t xml:space="preserve"> inde</w:t>
      </w:r>
      <w:r w:rsidR="003B2748" w:rsidRPr="00972CF7">
        <w:t xml:space="preserve">ks </w:t>
      </w:r>
      <w:proofErr w:type="spellStart"/>
      <w:r w:rsidR="00221A81" w:rsidRPr="00972CF7">
        <w:t>word</w:t>
      </w:r>
      <w:proofErr w:type="spellEnd"/>
      <w:r w:rsidR="00221A81" w:rsidRPr="00972CF7">
        <w:t xml:space="preserve">-level </w:t>
      </w:r>
      <w:r w:rsidR="00021393" w:rsidRPr="00972CF7">
        <w:t xml:space="preserve">(indeks melihat kata </w:t>
      </w:r>
      <w:proofErr w:type="spellStart"/>
      <w:r w:rsidR="00021393" w:rsidRPr="00972CF7">
        <w:t>keberapa</w:t>
      </w:r>
      <w:proofErr w:type="spellEnd"/>
      <w:r w:rsidR="00021393" w:rsidRPr="00972CF7">
        <w:t xml:space="preserve">)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w:t>
      </w:r>
      <w:proofErr w:type="spellStart"/>
      <w:r w:rsidR="00D74547" w:rsidRPr="00972CF7">
        <w:t>tokens</w:t>
      </w:r>
      <w:proofErr w:type="spellEnd"/>
      <w:r w:rsidR="00D74547" w:rsidRPr="00972CF7">
        <w:t xml:space="preserve">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8"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8"/>
      <w:r w:rsidRPr="00972CF7">
        <w:br/>
        <w:t xml:space="preserve">Statistika </w:t>
      </w:r>
      <w:proofErr w:type="spellStart"/>
      <w:r w:rsidRPr="00972CF7">
        <w:t>Dataset</w:t>
      </w:r>
      <w:proofErr w:type="spellEnd"/>
      <w:r w:rsidRPr="00972CF7">
        <w:t xml:space="preserve">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w:t>
      </w:r>
      <w:proofErr w:type="spellStart"/>
      <w:r w:rsidRPr="00972CF7">
        <w:t>dataset</w:t>
      </w:r>
      <w:proofErr w:type="spellEnd"/>
      <w:r w:rsidRPr="00972CF7">
        <w:t xml:space="preserve">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w:t>
      </w:r>
      <w:proofErr w:type="spellStart"/>
      <w:r w:rsidRPr="00972CF7">
        <w:t>dataset</w:t>
      </w:r>
      <w:proofErr w:type="spellEnd"/>
      <w:r w:rsidRPr="00972CF7">
        <w:t xml:space="preserve"> yang diambil dari tabel spesifikasi </w:t>
      </w:r>
      <w:proofErr w:type="spellStart"/>
      <w:r w:rsidRPr="00972CF7">
        <w:t>dataset</w:t>
      </w:r>
      <w:proofErr w:type="spellEnd"/>
      <w:r w:rsidRPr="00972CF7">
        <w:t xml:space="preserve"> oleh penelitian tugas akhir ini. Seluruh kalimat (kalimat yang memiliki atau tidak memiliki pelabelan terhitung semua) dari </w:t>
      </w:r>
      <w:proofErr w:type="spellStart"/>
      <w:r w:rsidRPr="00972CF7">
        <w:t>dataset</w:t>
      </w:r>
      <w:proofErr w:type="spellEnd"/>
      <w:r w:rsidRPr="00972CF7">
        <w:t xml:space="preserve">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w:t>
      </w:r>
      <w:proofErr w:type="spellStart"/>
      <w:r w:rsidRPr="00972CF7">
        <w:t>didalam</w:t>
      </w:r>
      <w:proofErr w:type="spellEnd"/>
      <w:r w:rsidRPr="00972CF7">
        <w:t xml:space="preserve"> </w:t>
      </w:r>
      <w:proofErr w:type="spellStart"/>
      <w:r w:rsidRPr="00972CF7">
        <w:t>dataset</w:t>
      </w:r>
      <w:proofErr w:type="spellEnd"/>
      <w:r w:rsidRPr="00972CF7">
        <w:t xml:space="preserve"> terdapat 98.857 </w:t>
      </w:r>
      <w:r w:rsidRPr="00972CF7">
        <w:lastRenderedPageBreak/>
        <w:t xml:space="preserve">entitas (termasuk entitas bersarang). Dan </w:t>
      </w:r>
      <w:proofErr w:type="spellStart"/>
      <w:r w:rsidRPr="00972CF7">
        <w:t>didalam</w:t>
      </w:r>
      <w:proofErr w:type="spellEnd"/>
      <w:r w:rsidRPr="00972CF7">
        <w:t xml:space="preserve">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057DAB">
      <w:headerReference w:type="even" r:id="rId19"/>
      <w:headerReference w:type="default" r:id="rId20"/>
      <w:footerReference w:type="even" r:id="rId21"/>
      <w:footerReference w:type="default" r:id="rId22"/>
      <w:headerReference w:type="first" r:id="rId23"/>
      <w:footerReference w:type="first" r:id="rId24"/>
      <w:pgSz w:w="11907" w:h="16840" w:code="9"/>
      <w:pgMar w:top="2268" w:right="1701" w:bottom="1701" w:left="2268" w:header="1418" w:footer="851" w:gutter="0"/>
      <w:pgNumType w:start="3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A5D1E" w14:textId="77777777" w:rsidR="001F397A" w:rsidRDefault="001F397A" w:rsidP="00A1571D">
      <w:pPr>
        <w:spacing w:line="240" w:lineRule="auto"/>
      </w:pPr>
      <w:r>
        <w:separator/>
      </w:r>
    </w:p>
  </w:endnote>
  <w:endnote w:type="continuationSeparator" w:id="0">
    <w:p w14:paraId="136D1E4A" w14:textId="77777777" w:rsidR="001F397A" w:rsidRDefault="001F397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A691" w14:textId="77777777" w:rsidR="00057DAB" w:rsidRDefault="00057D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70E8" w14:textId="77777777" w:rsidR="001F397A" w:rsidRDefault="001F397A" w:rsidP="00F1370C">
      <w:pPr>
        <w:spacing w:line="240" w:lineRule="auto"/>
        <w:ind w:firstLine="0"/>
      </w:pPr>
      <w:r>
        <w:separator/>
      </w:r>
    </w:p>
  </w:footnote>
  <w:footnote w:type="continuationSeparator" w:id="0">
    <w:p w14:paraId="78440B1F" w14:textId="77777777" w:rsidR="001F397A" w:rsidRDefault="001F397A"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3689ED86" w14:textId="4659109C" w:rsidR="00863C41" w:rsidRPr="000F1118" w:rsidRDefault="00863C41">
      <w:pPr>
        <w:pStyle w:val="FootnoteText"/>
        <w:rPr>
          <w:lang w:val="en-US"/>
        </w:rPr>
      </w:pPr>
      <w:r>
        <w:rPr>
          <w:rStyle w:val="FootnoteReference"/>
        </w:rPr>
        <w:footnoteRef/>
      </w:r>
      <w:r>
        <w:t xml:space="preserve"> Amelinda Tjandra Dewi</w:t>
      </w:r>
      <w:r>
        <w:rPr>
          <w:lang w:val="en-US"/>
        </w:rPr>
        <w:t xml:space="preserve">, </w:t>
      </w:r>
      <w:proofErr w:type="spellStart"/>
      <w:r w:rsidR="008F35AD">
        <w:rPr>
          <w:lang w:val="en-US"/>
        </w:rPr>
        <w:t>Skripsi</w:t>
      </w:r>
      <w:proofErr w:type="spellEnd"/>
      <w:r w:rsidR="008F35AD">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sidR="000F1118">
        <w:rPr>
          <w:lang w:val="en-US"/>
        </w:rPr>
        <w:t>.</w:t>
      </w:r>
      <w:r w:rsidR="008F35AD">
        <w:rPr>
          <w:lang w:val="en-US"/>
        </w:rPr>
        <w:t xml:space="preserve"> (Surabaya:2018)</w:t>
      </w:r>
      <w:r w:rsidR="001C27D1">
        <w:rPr>
          <w:lang w:val="en-US"/>
        </w:rPr>
        <w:t>.</w:t>
      </w:r>
    </w:p>
  </w:footnote>
  <w:footnote w:id="14">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5">
    <w:p w14:paraId="5BA013AE" w14:textId="3E810545" w:rsidR="00617674" w:rsidRPr="00617674"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E1B7" w14:textId="77777777" w:rsidR="00057DAB" w:rsidRDefault="00057D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2EDC" w14:textId="77777777" w:rsidR="00057DAB" w:rsidRDefault="00057D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8A0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C4EB6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A5C6C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00C81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D614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F673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EA42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8A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7B275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7AE6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4676"/>
    <w:rsid w:val="000A509D"/>
    <w:rsid w:val="000A63D3"/>
    <w:rsid w:val="000A64EF"/>
    <w:rsid w:val="000A6521"/>
    <w:rsid w:val="000A796F"/>
    <w:rsid w:val="000A7A4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E0C9A"/>
    <w:rsid w:val="005E0E15"/>
    <w:rsid w:val="005E2081"/>
    <w:rsid w:val="005E222E"/>
    <w:rsid w:val="005E2D4E"/>
    <w:rsid w:val="005E3376"/>
    <w:rsid w:val="005E5457"/>
    <w:rsid w:val="005E580F"/>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6E9"/>
    <w:rsid w:val="00650987"/>
    <w:rsid w:val="00651299"/>
    <w:rsid w:val="006518E8"/>
    <w:rsid w:val="00653424"/>
    <w:rsid w:val="006536A9"/>
    <w:rsid w:val="00655070"/>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A0835"/>
    <w:rsid w:val="008A0E94"/>
    <w:rsid w:val="008A14ED"/>
    <w:rsid w:val="008A2714"/>
    <w:rsid w:val="008A2881"/>
    <w:rsid w:val="008A351B"/>
    <w:rsid w:val="008A4073"/>
    <w:rsid w:val="008A40C0"/>
    <w:rsid w:val="008A4705"/>
    <w:rsid w:val="008A4AB4"/>
    <w:rsid w:val="008A4E65"/>
    <w:rsid w:val="008A5BC3"/>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2169"/>
    <w:rsid w:val="009F26EF"/>
    <w:rsid w:val="009F4164"/>
    <w:rsid w:val="009F504E"/>
    <w:rsid w:val="009F51DD"/>
    <w:rsid w:val="009F5458"/>
    <w:rsid w:val="009F5DDF"/>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69A8"/>
    <w:rsid w:val="00AA7224"/>
    <w:rsid w:val="00AB0231"/>
    <w:rsid w:val="00AB102A"/>
    <w:rsid w:val="00AB1387"/>
    <w:rsid w:val="00AB2806"/>
    <w:rsid w:val="00AB3709"/>
    <w:rsid w:val="00AB37FE"/>
    <w:rsid w:val="00AB3FD9"/>
    <w:rsid w:val="00AB45F5"/>
    <w:rsid w:val="00AB4626"/>
    <w:rsid w:val="00AB4955"/>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7942</TotalTime>
  <Pages>30</Pages>
  <Words>8025</Words>
  <Characters>45745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3846</cp:revision>
  <dcterms:created xsi:type="dcterms:W3CDTF">2022-02-22T09:07:00Z</dcterms:created>
  <dcterms:modified xsi:type="dcterms:W3CDTF">2022-06-21T04:56:00Z</dcterms:modified>
</cp:coreProperties>
</file>